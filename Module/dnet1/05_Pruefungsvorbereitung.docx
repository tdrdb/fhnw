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6753018"/>
        <w:docPartObj>
          <w:docPartGallery w:val="Cover Pages"/>
          <w:docPartUnique/>
        </w:docPartObj>
      </w:sdt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52A" w:rsidRPr="003E53D8" w:rsidRDefault="00FA152A">
                                <w:pPr>
                                  <w:pStyle w:val="NoSpacing"/>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64"/>
                                        <w:szCs w:val="64"/>
                                        <w:lang w:val="de-CH"/>
                                      </w:rPr>
                                      <w:t>Prüfungsvorbereitung dnet1</w:t>
                                    </w:r>
                                  </w:sdtContent>
                                </w:sdt>
                              </w:p>
                              <w:p w:rsidR="00FA152A" w:rsidRDefault="00FA152A" w:rsidP="00AF65CF">
                                <w:pPr>
                                  <w:rPr>
                                    <w:sz w:val="40"/>
                                    <w:szCs w:val="40"/>
                                  </w:rPr>
                                </w:pPr>
                                <w:r>
                                  <w:rPr>
                                    <w:sz w:val="40"/>
                                    <w:szCs w:val="40"/>
                                  </w:rPr>
                                  <w:t>Modul Datennetze 1 (dnet1)</w:t>
                                </w:r>
                              </w:p>
                              <w:p w:rsidR="00FA152A" w:rsidRPr="00AF65CF" w:rsidRDefault="00FA152A"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FA152A" w:rsidRPr="003E53D8" w:rsidRDefault="00FA152A">
                          <w:pPr>
                            <w:pStyle w:val="NoSpacing"/>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64"/>
                                  <w:szCs w:val="64"/>
                                  <w:lang w:val="de-CH"/>
                                </w:rPr>
                                <w:t>Prüfungsvorbereitung dnet1</w:t>
                              </w:r>
                            </w:sdtContent>
                          </w:sdt>
                        </w:p>
                        <w:p w:rsidR="00FA152A" w:rsidRDefault="00FA152A" w:rsidP="00AF65CF">
                          <w:pPr>
                            <w:rPr>
                              <w:sz w:val="40"/>
                              <w:szCs w:val="40"/>
                            </w:rPr>
                          </w:pPr>
                          <w:r>
                            <w:rPr>
                              <w:sz w:val="40"/>
                              <w:szCs w:val="40"/>
                            </w:rPr>
                            <w:t>Modul Datennetze 1 (dnet1)</w:t>
                          </w:r>
                        </w:p>
                        <w:p w:rsidR="00FA152A" w:rsidRPr="00AF65CF" w:rsidRDefault="00FA152A"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7-02-20T00:00:00Z">
                                    <w:dateFormat w:val="yyyy"/>
                                    <w:lid w:val="de-DE"/>
                                    <w:storeMappedDataAs w:val="dateTime"/>
                                    <w:calendar w:val="gregorian"/>
                                  </w:date>
                                </w:sdtPr>
                                <w:sdtContent>
                                  <w:p w:rsidR="00FA152A" w:rsidRDefault="00FA152A">
                                    <w:pPr>
                                      <w:pStyle w:val="NoSpacing"/>
                                      <w:jc w:val="right"/>
                                      <w:rPr>
                                        <w:color w:val="FFFFFF" w:themeColor="background1"/>
                                        <w:sz w:val="24"/>
                                        <w:szCs w:val="24"/>
                                      </w:rPr>
                                    </w:pPr>
                                    <w:r>
                                      <w:rPr>
                                        <w:color w:val="FFFFFF" w:themeColor="background1"/>
                                        <w:sz w:val="24"/>
                                        <w:szCs w:val="24"/>
                                        <w:lang w:val="de-DE"/>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TcxVZnwIAAI8FAAAOAAAAAAAAAAAAAAAAAC4CAABkcnMvZTJv&#10;RG9jLnhtbFBLAQItABQABgAIAAAAIQBgIiS/2QAAAAQBAAAPAAAAAAAAAAAAAAAAAPkEAABkcnMv&#10;ZG93bnJldi54bWxQSwUGAAAAAAQABADzAAAA/wUAAAAA&#10;" fillcolor="#5b9bd5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7-02-20T00:00:00Z">
                              <w:dateFormat w:val="yyyy"/>
                              <w:lid w:val="de-DE"/>
                              <w:storeMappedDataAs w:val="dateTime"/>
                              <w:calendar w:val="gregorian"/>
                            </w:date>
                          </w:sdtPr>
                          <w:sdtContent>
                            <w:p w:rsidR="00FA152A" w:rsidRDefault="00FA152A">
                              <w:pPr>
                                <w:pStyle w:val="NoSpacing"/>
                                <w:jc w:val="right"/>
                                <w:rPr>
                                  <w:color w:val="FFFFFF" w:themeColor="background1"/>
                                  <w:sz w:val="24"/>
                                  <w:szCs w:val="24"/>
                                </w:rPr>
                              </w:pPr>
                              <w:r>
                                <w:rPr>
                                  <w:color w:val="FFFFFF" w:themeColor="background1"/>
                                  <w:sz w:val="24"/>
                                  <w:szCs w:val="24"/>
                                  <w:lang w:val="de-DE"/>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TOCHeading"/>
          </w:pPr>
          <w:r>
            <w:rPr>
              <w:lang w:val="de-DE"/>
            </w:rPr>
            <w:t>Inhalt</w:t>
          </w:r>
        </w:p>
        <w:bookmarkStart w:id="0" w:name="_GoBack"/>
        <w:bookmarkEnd w:id="0"/>
        <w:p w:rsidR="002E0E7D" w:rsidRDefault="00AF65CF">
          <w:pPr>
            <w:pStyle w:val="TOC1"/>
            <w:rPr>
              <w:rFonts w:eastAsiaTheme="minorEastAsia"/>
              <w:noProof/>
              <w:lang w:val="x-none" w:eastAsia="x-none"/>
            </w:rPr>
          </w:pPr>
          <w:r>
            <w:fldChar w:fldCharType="begin"/>
          </w:r>
          <w:r>
            <w:instrText xml:space="preserve"> TOC \o "1-3" \h \z \u </w:instrText>
          </w:r>
          <w:r>
            <w:fldChar w:fldCharType="separate"/>
          </w:r>
          <w:hyperlink w:anchor="_Toc496475842" w:history="1">
            <w:r w:rsidR="002E0E7D" w:rsidRPr="00533DFD">
              <w:rPr>
                <w:rStyle w:val="Hyperlink"/>
                <w:noProof/>
              </w:rPr>
              <w:t>1</w:t>
            </w:r>
            <w:r w:rsidR="002E0E7D">
              <w:rPr>
                <w:rFonts w:eastAsiaTheme="minorEastAsia"/>
                <w:noProof/>
                <w:lang w:val="x-none" w:eastAsia="x-none"/>
              </w:rPr>
              <w:tab/>
            </w:r>
            <w:r w:rsidR="002E0E7D" w:rsidRPr="00533DFD">
              <w:rPr>
                <w:rStyle w:val="Hyperlink"/>
                <w:noProof/>
              </w:rPr>
              <w:t>Lernziele</w:t>
            </w:r>
            <w:r w:rsidR="002E0E7D">
              <w:rPr>
                <w:noProof/>
                <w:webHidden/>
              </w:rPr>
              <w:tab/>
            </w:r>
            <w:r w:rsidR="002E0E7D">
              <w:rPr>
                <w:noProof/>
                <w:webHidden/>
              </w:rPr>
              <w:fldChar w:fldCharType="begin"/>
            </w:r>
            <w:r w:rsidR="002E0E7D">
              <w:rPr>
                <w:noProof/>
                <w:webHidden/>
              </w:rPr>
              <w:instrText xml:space="preserve"> PAGEREF _Toc496475842 \h </w:instrText>
            </w:r>
            <w:r w:rsidR="002E0E7D">
              <w:rPr>
                <w:noProof/>
                <w:webHidden/>
              </w:rPr>
            </w:r>
            <w:r w:rsidR="002E0E7D">
              <w:rPr>
                <w:noProof/>
                <w:webHidden/>
              </w:rPr>
              <w:fldChar w:fldCharType="separate"/>
            </w:r>
            <w:r w:rsidR="002E0E7D">
              <w:rPr>
                <w:noProof/>
                <w:webHidden/>
              </w:rPr>
              <w:t>2</w:t>
            </w:r>
            <w:r w:rsidR="002E0E7D">
              <w:rPr>
                <w:noProof/>
                <w:webHidden/>
              </w:rPr>
              <w:fldChar w:fldCharType="end"/>
            </w:r>
          </w:hyperlink>
        </w:p>
        <w:p w:rsidR="002E0E7D" w:rsidRDefault="002E0E7D">
          <w:pPr>
            <w:pStyle w:val="TOC2"/>
            <w:tabs>
              <w:tab w:val="left" w:pos="880"/>
              <w:tab w:val="right" w:leader="dot" w:pos="9062"/>
            </w:tabs>
            <w:rPr>
              <w:rFonts w:eastAsiaTheme="minorEastAsia"/>
              <w:noProof/>
              <w:lang w:val="x-none" w:eastAsia="x-none"/>
            </w:rPr>
          </w:pPr>
          <w:hyperlink w:anchor="_Toc496475843" w:history="1">
            <w:r w:rsidRPr="00533DFD">
              <w:rPr>
                <w:rStyle w:val="Hyperlink"/>
                <w:noProof/>
              </w:rPr>
              <w:t>1.1</w:t>
            </w:r>
            <w:r>
              <w:rPr>
                <w:rFonts w:eastAsiaTheme="minorEastAsia"/>
                <w:noProof/>
                <w:lang w:val="x-none" w:eastAsia="x-none"/>
              </w:rPr>
              <w:tab/>
            </w:r>
            <w:r w:rsidRPr="00533DFD">
              <w:rPr>
                <w:rStyle w:val="Hyperlink"/>
                <w:noProof/>
              </w:rPr>
              <w:t>Kapitel 1: Übersicht Datennetze</w:t>
            </w:r>
            <w:r>
              <w:rPr>
                <w:noProof/>
                <w:webHidden/>
              </w:rPr>
              <w:tab/>
            </w:r>
            <w:r>
              <w:rPr>
                <w:noProof/>
                <w:webHidden/>
              </w:rPr>
              <w:fldChar w:fldCharType="begin"/>
            </w:r>
            <w:r>
              <w:rPr>
                <w:noProof/>
                <w:webHidden/>
              </w:rPr>
              <w:instrText xml:space="preserve"> PAGEREF _Toc496475843 \h </w:instrText>
            </w:r>
            <w:r>
              <w:rPr>
                <w:noProof/>
                <w:webHidden/>
              </w:rPr>
            </w:r>
            <w:r>
              <w:rPr>
                <w:noProof/>
                <w:webHidden/>
              </w:rPr>
              <w:fldChar w:fldCharType="separate"/>
            </w:r>
            <w:r>
              <w:rPr>
                <w:noProof/>
                <w:webHidden/>
              </w:rPr>
              <w:t>2</w:t>
            </w:r>
            <w:r>
              <w:rPr>
                <w:noProof/>
                <w:webHidden/>
              </w:rPr>
              <w:fldChar w:fldCharType="end"/>
            </w:r>
          </w:hyperlink>
        </w:p>
        <w:p w:rsidR="002E0E7D" w:rsidRDefault="002E0E7D">
          <w:pPr>
            <w:pStyle w:val="TOC2"/>
            <w:tabs>
              <w:tab w:val="left" w:pos="880"/>
              <w:tab w:val="right" w:leader="dot" w:pos="9062"/>
            </w:tabs>
            <w:rPr>
              <w:rFonts w:eastAsiaTheme="minorEastAsia"/>
              <w:noProof/>
              <w:lang w:val="x-none" w:eastAsia="x-none"/>
            </w:rPr>
          </w:pPr>
          <w:hyperlink w:anchor="_Toc496475844" w:history="1">
            <w:r w:rsidRPr="00533DFD">
              <w:rPr>
                <w:rStyle w:val="Hyperlink"/>
                <w:noProof/>
                <w:lang w:val="en-GB"/>
              </w:rPr>
              <w:t>1.2</w:t>
            </w:r>
            <w:r>
              <w:rPr>
                <w:rFonts w:eastAsiaTheme="minorEastAsia"/>
                <w:noProof/>
                <w:lang w:val="x-none" w:eastAsia="x-none"/>
              </w:rPr>
              <w:tab/>
            </w:r>
            <w:r w:rsidRPr="00533DFD">
              <w:rPr>
                <w:rStyle w:val="Hyperlink"/>
                <w:noProof/>
                <w:lang w:val="en-GB"/>
              </w:rPr>
              <w:t>Kapitel 2: Konfiguration von Netzelementen</w:t>
            </w:r>
            <w:r>
              <w:rPr>
                <w:noProof/>
                <w:webHidden/>
              </w:rPr>
              <w:tab/>
            </w:r>
            <w:r>
              <w:rPr>
                <w:noProof/>
                <w:webHidden/>
              </w:rPr>
              <w:fldChar w:fldCharType="begin"/>
            </w:r>
            <w:r>
              <w:rPr>
                <w:noProof/>
                <w:webHidden/>
              </w:rPr>
              <w:instrText xml:space="preserve"> PAGEREF _Toc496475844 \h </w:instrText>
            </w:r>
            <w:r>
              <w:rPr>
                <w:noProof/>
                <w:webHidden/>
              </w:rPr>
            </w:r>
            <w:r>
              <w:rPr>
                <w:noProof/>
                <w:webHidden/>
              </w:rPr>
              <w:fldChar w:fldCharType="separate"/>
            </w:r>
            <w:r>
              <w:rPr>
                <w:noProof/>
                <w:webHidden/>
              </w:rPr>
              <w:t>4</w:t>
            </w:r>
            <w:r>
              <w:rPr>
                <w:noProof/>
                <w:webHidden/>
              </w:rPr>
              <w:fldChar w:fldCharType="end"/>
            </w:r>
          </w:hyperlink>
        </w:p>
        <w:p w:rsidR="002E0E7D" w:rsidRDefault="002E0E7D">
          <w:pPr>
            <w:pStyle w:val="TOC2"/>
            <w:tabs>
              <w:tab w:val="left" w:pos="880"/>
              <w:tab w:val="right" w:leader="dot" w:pos="9062"/>
            </w:tabs>
            <w:rPr>
              <w:rFonts w:eastAsiaTheme="minorEastAsia"/>
              <w:noProof/>
              <w:lang w:val="x-none" w:eastAsia="x-none"/>
            </w:rPr>
          </w:pPr>
          <w:hyperlink w:anchor="_Toc496475845" w:history="1">
            <w:r w:rsidRPr="00533DFD">
              <w:rPr>
                <w:rStyle w:val="Hyperlink"/>
                <w:noProof/>
              </w:rPr>
              <w:t>1.3</w:t>
            </w:r>
            <w:r>
              <w:rPr>
                <w:rFonts w:eastAsiaTheme="minorEastAsia"/>
                <w:noProof/>
                <w:lang w:val="x-none" w:eastAsia="x-none"/>
              </w:rPr>
              <w:tab/>
            </w:r>
            <w:r w:rsidRPr="00533DFD">
              <w:rPr>
                <w:rStyle w:val="Hyperlink"/>
                <w:noProof/>
              </w:rPr>
              <w:t>Kapitel 3: Netzwerkprotokolle und Kommunikation</w:t>
            </w:r>
            <w:r>
              <w:rPr>
                <w:noProof/>
                <w:webHidden/>
              </w:rPr>
              <w:tab/>
            </w:r>
            <w:r>
              <w:rPr>
                <w:noProof/>
                <w:webHidden/>
              </w:rPr>
              <w:fldChar w:fldCharType="begin"/>
            </w:r>
            <w:r>
              <w:rPr>
                <w:noProof/>
                <w:webHidden/>
              </w:rPr>
              <w:instrText xml:space="preserve"> PAGEREF _Toc496475845 \h </w:instrText>
            </w:r>
            <w:r>
              <w:rPr>
                <w:noProof/>
                <w:webHidden/>
              </w:rPr>
            </w:r>
            <w:r>
              <w:rPr>
                <w:noProof/>
                <w:webHidden/>
              </w:rPr>
              <w:fldChar w:fldCharType="separate"/>
            </w:r>
            <w:r>
              <w:rPr>
                <w:noProof/>
                <w:webHidden/>
              </w:rPr>
              <w:t>5</w:t>
            </w:r>
            <w:r>
              <w:rPr>
                <w:noProof/>
                <w:webHidden/>
              </w:rPr>
              <w:fldChar w:fldCharType="end"/>
            </w:r>
          </w:hyperlink>
        </w:p>
        <w:p w:rsidR="002E0E7D" w:rsidRDefault="002E0E7D">
          <w:pPr>
            <w:pStyle w:val="TOC2"/>
            <w:tabs>
              <w:tab w:val="left" w:pos="880"/>
              <w:tab w:val="right" w:leader="dot" w:pos="9062"/>
            </w:tabs>
            <w:rPr>
              <w:rFonts w:eastAsiaTheme="minorEastAsia"/>
              <w:noProof/>
              <w:lang w:val="x-none" w:eastAsia="x-none"/>
            </w:rPr>
          </w:pPr>
          <w:hyperlink w:anchor="_Toc496475846" w:history="1">
            <w:r w:rsidRPr="00533DFD">
              <w:rPr>
                <w:rStyle w:val="Hyperlink"/>
                <w:noProof/>
              </w:rPr>
              <w:t>1.4</w:t>
            </w:r>
            <w:r>
              <w:rPr>
                <w:rFonts w:eastAsiaTheme="minorEastAsia"/>
                <w:noProof/>
                <w:lang w:val="x-none" w:eastAsia="x-none"/>
              </w:rPr>
              <w:tab/>
            </w:r>
            <w:r w:rsidRPr="00533DFD">
              <w:rPr>
                <w:rStyle w:val="Hyperlink"/>
                <w:noProof/>
              </w:rPr>
              <w:t>Kapitel 4: Schichten 1 und 2 als «Network Access»</w:t>
            </w:r>
            <w:r>
              <w:rPr>
                <w:noProof/>
                <w:webHidden/>
              </w:rPr>
              <w:tab/>
            </w:r>
            <w:r>
              <w:rPr>
                <w:noProof/>
                <w:webHidden/>
              </w:rPr>
              <w:fldChar w:fldCharType="begin"/>
            </w:r>
            <w:r>
              <w:rPr>
                <w:noProof/>
                <w:webHidden/>
              </w:rPr>
              <w:instrText xml:space="preserve"> PAGEREF _Toc496475846 \h </w:instrText>
            </w:r>
            <w:r>
              <w:rPr>
                <w:noProof/>
                <w:webHidden/>
              </w:rPr>
            </w:r>
            <w:r>
              <w:rPr>
                <w:noProof/>
                <w:webHidden/>
              </w:rPr>
              <w:fldChar w:fldCharType="separate"/>
            </w:r>
            <w:r>
              <w:rPr>
                <w:noProof/>
                <w:webHidden/>
              </w:rPr>
              <w:t>8</w:t>
            </w:r>
            <w:r>
              <w:rPr>
                <w:noProof/>
                <w:webHidden/>
              </w:rPr>
              <w:fldChar w:fldCharType="end"/>
            </w:r>
          </w:hyperlink>
        </w:p>
        <w:p w:rsidR="002E0E7D" w:rsidRDefault="002E0E7D">
          <w:pPr>
            <w:pStyle w:val="TOC2"/>
            <w:tabs>
              <w:tab w:val="left" w:pos="880"/>
              <w:tab w:val="right" w:leader="dot" w:pos="9062"/>
            </w:tabs>
            <w:rPr>
              <w:rFonts w:eastAsiaTheme="minorEastAsia"/>
              <w:noProof/>
              <w:lang w:val="x-none" w:eastAsia="x-none"/>
            </w:rPr>
          </w:pPr>
          <w:hyperlink w:anchor="_Toc496475847" w:history="1">
            <w:r w:rsidRPr="00533DFD">
              <w:rPr>
                <w:rStyle w:val="Hyperlink"/>
                <w:noProof/>
              </w:rPr>
              <w:t>1.5</w:t>
            </w:r>
            <w:r>
              <w:rPr>
                <w:rFonts w:eastAsiaTheme="minorEastAsia"/>
                <w:noProof/>
                <w:lang w:val="x-none" w:eastAsia="x-none"/>
              </w:rPr>
              <w:tab/>
            </w:r>
            <w:r w:rsidRPr="00533DFD">
              <w:rPr>
                <w:rStyle w:val="Hyperlink"/>
                <w:noProof/>
              </w:rPr>
              <w:t>Kapitel 5: Ethernet</w:t>
            </w:r>
            <w:r>
              <w:rPr>
                <w:noProof/>
                <w:webHidden/>
              </w:rPr>
              <w:tab/>
            </w:r>
            <w:r>
              <w:rPr>
                <w:noProof/>
                <w:webHidden/>
              </w:rPr>
              <w:fldChar w:fldCharType="begin"/>
            </w:r>
            <w:r>
              <w:rPr>
                <w:noProof/>
                <w:webHidden/>
              </w:rPr>
              <w:instrText xml:space="preserve"> PAGEREF _Toc496475847 \h </w:instrText>
            </w:r>
            <w:r>
              <w:rPr>
                <w:noProof/>
                <w:webHidden/>
              </w:rPr>
            </w:r>
            <w:r>
              <w:rPr>
                <w:noProof/>
                <w:webHidden/>
              </w:rPr>
              <w:fldChar w:fldCharType="separate"/>
            </w:r>
            <w:r>
              <w:rPr>
                <w:noProof/>
                <w:webHidden/>
              </w:rPr>
              <w:t>13</w:t>
            </w:r>
            <w:r>
              <w:rPr>
                <w:noProof/>
                <w:webHidden/>
              </w:rPr>
              <w:fldChar w:fldCharType="end"/>
            </w:r>
          </w:hyperlink>
        </w:p>
        <w:p w:rsidR="002E0E7D" w:rsidRDefault="002E0E7D">
          <w:pPr>
            <w:pStyle w:val="TOC2"/>
            <w:tabs>
              <w:tab w:val="left" w:pos="880"/>
              <w:tab w:val="right" w:leader="dot" w:pos="9062"/>
            </w:tabs>
            <w:rPr>
              <w:rFonts w:eastAsiaTheme="minorEastAsia"/>
              <w:noProof/>
              <w:lang w:val="x-none" w:eastAsia="x-none"/>
            </w:rPr>
          </w:pPr>
          <w:hyperlink w:anchor="_Toc496475848" w:history="1">
            <w:r w:rsidRPr="00533DFD">
              <w:rPr>
                <w:rStyle w:val="Hyperlink"/>
                <w:noProof/>
              </w:rPr>
              <w:t>1.6</w:t>
            </w:r>
            <w:r>
              <w:rPr>
                <w:rFonts w:eastAsiaTheme="minorEastAsia"/>
                <w:noProof/>
                <w:lang w:val="x-none" w:eastAsia="x-none"/>
              </w:rPr>
              <w:tab/>
            </w:r>
            <w:r w:rsidRPr="00533DFD">
              <w:rPr>
                <w:rStyle w:val="Hyperlink"/>
                <w:noProof/>
              </w:rPr>
              <w:t>Kapitel 6: Die Netzwerkschicht</w:t>
            </w:r>
            <w:r>
              <w:rPr>
                <w:noProof/>
                <w:webHidden/>
              </w:rPr>
              <w:tab/>
            </w:r>
            <w:r>
              <w:rPr>
                <w:noProof/>
                <w:webHidden/>
              </w:rPr>
              <w:fldChar w:fldCharType="begin"/>
            </w:r>
            <w:r>
              <w:rPr>
                <w:noProof/>
                <w:webHidden/>
              </w:rPr>
              <w:instrText xml:space="preserve"> PAGEREF _Toc496475848 \h </w:instrText>
            </w:r>
            <w:r>
              <w:rPr>
                <w:noProof/>
                <w:webHidden/>
              </w:rPr>
            </w:r>
            <w:r>
              <w:rPr>
                <w:noProof/>
                <w:webHidden/>
              </w:rPr>
              <w:fldChar w:fldCharType="separate"/>
            </w:r>
            <w:r>
              <w:rPr>
                <w:noProof/>
                <w:webHidden/>
              </w:rPr>
              <w:t>17</w:t>
            </w:r>
            <w:r>
              <w:rPr>
                <w:noProof/>
                <w:webHidden/>
              </w:rPr>
              <w:fldChar w:fldCharType="end"/>
            </w:r>
          </w:hyperlink>
        </w:p>
        <w:p w:rsidR="002E0E7D" w:rsidRDefault="002E0E7D">
          <w:pPr>
            <w:pStyle w:val="TOC2"/>
            <w:tabs>
              <w:tab w:val="left" w:pos="880"/>
              <w:tab w:val="right" w:leader="dot" w:pos="9062"/>
            </w:tabs>
            <w:rPr>
              <w:rFonts w:eastAsiaTheme="minorEastAsia"/>
              <w:noProof/>
              <w:lang w:val="x-none" w:eastAsia="x-none"/>
            </w:rPr>
          </w:pPr>
          <w:hyperlink w:anchor="_Toc496475849" w:history="1">
            <w:r w:rsidRPr="00533DFD">
              <w:rPr>
                <w:rStyle w:val="Hyperlink"/>
                <w:noProof/>
              </w:rPr>
              <w:t>1.7</w:t>
            </w:r>
            <w:r>
              <w:rPr>
                <w:rFonts w:eastAsiaTheme="minorEastAsia"/>
                <w:noProof/>
                <w:lang w:val="x-none" w:eastAsia="x-none"/>
              </w:rPr>
              <w:tab/>
            </w:r>
            <w:r w:rsidRPr="00533DFD">
              <w:rPr>
                <w:rStyle w:val="Hyperlink"/>
                <w:noProof/>
              </w:rPr>
              <w:t>Kapitel 7: IP Adressierung</w:t>
            </w:r>
            <w:r>
              <w:rPr>
                <w:noProof/>
                <w:webHidden/>
              </w:rPr>
              <w:tab/>
            </w:r>
            <w:r>
              <w:rPr>
                <w:noProof/>
                <w:webHidden/>
              </w:rPr>
              <w:fldChar w:fldCharType="begin"/>
            </w:r>
            <w:r>
              <w:rPr>
                <w:noProof/>
                <w:webHidden/>
              </w:rPr>
              <w:instrText xml:space="preserve"> PAGEREF _Toc496475849 \h </w:instrText>
            </w:r>
            <w:r>
              <w:rPr>
                <w:noProof/>
                <w:webHidden/>
              </w:rPr>
            </w:r>
            <w:r>
              <w:rPr>
                <w:noProof/>
                <w:webHidden/>
              </w:rPr>
              <w:fldChar w:fldCharType="separate"/>
            </w:r>
            <w:r>
              <w:rPr>
                <w:noProof/>
                <w:webHidden/>
              </w:rPr>
              <w:t>23</w:t>
            </w:r>
            <w:r>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3A70B0" w:rsidRDefault="00E74B80" w:rsidP="003A70B0">
      <w:pPr>
        <w:pStyle w:val="Heading1"/>
      </w:pPr>
      <w:bookmarkStart w:id="1" w:name="_Toc496475842"/>
      <w:r>
        <w:lastRenderedPageBreak/>
        <w:t>Lernziele</w:t>
      </w:r>
      <w:bookmarkEnd w:id="1"/>
    </w:p>
    <w:p w:rsidR="00A11784" w:rsidRDefault="00E74B80" w:rsidP="0020066B">
      <w:pPr>
        <w:pStyle w:val="Heading2"/>
      </w:pPr>
      <w:bookmarkStart w:id="2" w:name="_Toc496475843"/>
      <w:r>
        <w:t xml:space="preserve">Kapitel 1: </w:t>
      </w:r>
      <w:r w:rsidR="00E13148">
        <w:t xml:space="preserve">Übersicht </w:t>
      </w:r>
      <w:r>
        <w:t>Datennetze</w:t>
      </w:r>
      <w:bookmarkEnd w:id="2"/>
    </w:p>
    <w:p w:rsidR="00E74B80" w:rsidRDefault="00E74B80" w:rsidP="00E74B80">
      <w:pPr>
        <w:pStyle w:val="ListParagraph"/>
        <w:numPr>
          <w:ilvl w:val="0"/>
          <w:numId w:val="3"/>
        </w:numPr>
      </w:pPr>
      <w:r>
        <w:t>Client-Server</w:t>
      </w:r>
      <w:r w:rsidR="00AB05C0">
        <w:t>: Zentrale Serversysteme die stetig laufen, wohingegen Clientsysteme auf die Server zugreifen und regelmässig an- und wieder ausgeschaltet werden</w:t>
      </w:r>
    </w:p>
    <w:p w:rsidR="004629D4" w:rsidRDefault="00A76D39" w:rsidP="00AB05C0">
      <w:pPr>
        <w:pStyle w:val="ListParagraph"/>
        <w:numPr>
          <w:ilvl w:val="1"/>
          <w:numId w:val="3"/>
        </w:numPr>
      </w:pPr>
      <w:r>
        <w:t>Netztypen</w:t>
      </w:r>
    </w:p>
    <w:p w:rsidR="004629D4" w:rsidRDefault="004629D4" w:rsidP="004629D4">
      <w:pPr>
        <w:pStyle w:val="ListParagraph"/>
        <w:numPr>
          <w:ilvl w:val="2"/>
          <w:numId w:val="3"/>
        </w:numPr>
      </w:pPr>
      <w:r>
        <w:t>Heimnetze</w:t>
      </w:r>
    </w:p>
    <w:p w:rsidR="004629D4" w:rsidRDefault="004629D4" w:rsidP="004629D4">
      <w:pPr>
        <w:pStyle w:val="ListParagraph"/>
        <w:numPr>
          <w:ilvl w:val="2"/>
          <w:numId w:val="3"/>
        </w:numPr>
      </w:pPr>
      <w:r>
        <w:t>Small Office/Home Office Netze</w:t>
      </w:r>
    </w:p>
    <w:p w:rsidR="004629D4" w:rsidRDefault="004629D4" w:rsidP="004629D4">
      <w:pPr>
        <w:pStyle w:val="ListParagraph"/>
        <w:numPr>
          <w:ilvl w:val="2"/>
          <w:numId w:val="3"/>
        </w:numPr>
      </w:pPr>
      <w:r>
        <w:t>Unternehmensnetze</w:t>
      </w:r>
    </w:p>
    <w:p w:rsidR="00AB05C0" w:rsidRDefault="004629D4" w:rsidP="004629D4">
      <w:pPr>
        <w:pStyle w:val="ListParagraph"/>
        <w:numPr>
          <w:ilvl w:val="2"/>
          <w:numId w:val="3"/>
        </w:numPr>
      </w:pPr>
      <w:r>
        <w:t>Ö</w:t>
      </w:r>
      <w:r w:rsidR="00AB05C0">
        <w:t>ffentliche Internet</w:t>
      </w:r>
    </w:p>
    <w:p w:rsidR="00E74B80" w:rsidRDefault="00E74B80" w:rsidP="00E74B80">
      <w:pPr>
        <w:pStyle w:val="ListParagraph"/>
        <w:numPr>
          <w:ilvl w:val="0"/>
          <w:numId w:val="3"/>
        </w:numPr>
      </w:pPr>
      <w:r>
        <w:t>Peer-to-Peer</w:t>
      </w:r>
      <w:r w:rsidR="00AB05C0">
        <w:t xml:space="preserve">: Rechner stellt gleichzeitig als Server Ressourcen zur Verfügung, </w:t>
      </w:r>
      <w:r w:rsidR="004629D4">
        <w:t>konsumiert aber auch von andere</w:t>
      </w:r>
      <w:r w:rsidR="00AB05C0">
        <w:t>n Systemen</w:t>
      </w:r>
      <w:r w:rsidR="00A76D39">
        <w:t xml:space="preserve"> (Rechner mit Print Sharing und anderer Rechner mit File Sharing)</w:t>
      </w:r>
    </w:p>
    <w:p w:rsidR="004629D4" w:rsidRDefault="004629D4" w:rsidP="004629D4">
      <w:pPr>
        <w:pStyle w:val="ListParagraph"/>
        <w:numPr>
          <w:ilvl w:val="1"/>
          <w:numId w:val="3"/>
        </w:numPr>
      </w:pPr>
      <w:r>
        <w:t>Vorteile</w:t>
      </w:r>
    </w:p>
    <w:p w:rsidR="00A76D39" w:rsidRDefault="00A76D39" w:rsidP="00A76D39">
      <w:pPr>
        <w:pStyle w:val="ListParagraph"/>
        <w:numPr>
          <w:ilvl w:val="2"/>
          <w:numId w:val="3"/>
        </w:numPr>
      </w:pPr>
      <w:r>
        <w:t>Einfach aufzusetzen</w:t>
      </w:r>
    </w:p>
    <w:p w:rsidR="00A76D39" w:rsidRDefault="00A76D39" w:rsidP="00A76D39">
      <w:pPr>
        <w:pStyle w:val="ListParagraph"/>
        <w:numPr>
          <w:ilvl w:val="2"/>
          <w:numId w:val="3"/>
        </w:numPr>
      </w:pPr>
      <w:r>
        <w:t>Geringe Komplexität</w:t>
      </w:r>
    </w:p>
    <w:p w:rsidR="00A76D39" w:rsidRDefault="00A76D39" w:rsidP="00A76D39">
      <w:pPr>
        <w:pStyle w:val="ListParagraph"/>
        <w:numPr>
          <w:ilvl w:val="2"/>
          <w:numId w:val="3"/>
        </w:numPr>
      </w:pPr>
      <w:r>
        <w:t>Geringere Kosten, da keine dedizierten Server benötigt werden</w:t>
      </w:r>
    </w:p>
    <w:p w:rsidR="00A76D39" w:rsidRDefault="009413CB" w:rsidP="00A76D39">
      <w:pPr>
        <w:pStyle w:val="ListParagraph"/>
        <w:numPr>
          <w:ilvl w:val="2"/>
          <w:numId w:val="3"/>
        </w:numPr>
      </w:pPr>
      <w:r>
        <w:t>Anwendbar auf einfache Tätigkeiten wie Print/File Sharing</w:t>
      </w:r>
    </w:p>
    <w:p w:rsidR="009413CB" w:rsidRDefault="009413CB" w:rsidP="009413CB">
      <w:pPr>
        <w:pStyle w:val="ListParagraph"/>
        <w:numPr>
          <w:ilvl w:val="1"/>
          <w:numId w:val="3"/>
        </w:numPr>
      </w:pPr>
      <w:r>
        <w:t>Nachteile</w:t>
      </w:r>
    </w:p>
    <w:p w:rsidR="009413CB" w:rsidRDefault="009413CB" w:rsidP="009413CB">
      <w:pPr>
        <w:pStyle w:val="ListParagraph"/>
        <w:numPr>
          <w:ilvl w:val="2"/>
          <w:numId w:val="3"/>
        </w:numPr>
      </w:pPr>
      <w:r>
        <w:t>Keine zentralisierte Administration</w:t>
      </w:r>
    </w:p>
    <w:p w:rsidR="009413CB" w:rsidRDefault="009413CB" w:rsidP="009413CB">
      <w:pPr>
        <w:pStyle w:val="ListParagraph"/>
        <w:numPr>
          <w:ilvl w:val="2"/>
          <w:numId w:val="3"/>
        </w:numPr>
      </w:pPr>
      <w:r>
        <w:t>Geringere Sicherheit</w:t>
      </w:r>
    </w:p>
    <w:p w:rsidR="009413CB" w:rsidRDefault="009413CB" w:rsidP="009413CB">
      <w:pPr>
        <w:pStyle w:val="ListParagraph"/>
        <w:numPr>
          <w:ilvl w:val="2"/>
          <w:numId w:val="3"/>
        </w:numPr>
      </w:pPr>
      <w:r>
        <w:t>Keine Skalierbarkeit</w:t>
      </w:r>
    </w:p>
    <w:p w:rsidR="009413CB" w:rsidRDefault="009413CB" w:rsidP="009413CB">
      <w:pPr>
        <w:pStyle w:val="ListParagraph"/>
        <w:numPr>
          <w:ilvl w:val="2"/>
          <w:numId w:val="3"/>
        </w:numPr>
      </w:pPr>
      <w:r>
        <w:t>Geringere Performance da Systeme als Server und Client agieren</w:t>
      </w:r>
    </w:p>
    <w:p w:rsidR="008F2A6D" w:rsidRDefault="008F2A6D" w:rsidP="008F2A6D">
      <w:pPr>
        <w:pStyle w:val="ListParagraph"/>
        <w:numPr>
          <w:ilvl w:val="0"/>
          <w:numId w:val="3"/>
        </w:numPr>
      </w:pPr>
      <w:r>
        <w:t>Komponenten eines Netzes</w:t>
      </w:r>
    </w:p>
    <w:p w:rsidR="008F2A6D" w:rsidRPr="00F74D65" w:rsidRDefault="008F2A6D" w:rsidP="008F2A6D">
      <w:pPr>
        <w:pStyle w:val="ListParagraph"/>
        <w:numPr>
          <w:ilvl w:val="1"/>
          <w:numId w:val="3"/>
        </w:numPr>
        <w:rPr>
          <w:lang w:val="en-GB"/>
        </w:rPr>
      </w:pPr>
      <w:r w:rsidRPr="00F74D65">
        <w:rPr>
          <w:lang w:val="en-GB"/>
        </w:rPr>
        <w:t>Device</w:t>
      </w:r>
      <w:r w:rsidR="00E47DD1" w:rsidRPr="00F74D65">
        <w:rPr>
          <w:lang w:val="en-GB"/>
        </w:rPr>
        <w:t>s</w:t>
      </w:r>
      <w:r w:rsidR="00F74D65" w:rsidRPr="00F74D65">
        <w:rPr>
          <w:lang w:val="en-GB"/>
        </w:rPr>
        <w:t xml:space="preserve">: </w:t>
      </w:r>
      <w:proofErr w:type="spellStart"/>
      <w:r w:rsidRPr="00F74D65">
        <w:rPr>
          <w:lang w:val="en-GB"/>
        </w:rPr>
        <w:t>Rechner</w:t>
      </w:r>
      <w:proofErr w:type="spellEnd"/>
      <w:r w:rsidR="00F74D65" w:rsidRPr="00F74D65">
        <w:rPr>
          <w:lang w:val="en-GB"/>
        </w:rPr>
        <w:t xml:space="preserve"> (End Devices), </w:t>
      </w:r>
      <w:proofErr w:type="spellStart"/>
      <w:r w:rsidR="000730BD">
        <w:rPr>
          <w:lang w:val="en-GB"/>
        </w:rPr>
        <w:t>Netzwerkkomponenten</w:t>
      </w:r>
      <w:proofErr w:type="spellEnd"/>
      <w:r w:rsidR="00F74D65" w:rsidRPr="00F74D65">
        <w:rPr>
          <w:lang w:val="en-GB"/>
        </w:rPr>
        <w:t xml:space="preserve"> (Intermediary Devices)</w:t>
      </w:r>
    </w:p>
    <w:p w:rsidR="008F2A6D" w:rsidRDefault="008F2A6D" w:rsidP="008F2A6D">
      <w:pPr>
        <w:pStyle w:val="ListParagraph"/>
        <w:numPr>
          <w:ilvl w:val="1"/>
          <w:numId w:val="3"/>
        </w:numPr>
      </w:pPr>
      <w:r>
        <w:t>Medien</w:t>
      </w:r>
      <w:r w:rsidR="00F74D65">
        <w:t xml:space="preserve">: </w:t>
      </w:r>
      <w:r>
        <w:t>Kupferkabel, Glasfaser, Luft</w:t>
      </w:r>
      <w:r w:rsidR="000730BD">
        <w:t xml:space="preserve"> (Network Media)</w:t>
      </w:r>
    </w:p>
    <w:p w:rsidR="008F2A6D" w:rsidRDefault="00F74D65" w:rsidP="008F2A6D">
      <w:pPr>
        <w:pStyle w:val="ListParagraph"/>
        <w:numPr>
          <w:ilvl w:val="1"/>
          <w:numId w:val="3"/>
        </w:numPr>
      </w:pPr>
      <w:r>
        <w:t>Dienste: Anwendungsdienste</w:t>
      </w:r>
    </w:p>
    <w:p w:rsidR="0067380F" w:rsidRDefault="0067380F" w:rsidP="0067380F">
      <w:pPr>
        <w:pStyle w:val="ListParagraph"/>
        <w:numPr>
          <w:ilvl w:val="0"/>
          <w:numId w:val="3"/>
        </w:numPr>
      </w:pPr>
      <w:r>
        <w:t>Physikalische Darstellung von Netzen: Zeigt, wo sich Komponenten befinden und wie sie verkabelt sind</w:t>
      </w:r>
    </w:p>
    <w:p w:rsidR="00E74B80" w:rsidRDefault="00E74B80" w:rsidP="00E74B80">
      <w:pPr>
        <w:pStyle w:val="ListParagraph"/>
        <w:numPr>
          <w:ilvl w:val="0"/>
          <w:numId w:val="3"/>
        </w:numPr>
      </w:pPr>
      <w:r>
        <w:t>Logische Darstellung von Netzen</w:t>
      </w:r>
      <w:r w:rsidR="0067380F">
        <w:t>: Zeigt, wie die Komponenten zu Gruppen/IP-Netzen zusammengefasst sind</w:t>
      </w:r>
    </w:p>
    <w:p w:rsidR="0067380F" w:rsidRDefault="0067380F" w:rsidP="00E74B80">
      <w:pPr>
        <w:pStyle w:val="ListParagraph"/>
        <w:numPr>
          <w:ilvl w:val="0"/>
          <w:numId w:val="3"/>
        </w:numPr>
      </w:pPr>
      <w:r>
        <w:t>Kriterien für die Klassifikation von Netzen</w:t>
      </w:r>
    </w:p>
    <w:p w:rsidR="0067380F" w:rsidRDefault="0067380F" w:rsidP="0067380F">
      <w:pPr>
        <w:pStyle w:val="ListParagraph"/>
        <w:numPr>
          <w:ilvl w:val="1"/>
          <w:numId w:val="3"/>
        </w:numPr>
      </w:pPr>
      <w:r>
        <w:t>Punkt-zu Punkt Netze: Leitungen von A nach B</w:t>
      </w:r>
    </w:p>
    <w:p w:rsidR="0067380F" w:rsidRDefault="0067380F" w:rsidP="0067380F">
      <w:pPr>
        <w:pStyle w:val="ListParagraph"/>
        <w:numPr>
          <w:ilvl w:val="1"/>
          <w:numId w:val="3"/>
        </w:numPr>
      </w:pPr>
      <w:r>
        <w:t>Multiaccess Netze: Netz mit vielen Clients und Servern</w:t>
      </w:r>
    </w:p>
    <w:p w:rsidR="0067380F" w:rsidRDefault="0067380F" w:rsidP="0067380F">
      <w:pPr>
        <w:pStyle w:val="ListParagraph"/>
        <w:numPr>
          <w:ilvl w:val="1"/>
          <w:numId w:val="3"/>
        </w:numPr>
      </w:pPr>
      <w:r>
        <w:t>Geografische Ausdehnung</w:t>
      </w:r>
    </w:p>
    <w:p w:rsidR="0067380F" w:rsidRDefault="0067380F" w:rsidP="00E74B80">
      <w:pPr>
        <w:pStyle w:val="ListParagraph"/>
        <w:numPr>
          <w:ilvl w:val="0"/>
          <w:numId w:val="3"/>
        </w:numPr>
      </w:pPr>
      <w:r>
        <w:t>LAN-Netz: Limited Area Network/</w:t>
      </w:r>
      <w:proofErr w:type="spellStart"/>
      <w:r>
        <w:t>Local</w:t>
      </w:r>
      <w:proofErr w:type="spellEnd"/>
      <w:r>
        <w:t xml:space="preserve"> Area Network mit einer typischen Distanz von weniger als 100 Metern</w:t>
      </w:r>
    </w:p>
    <w:p w:rsidR="0067380F" w:rsidRDefault="0067380F" w:rsidP="00E74B80">
      <w:pPr>
        <w:pStyle w:val="ListParagraph"/>
        <w:numPr>
          <w:ilvl w:val="0"/>
          <w:numId w:val="3"/>
        </w:numPr>
      </w:pPr>
      <w:r>
        <w:t xml:space="preserve">WAN-Netz: </w:t>
      </w:r>
      <w:r w:rsidR="00F774E2">
        <w:t>Wide Network Area, v</w:t>
      </w:r>
      <w:r>
        <w:t xml:space="preserve">erbindet verschiedene Orte/Netze über mehr oder weniger lange Strecken. </w:t>
      </w:r>
      <w:r w:rsidR="00566929">
        <w:t>Sowohl der Internetanschluss</w:t>
      </w:r>
      <w:r>
        <w:t xml:space="preserve"> eines Haushaltes als auch eine Leitung Bern-Zürich zählen</w:t>
      </w:r>
    </w:p>
    <w:p w:rsidR="00566929" w:rsidRDefault="00566929" w:rsidP="00E74B80">
      <w:pPr>
        <w:pStyle w:val="ListParagraph"/>
        <w:numPr>
          <w:ilvl w:val="0"/>
          <w:numId w:val="3"/>
        </w:numPr>
      </w:pPr>
      <w:r>
        <w:t>MAN:</w:t>
      </w:r>
      <w:r w:rsidR="00F774E2">
        <w:t xml:space="preserve"> </w:t>
      </w:r>
      <w:r w:rsidR="006E16BE">
        <w:t>Metropolitan Area Network, k</w:t>
      </w:r>
      <w:r w:rsidR="00F774E2">
        <w:t>leiner als WAN aber grösser als LAN, umfasst mehr oder weniger einen Ort/Stadt</w:t>
      </w:r>
    </w:p>
    <w:p w:rsidR="00A82B74" w:rsidRDefault="00A82B74" w:rsidP="00A82B74">
      <w:pPr>
        <w:pStyle w:val="ListParagraph"/>
        <w:numPr>
          <w:ilvl w:val="0"/>
          <w:numId w:val="3"/>
        </w:numPr>
      </w:pPr>
      <w:r>
        <w:t>SAN: Storage Area Network, Netzinfrastruktur zur Anbindung von Speicher für Server</w:t>
      </w:r>
    </w:p>
    <w:p w:rsidR="00344A3D" w:rsidRDefault="00344A3D" w:rsidP="00E74B80">
      <w:pPr>
        <w:pStyle w:val="ListParagraph"/>
        <w:numPr>
          <w:ilvl w:val="0"/>
          <w:numId w:val="3"/>
        </w:numPr>
      </w:pPr>
      <w:r>
        <w:t>Internet, besteht aus vielen LANs</w:t>
      </w:r>
    </w:p>
    <w:p w:rsidR="00344A3D" w:rsidRDefault="00344A3D" w:rsidP="00344A3D">
      <w:pPr>
        <w:pStyle w:val="ListParagraph"/>
        <w:numPr>
          <w:ilvl w:val="1"/>
          <w:numId w:val="3"/>
        </w:numPr>
      </w:pPr>
      <w:r>
        <w:t>Leitungen (Anschlussstellen, Backbone Leitungen)</w:t>
      </w:r>
    </w:p>
    <w:p w:rsidR="00344A3D" w:rsidRDefault="00344A3D" w:rsidP="00344A3D">
      <w:pPr>
        <w:pStyle w:val="ListParagraph"/>
        <w:numPr>
          <w:ilvl w:val="1"/>
          <w:numId w:val="3"/>
        </w:numPr>
      </w:pPr>
      <w:r>
        <w:t>Paketvermittlungsstellen</w:t>
      </w:r>
    </w:p>
    <w:p w:rsidR="00344A3D" w:rsidRDefault="00344A3D" w:rsidP="00344A3D">
      <w:pPr>
        <w:pStyle w:val="ListParagraph"/>
        <w:numPr>
          <w:ilvl w:val="1"/>
          <w:numId w:val="3"/>
        </w:numPr>
      </w:pPr>
      <w:r>
        <w:t>Satz von Protokollen</w:t>
      </w:r>
    </w:p>
    <w:p w:rsidR="00AB7D52" w:rsidRDefault="00AB7D52" w:rsidP="00AB7D52">
      <w:pPr>
        <w:pStyle w:val="ListParagraph"/>
        <w:numPr>
          <w:ilvl w:val="0"/>
          <w:numId w:val="3"/>
        </w:numPr>
      </w:pPr>
      <w:r>
        <w:t>Intranet: Netzwerk, welches nur für die Endgeräte darin zugänglich sind</w:t>
      </w:r>
    </w:p>
    <w:p w:rsidR="00AB7D52" w:rsidRDefault="00AB7D52" w:rsidP="00AB7D52">
      <w:pPr>
        <w:pStyle w:val="ListParagraph"/>
        <w:numPr>
          <w:ilvl w:val="0"/>
          <w:numId w:val="3"/>
        </w:numPr>
      </w:pPr>
      <w:r>
        <w:t>Extranet: Wie ein Intranet, doch h</w:t>
      </w:r>
      <w:r w:rsidR="00CB4304">
        <w:t xml:space="preserve">aben gewisse Zulieferer/Firmen </w:t>
      </w:r>
      <w:r>
        <w:t>auch Zugriff</w:t>
      </w:r>
    </w:p>
    <w:p w:rsidR="00E74B80" w:rsidRDefault="00E74B80" w:rsidP="00E74B80">
      <w:pPr>
        <w:pStyle w:val="ListParagraph"/>
        <w:numPr>
          <w:ilvl w:val="0"/>
          <w:numId w:val="3"/>
        </w:numPr>
      </w:pPr>
      <w:r>
        <w:lastRenderedPageBreak/>
        <w:t>Dedizierte Netze</w:t>
      </w:r>
      <w:r w:rsidR="00CB4304">
        <w:t>: Für jeden Dienst (Telefonie,</w:t>
      </w:r>
      <w:r w:rsidR="003D73E6">
        <w:t xml:space="preserve"> Verteildienste und Computer) gibt es ein eigenes, getrenntes Netz</w:t>
      </w:r>
    </w:p>
    <w:p w:rsidR="00E74B80" w:rsidRDefault="003D73E6" w:rsidP="00E74B80">
      <w:pPr>
        <w:pStyle w:val="ListParagraph"/>
        <w:numPr>
          <w:ilvl w:val="0"/>
          <w:numId w:val="3"/>
        </w:numPr>
      </w:pPr>
      <w:r>
        <w:t>Konvergierende</w:t>
      </w:r>
      <w:r w:rsidR="00E74B80">
        <w:t xml:space="preserve"> Netze</w:t>
      </w:r>
      <w:r>
        <w:t>: Netze, auf welchen verschiedene Dienste (Triple Play à la Daten, Sprachen und Video) angeboten werden</w:t>
      </w:r>
    </w:p>
    <w:p w:rsidR="003D73E6" w:rsidRDefault="003D73E6" w:rsidP="003D73E6">
      <w:pPr>
        <w:pStyle w:val="ListParagraph"/>
        <w:numPr>
          <w:ilvl w:val="1"/>
          <w:numId w:val="3"/>
        </w:numPr>
      </w:pPr>
      <w:r>
        <w:t xml:space="preserve">Streaming via </w:t>
      </w:r>
      <w:proofErr w:type="spellStart"/>
      <w:r>
        <w:t>SwisscomTV</w:t>
      </w:r>
      <w:proofErr w:type="spellEnd"/>
      <w:r>
        <w:t xml:space="preserve"> benötigen oft Multicast, welches in öffentlichen Netzwerken nicht verwendet werden kann. Da Swisscom aber ein ISP ist und ihr Netz beeinflussen kann, können sie Multicast verwenden</w:t>
      </w:r>
    </w:p>
    <w:p w:rsidR="00E74B80" w:rsidRDefault="00E74B80" w:rsidP="00E74B80">
      <w:pPr>
        <w:pStyle w:val="ListParagraph"/>
        <w:numPr>
          <w:ilvl w:val="0"/>
          <w:numId w:val="3"/>
        </w:numPr>
      </w:pPr>
      <w:r>
        <w:t>Grundanforderungen</w:t>
      </w:r>
      <w:r w:rsidR="00D27757">
        <w:t xml:space="preserve"> an zuverlässige Netze</w:t>
      </w:r>
    </w:p>
    <w:p w:rsidR="00D27757" w:rsidRDefault="00D27757" w:rsidP="00D27757">
      <w:pPr>
        <w:pStyle w:val="ListParagraph"/>
        <w:numPr>
          <w:ilvl w:val="1"/>
          <w:numId w:val="3"/>
        </w:numPr>
      </w:pPr>
      <w:r>
        <w:t>Fehlertoleranz</w:t>
      </w:r>
      <w:r w:rsidR="004E1256">
        <w:t xml:space="preserve"> (Leitungsunterbruch)</w:t>
      </w:r>
      <w:r>
        <w:t>: Erfüllt</w:t>
      </w:r>
    </w:p>
    <w:p w:rsidR="00D27757" w:rsidRDefault="00D27757" w:rsidP="00D27757">
      <w:pPr>
        <w:pStyle w:val="ListParagraph"/>
        <w:numPr>
          <w:ilvl w:val="1"/>
          <w:numId w:val="3"/>
        </w:numPr>
      </w:pPr>
      <w:r>
        <w:t>Skalierbarkeit: Erfüllt</w:t>
      </w:r>
    </w:p>
    <w:p w:rsidR="00D27757" w:rsidRDefault="00D27757" w:rsidP="00D27757">
      <w:pPr>
        <w:pStyle w:val="ListParagraph"/>
        <w:numPr>
          <w:ilvl w:val="1"/>
          <w:numId w:val="3"/>
        </w:numPr>
      </w:pPr>
      <w:r>
        <w:t xml:space="preserve">Dienstgüte (Quality </w:t>
      </w:r>
      <w:proofErr w:type="spellStart"/>
      <w:r>
        <w:t>of</w:t>
      </w:r>
      <w:proofErr w:type="spellEnd"/>
      <w:r>
        <w:t xml:space="preserve"> Service): Nicht erfüllt</w:t>
      </w:r>
    </w:p>
    <w:p w:rsidR="007A0659" w:rsidRDefault="007A0659" w:rsidP="007A0659">
      <w:pPr>
        <w:pStyle w:val="ListParagraph"/>
        <w:numPr>
          <w:ilvl w:val="2"/>
          <w:numId w:val="3"/>
        </w:numPr>
      </w:pPr>
      <w:proofErr w:type="spellStart"/>
      <w:r>
        <w:t>Priority</w:t>
      </w:r>
      <w:proofErr w:type="spellEnd"/>
      <w:r>
        <w:t xml:space="preserve"> Queuing kann in </w:t>
      </w:r>
      <w:r w:rsidR="00FA3AA1">
        <w:t>nichtöffentlichen</w:t>
      </w:r>
      <w:r>
        <w:t xml:space="preserve"> Netzen verwendet werden, um die Priorität von </w:t>
      </w:r>
      <w:r w:rsidR="00872A0C">
        <w:t xml:space="preserve">Inhalten zu garantieren </w:t>
      </w:r>
      <w:r w:rsidR="00872A0C">
        <w:sym w:font="Wingdings" w:char="F0E0"/>
      </w:r>
      <w:r w:rsidR="00872A0C">
        <w:t xml:space="preserve"> Verletzt Netzneutralität</w:t>
      </w:r>
    </w:p>
    <w:p w:rsidR="00FA3AA1" w:rsidRDefault="00FA3AA1" w:rsidP="007A0659">
      <w:pPr>
        <w:pStyle w:val="ListParagraph"/>
        <w:numPr>
          <w:ilvl w:val="2"/>
          <w:numId w:val="3"/>
        </w:numPr>
      </w:pPr>
      <w:proofErr w:type="spellStart"/>
      <w:r>
        <w:t>Jitter</w:t>
      </w:r>
      <w:proofErr w:type="spellEnd"/>
      <w:r w:rsidR="00571769">
        <w:t xml:space="preserve">: Abweichung von </w:t>
      </w:r>
      <w:r w:rsidR="00713808">
        <w:t>einen</w:t>
      </w:r>
      <w:r w:rsidR="00571769">
        <w:t xml:space="preserve"> zyklischen Paketversenden (20 </w:t>
      </w:r>
      <w:proofErr w:type="spellStart"/>
      <w:r w:rsidR="00571769">
        <w:t>ms</w:t>
      </w:r>
      <w:proofErr w:type="spellEnd"/>
      <w:r w:rsidR="00571769">
        <w:t xml:space="preserve"> In</w:t>
      </w:r>
      <w:r w:rsidR="00AC6C98">
        <w:t xml:space="preserve">tervalle mit 0 </w:t>
      </w:r>
      <w:proofErr w:type="spellStart"/>
      <w:r w:rsidR="00AC6C98">
        <w:t>ms</w:t>
      </w:r>
      <w:proofErr w:type="spellEnd"/>
      <w:r w:rsidR="00AC6C98">
        <w:t xml:space="preserve"> </w:t>
      </w:r>
      <w:proofErr w:type="spellStart"/>
      <w:r w:rsidR="00AC6C98">
        <w:t>Jitter</w:t>
      </w:r>
      <w:proofErr w:type="spellEnd"/>
      <w:r w:rsidR="00AC6C98">
        <w:t xml:space="preserve"> für VoI</w:t>
      </w:r>
      <w:r w:rsidR="00571769">
        <w:t>P)</w:t>
      </w:r>
    </w:p>
    <w:p w:rsidR="00D27757" w:rsidRDefault="00D27757" w:rsidP="00D27757">
      <w:pPr>
        <w:pStyle w:val="ListParagraph"/>
        <w:numPr>
          <w:ilvl w:val="1"/>
          <w:numId w:val="3"/>
        </w:numPr>
      </w:pPr>
      <w:r>
        <w:t>Sicherheit</w:t>
      </w:r>
      <w:r w:rsidR="004E1256">
        <w:t xml:space="preserve"> (Abhören, Manipulation)</w:t>
      </w:r>
      <w:r>
        <w:t>: Nicht erfüllt</w:t>
      </w:r>
    </w:p>
    <w:p w:rsidR="00E74B80" w:rsidRDefault="00E74B80" w:rsidP="00E74B80">
      <w:pPr>
        <w:pStyle w:val="ListParagraph"/>
        <w:numPr>
          <w:ilvl w:val="0"/>
          <w:numId w:val="3"/>
        </w:numPr>
      </w:pPr>
      <w:r>
        <w:t>Leitungsvermittlung</w:t>
      </w:r>
    </w:p>
    <w:p w:rsidR="000F3049" w:rsidRDefault="000F3049" w:rsidP="000F3049">
      <w:pPr>
        <w:pStyle w:val="ListParagraph"/>
        <w:numPr>
          <w:ilvl w:val="1"/>
          <w:numId w:val="3"/>
        </w:numPr>
      </w:pPr>
      <w:r>
        <w:t>Vor dem Beginn einer Sprachkommunikation wird eine feste, nicht mehr ändernde, Leitung zwischen Telefon A und Telefon B gewählt</w:t>
      </w:r>
      <w:r w:rsidR="0083610A">
        <w:t xml:space="preserve">. Bandbreite: 64 </w:t>
      </w:r>
      <w:proofErr w:type="spellStart"/>
      <w:r w:rsidR="0083610A">
        <w:t>kbps</w:t>
      </w:r>
      <w:proofErr w:type="spellEnd"/>
    </w:p>
    <w:p w:rsidR="000F3049" w:rsidRDefault="0083610A" w:rsidP="000F3049">
      <w:pPr>
        <w:pStyle w:val="ListParagraph"/>
        <w:numPr>
          <w:ilvl w:val="1"/>
          <w:numId w:val="3"/>
        </w:numPr>
      </w:pPr>
      <w:r>
        <w:t xml:space="preserve">Das Sprachsignal wird mit 8 kHz abgetastet und jeder Abtastwert mit 8 </w:t>
      </w:r>
      <w:proofErr w:type="spellStart"/>
      <w:r>
        <w:t>bit</w:t>
      </w:r>
      <w:proofErr w:type="spellEnd"/>
      <w:r>
        <w:t xml:space="preserve"> codiert</w:t>
      </w:r>
    </w:p>
    <w:p w:rsidR="0083610A" w:rsidRDefault="0083610A" w:rsidP="000F3049">
      <w:pPr>
        <w:pStyle w:val="ListParagraph"/>
        <w:numPr>
          <w:ilvl w:val="1"/>
          <w:numId w:val="3"/>
        </w:numPr>
      </w:pPr>
      <w:r>
        <w:t>Durch die zeitliche Verschiebung kann ein Zeitmultiplexing (Time Division Multiplex, TDM) verwendet werden, um mehrere Verbindungen gleichzeitig zu ermöglichen</w:t>
      </w:r>
    </w:p>
    <w:p w:rsidR="0083610A" w:rsidRDefault="0083610A" w:rsidP="000F3049">
      <w:pPr>
        <w:pStyle w:val="ListParagraph"/>
        <w:numPr>
          <w:ilvl w:val="1"/>
          <w:numId w:val="3"/>
        </w:numPr>
      </w:pPr>
      <w:r>
        <w:t xml:space="preserve">Norm für Europa (E1): Signal mit 2048 </w:t>
      </w:r>
      <w:proofErr w:type="spellStart"/>
      <w:r>
        <w:t>kbps</w:t>
      </w:r>
      <w:proofErr w:type="spellEnd"/>
      <w:r>
        <w:t xml:space="preserve"> und 30 möglichen </w:t>
      </w:r>
      <w:r w:rsidR="004D5CCD">
        <w:t xml:space="preserve">Sprachkanälen à 64 </w:t>
      </w:r>
      <w:proofErr w:type="spellStart"/>
      <w:r w:rsidR="004D5CCD">
        <w:t>kbps</w:t>
      </w:r>
      <w:proofErr w:type="spellEnd"/>
      <w:r w:rsidR="004D5CCD">
        <w:t xml:space="preserve">, 1 Signalisierungskanal à 64 </w:t>
      </w:r>
      <w:proofErr w:type="spellStart"/>
      <w:r w:rsidR="004D5CCD">
        <w:t>kbps</w:t>
      </w:r>
      <w:proofErr w:type="spellEnd"/>
      <w:r w:rsidR="004D5CCD">
        <w:t xml:space="preserve"> und 1 Zeitschlitz à 64 </w:t>
      </w:r>
      <w:proofErr w:type="spellStart"/>
      <w:r w:rsidR="004D5CCD">
        <w:t>kbps</w:t>
      </w:r>
      <w:proofErr w:type="spellEnd"/>
    </w:p>
    <w:p w:rsidR="00BE58E7" w:rsidRDefault="00BE58E7" w:rsidP="000F3049">
      <w:pPr>
        <w:pStyle w:val="ListParagraph"/>
        <w:numPr>
          <w:ilvl w:val="1"/>
          <w:numId w:val="3"/>
        </w:numPr>
      </w:pPr>
      <w:r>
        <w:t>In der USA wird die Norm T1 mit einer Bandbreite von 1.5 Mbps verwendet</w:t>
      </w:r>
    </w:p>
    <w:p w:rsidR="00BE58E7" w:rsidRDefault="00BE58E7" w:rsidP="000F3049">
      <w:pPr>
        <w:pStyle w:val="ListParagraph"/>
        <w:numPr>
          <w:ilvl w:val="1"/>
          <w:numId w:val="3"/>
        </w:numPr>
      </w:pPr>
      <w:r>
        <w:t>Kleine und konstante Verzögerung, aber sehr hohe Verfügbarkeit</w:t>
      </w:r>
    </w:p>
    <w:p w:rsidR="00E74B80" w:rsidRDefault="00E74B80" w:rsidP="00E74B80">
      <w:pPr>
        <w:pStyle w:val="ListParagraph"/>
        <w:numPr>
          <w:ilvl w:val="0"/>
          <w:numId w:val="3"/>
        </w:numPr>
      </w:pPr>
      <w:r>
        <w:t>Paketvermittlung</w:t>
      </w:r>
    </w:p>
    <w:p w:rsidR="00B32F37" w:rsidRDefault="00B32F37" w:rsidP="00B32F37">
      <w:pPr>
        <w:pStyle w:val="ListParagraph"/>
        <w:numPr>
          <w:ilvl w:val="1"/>
          <w:numId w:val="3"/>
        </w:numPr>
      </w:pPr>
      <w:r>
        <w:t>Es gibt keinen kontinuierlichen Strom von Daten mehr</w:t>
      </w:r>
    </w:p>
    <w:p w:rsidR="00B32F37" w:rsidRDefault="00B32F37" w:rsidP="00B32F37">
      <w:pPr>
        <w:pStyle w:val="ListParagraph"/>
        <w:numPr>
          <w:ilvl w:val="1"/>
          <w:numId w:val="3"/>
        </w:numPr>
      </w:pPr>
      <w:r>
        <w:t>Die Informationen werden stattdessen in Segmente und Pakete mit einer Zieladresse abgepackt</w:t>
      </w:r>
    </w:p>
    <w:p w:rsidR="00B32F37" w:rsidRDefault="00B32F37" w:rsidP="00B32F37">
      <w:pPr>
        <w:pStyle w:val="ListParagraph"/>
        <w:numPr>
          <w:ilvl w:val="1"/>
          <w:numId w:val="3"/>
        </w:numPr>
      </w:pPr>
      <w:r>
        <w:t>Diese Pakete werden an Netzwerkknoten gesendet, welche anhand ihrer Routingtabellen die Pakete weiterleiten</w:t>
      </w:r>
    </w:p>
    <w:p w:rsidR="004300B9" w:rsidRDefault="004300B9" w:rsidP="004300B9">
      <w:pPr>
        <w:pStyle w:val="ListParagraph"/>
        <w:numPr>
          <w:ilvl w:val="0"/>
          <w:numId w:val="3"/>
        </w:numPr>
      </w:pPr>
      <w:r>
        <w:t>Skalierbare Architektur des Internet</w:t>
      </w:r>
    </w:p>
    <w:p w:rsidR="004300B9" w:rsidRDefault="004300B9" w:rsidP="004300B9">
      <w:pPr>
        <w:pStyle w:val="ListParagraph"/>
        <w:numPr>
          <w:ilvl w:val="1"/>
          <w:numId w:val="3"/>
        </w:numPr>
      </w:pPr>
      <w:r>
        <w:t>Tier 1: Grösse ISP</w:t>
      </w:r>
      <w:r w:rsidR="00500B44">
        <w:t>, untereinander mit Direktleitungen verbunden, stellen das Backbone dar</w:t>
      </w:r>
    </w:p>
    <w:p w:rsidR="00500B44" w:rsidRDefault="00500B44" w:rsidP="004300B9">
      <w:pPr>
        <w:pStyle w:val="ListParagraph"/>
        <w:numPr>
          <w:ilvl w:val="1"/>
          <w:numId w:val="3"/>
        </w:numPr>
      </w:pPr>
      <w:r>
        <w:t>Tier 2: ISP, welche sich an einem Tier 1 anbinden lassen und so schauen, dass ihr Verkehr in ihren Tier 2 Netzen gut funktioniert</w:t>
      </w:r>
    </w:p>
    <w:p w:rsidR="00500B44" w:rsidRDefault="00500B44" w:rsidP="004300B9">
      <w:pPr>
        <w:pStyle w:val="ListParagraph"/>
        <w:numPr>
          <w:ilvl w:val="1"/>
          <w:numId w:val="3"/>
        </w:numPr>
      </w:pPr>
      <w:r>
        <w:t xml:space="preserve">Tier </w:t>
      </w:r>
      <w:proofErr w:type="gramStart"/>
      <w:r>
        <w:t>3:ISPs</w:t>
      </w:r>
      <w:proofErr w:type="gramEnd"/>
      <w:r>
        <w:t>, die Endanwender anbinden und Tier 2 Netze für den Zugang bezahlen</w:t>
      </w:r>
    </w:p>
    <w:p w:rsidR="004313DC" w:rsidRDefault="004313DC" w:rsidP="004313DC">
      <w:pPr>
        <w:pStyle w:val="ListParagraph"/>
        <w:numPr>
          <w:ilvl w:val="0"/>
          <w:numId w:val="3"/>
        </w:numPr>
      </w:pPr>
      <w:r>
        <w:t>Entwicklung in der Datenkommunikation</w:t>
      </w:r>
    </w:p>
    <w:p w:rsidR="004313DC" w:rsidRDefault="004313DC" w:rsidP="004313DC">
      <w:pPr>
        <w:pStyle w:val="ListParagraph"/>
        <w:numPr>
          <w:ilvl w:val="1"/>
          <w:numId w:val="3"/>
        </w:numPr>
      </w:pPr>
      <w:r>
        <w:t>Trends im Networking</w:t>
      </w:r>
    </w:p>
    <w:p w:rsidR="004313DC" w:rsidRDefault="004313DC" w:rsidP="004313DC">
      <w:pPr>
        <w:pStyle w:val="ListParagraph"/>
        <w:numPr>
          <w:ilvl w:val="2"/>
          <w:numId w:val="3"/>
        </w:numPr>
      </w:pPr>
      <w:r>
        <w:t xml:space="preserve">Bring </w:t>
      </w:r>
      <w:proofErr w:type="spellStart"/>
      <w:r>
        <w:t>your</w:t>
      </w:r>
      <w:proofErr w:type="spellEnd"/>
      <w:r>
        <w:t xml:space="preserve"> own Device: Sicherheitsrisiko, Datenverlust</w:t>
      </w:r>
    </w:p>
    <w:p w:rsidR="004313DC" w:rsidRDefault="004313DC" w:rsidP="004313DC">
      <w:pPr>
        <w:pStyle w:val="ListParagraph"/>
        <w:numPr>
          <w:ilvl w:val="2"/>
          <w:numId w:val="3"/>
        </w:numPr>
      </w:pPr>
      <w:r>
        <w:t xml:space="preserve">Online </w:t>
      </w:r>
      <w:proofErr w:type="spellStart"/>
      <w:r>
        <w:t>Collaboration</w:t>
      </w:r>
      <w:proofErr w:type="spellEnd"/>
      <w:r>
        <w:t xml:space="preserve"> Tools: Dezentralisierung</w:t>
      </w:r>
    </w:p>
    <w:p w:rsidR="004313DC" w:rsidRDefault="004313DC" w:rsidP="004313DC">
      <w:pPr>
        <w:pStyle w:val="ListParagraph"/>
        <w:numPr>
          <w:ilvl w:val="2"/>
          <w:numId w:val="3"/>
        </w:numPr>
      </w:pPr>
      <w:r>
        <w:t xml:space="preserve">Videokommunikation: Anforderung an Datenkommunikation, z.B. </w:t>
      </w:r>
      <w:proofErr w:type="spellStart"/>
      <w:r>
        <w:t>Jitter</w:t>
      </w:r>
      <w:proofErr w:type="spellEnd"/>
    </w:p>
    <w:p w:rsidR="004313DC" w:rsidRDefault="004313DC" w:rsidP="004313DC">
      <w:pPr>
        <w:pStyle w:val="ListParagraph"/>
        <w:numPr>
          <w:ilvl w:val="2"/>
          <w:numId w:val="3"/>
        </w:numPr>
      </w:pPr>
      <w:r>
        <w:t xml:space="preserve">Data Center: Umdenken bedingt durch Virtualisierung, weg von </w:t>
      </w:r>
      <w:proofErr w:type="spellStart"/>
      <w:r>
        <w:t>Spanning</w:t>
      </w:r>
      <w:proofErr w:type="spellEnd"/>
      <w:r>
        <w:t xml:space="preserve"> </w:t>
      </w:r>
      <w:proofErr w:type="spellStart"/>
      <w:r>
        <w:t>Tree</w:t>
      </w:r>
      <w:proofErr w:type="spellEnd"/>
      <w:r>
        <w:t xml:space="preserve"> Protocol</w:t>
      </w:r>
    </w:p>
    <w:p w:rsidR="004313DC" w:rsidRDefault="004313DC" w:rsidP="004313DC">
      <w:pPr>
        <w:pStyle w:val="ListParagraph"/>
        <w:numPr>
          <w:ilvl w:val="2"/>
          <w:numId w:val="3"/>
        </w:numPr>
      </w:pPr>
      <w:proofErr w:type="gramStart"/>
      <w:r>
        <w:t>Cloud Computing</w:t>
      </w:r>
      <w:proofErr w:type="gramEnd"/>
      <w:r>
        <w:t>: Auslagern einer Applikation auf einen gemeinsam verwendeten Server, spart Energie und Traffic</w:t>
      </w:r>
    </w:p>
    <w:p w:rsidR="004313DC" w:rsidRDefault="004313DC" w:rsidP="004313DC">
      <w:pPr>
        <w:pStyle w:val="ListParagraph"/>
        <w:numPr>
          <w:ilvl w:val="2"/>
          <w:numId w:val="3"/>
        </w:numPr>
      </w:pPr>
      <w:r>
        <w:t xml:space="preserve">Software </w:t>
      </w:r>
      <w:proofErr w:type="spellStart"/>
      <w:r>
        <w:t>Defined</w:t>
      </w:r>
      <w:proofErr w:type="spellEnd"/>
      <w:r>
        <w:t xml:space="preserve"> Networks (SDN): Softwarebasierte, zentrale Konfiguration von mehreren Netzen</w:t>
      </w:r>
    </w:p>
    <w:p w:rsidR="004313DC" w:rsidRDefault="004313DC" w:rsidP="004313DC">
      <w:pPr>
        <w:pStyle w:val="ListParagraph"/>
        <w:numPr>
          <w:ilvl w:val="1"/>
          <w:numId w:val="3"/>
        </w:numPr>
      </w:pPr>
      <w:r>
        <w:lastRenderedPageBreak/>
        <w:t>Trends zu Hause</w:t>
      </w:r>
    </w:p>
    <w:p w:rsidR="004313DC" w:rsidRDefault="004313DC" w:rsidP="004313DC">
      <w:pPr>
        <w:pStyle w:val="ListParagraph"/>
        <w:numPr>
          <w:ilvl w:val="2"/>
          <w:numId w:val="3"/>
        </w:numPr>
      </w:pPr>
      <w:r>
        <w:t xml:space="preserve">Internet </w:t>
      </w:r>
      <w:proofErr w:type="spellStart"/>
      <w:r>
        <w:t>of</w:t>
      </w:r>
      <w:proofErr w:type="spellEnd"/>
      <w:r>
        <w:t xml:space="preserve"> Things: Steuerung von Apparaten übers Internet</w:t>
      </w:r>
    </w:p>
    <w:p w:rsidR="004313DC" w:rsidRDefault="004313DC" w:rsidP="004313DC">
      <w:pPr>
        <w:pStyle w:val="ListParagraph"/>
        <w:numPr>
          <w:ilvl w:val="2"/>
          <w:numId w:val="3"/>
        </w:numPr>
      </w:pPr>
      <w:r>
        <w:t>Steigende Gebäudevernetzung</w:t>
      </w:r>
    </w:p>
    <w:p w:rsidR="004313DC" w:rsidRDefault="004313DC" w:rsidP="004313DC">
      <w:pPr>
        <w:pStyle w:val="ListParagraph"/>
        <w:numPr>
          <w:ilvl w:val="2"/>
          <w:numId w:val="3"/>
        </w:numPr>
      </w:pPr>
      <w:r>
        <w:t>Neue Anschlüsse wie drahtloses Breitband oder Fiber</w:t>
      </w:r>
    </w:p>
    <w:p w:rsidR="004313DC" w:rsidRDefault="004313DC" w:rsidP="004313DC">
      <w:pPr>
        <w:pStyle w:val="ListParagraph"/>
        <w:numPr>
          <w:ilvl w:val="1"/>
          <w:numId w:val="3"/>
        </w:numPr>
      </w:pPr>
      <w:r>
        <w:t>Trends in der Netzwerksicherheit</w:t>
      </w:r>
    </w:p>
    <w:p w:rsidR="004313DC" w:rsidRDefault="00011B91" w:rsidP="00011B91">
      <w:pPr>
        <w:pStyle w:val="ListParagraph"/>
        <w:numPr>
          <w:ilvl w:val="2"/>
          <w:numId w:val="3"/>
        </w:numPr>
      </w:pPr>
      <w:r>
        <w:t>Äussere Gefahren</w:t>
      </w:r>
    </w:p>
    <w:p w:rsidR="00011B91" w:rsidRDefault="00011B91" w:rsidP="00011B91">
      <w:pPr>
        <w:pStyle w:val="ListParagraph"/>
        <w:numPr>
          <w:ilvl w:val="3"/>
          <w:numId w:val="3"/>
        </w:numPr>
      </w:pPr>
      <w:r>
        <w:t>Viren und Würmer</w:t>
      </w:r>
    </w:p>
    <w:p w:rsidR="00011B91" w:rsidRDefault="00011B91" w:rsidP="00011B91">
      <w:pPr>
        <w:pStyle w:val="ListParagraph"/>
        <w:numPr>
          <w:ilvl w:val="3"/>
          <w:numId w:val="3"/>
        </w:numPr>
      </w:pPr>
      <w:r>
        <w:t>Trojaner und Spyware</w:t>
      </w:r>
    </w:p>
    <w:p w:rsidR="00011B91" w:rsidRDefault="00011B91" w:rsidP="00011B91">
      <w:pPr>
        <w:pStyle w:val="ListParagraph"/>
        <w:numPr>
          <w:ilvl w:val="3"/>
          <w:numId w:val="3"/>
        </w:numPr>
      </w:pPr>
      <w:r>
        <w:t>Hackerangriffe</w:t>
      </w:r>
    </w:p>
    <w:p w:rsidR="00011B91" w:rsidRDefault="00011B91" w:rsidP="00011B91">
      <w:pPr>
        <w:pStyle w:val="ListParagraph"/>
        <w:numPr>
          <w:ilvl w:val="3"/>
          <w:numId w:val="3"/>
        </w:numPr>
      </w:pPr>
      <w:r>
        <w:t xml:space="preserve">(Distributed) </w:t>
      </w:r>
      <w:proofErr w:type="spellStart"/>
      <w:r>
        <w:t>Denial</w:t>
      </w:r>
      <w:proofErr w:type="spellEnd"/>
      <w:r>
        <w:t xml:space="preserve"> </w:t>
      </w:r>
      <w:proofErr w:type="spellStart"/>
      <w:r>
        <w:t>of</w:t>
      </w:r>
      <w:proofErr w:type="spellEnd"/>
      <w:r>
        <w:t xml:space="preserve"> Service Angriffe</w:t>
      </w:r>
    </w:p>
    <w:p w:rsidR="00AD39E8" w:rsidRDefault="00AD39E8" w:rsidP="00011B91">
      <w:pPr>
        <w:pStyle w:val="ListParagraph"/>
        <w:numPr>
          <w:ilvl w:val="3"/>
          <w:numId w:val="3"/>
        </w:numPr>
      </w:pPr>
      <w:r>
        <w:t xml:space="preserve">Data </w:t>
      </w:r>
      <w:proofErr w:type="spellStart"/>
      <w:r>
        <w:t>Interception</w:t>
      </w:r>
      <w:proofErr w:type="spellEnd"/>
      <w:r>
        <w:t xml:space="preserve"> and Theft</w:t>
      </w:r>
    </w:p>
    <w:p w:rsidR="00AD39E8" w:rsidRDefault="00AD39E8" w:rsidP="00011B91">
      <w:pPr>
        <w:pStyle w:val="ListParagraph"/>
        <w:numPr>
          <w:ilvl w:val="3"/>
          <w:numId w:val="3"/>
        </w:numPr>
      </w:pPr>
      <w:r>
        <w:t>Identity Theft</w:t>
      </w:r>
    </w:p>
    <w:p w:rsidR="00AD39E8" w:rsidRDefault="00AD39E8" w:rsidP="00AD39E8">
      <w:pPr>
        <w:pStyle w:val="ListParagraph"/>
        <w:numPr>
          <w:ilvl w:val="2"/>
          <w:numId w:val="3"/>
        </w:numPr>
      </w:pPr>
      <w:r>
        <w:t>Innere Gefahren: Eigene Mitarbeiter</w:t>
      </w:r>
    </w:p>
    <w:p w:rsidR="00AD39E8" w:rsidRDefault="00AD39E8" w:rsidP="00AD39E8">
      <w:pPr>
        <w:pStyle w:val="ListParagraph"/>
        <w:numPr>
          <w:ilvl w:val="2"/>
          <w:numId w:val="3"/>
        </w:numPr>
      </w:pPr>
      <w:r>
        <w:t>Massnahmen</w:t>
      </w:r>
    </w:p>
    <w:p w:rsidR="00AD39E8" w:rsidRDefault="00AD39E8" w:rsidP="00AD39E8">
      <w:pPr>
        <w:pStyle w:val="ListParagraph"/>
        <w:numPr>
          <w:ilvl w:val="3"/>
          <w:numId w:val="3"/>
        </w:numPr>
      </w:pPr>
      <w:r>
        <w:t xml:space="preserve">Antivirus- und </w:t>
      </w:r>
      <w:proofErr w:type="spellStart"/>
      <w:r>
        <w:t>Antispywaresoftware</w:t>
      </w:r>
      <w:proofErr w:type="spellEnd"/>
    </w:p>
    <w:p w:rsidR="00AD39E8" w:rsidRDefault="00AD39E8" w:rsidP="00AD39E8">
      <w:pPr>
        <w:pStyle w:val="ListParagraph"/>
        <w:numPr>
          <w:ilvl w:val="3"/>
          <w:numId w:val="3"/>
        </w:numPr>
      </w:pPr>
      <w:proofErr w:type="spellStart"/>
      <w:r>
        <w:t>Firewallfilterung</w:t>
      </w:r>
      <w:proofErr w:type="spellEnd"/>
      <w:r>
        <w:t xml:space="preserve"> des Verkehrs</w:t>
      </w:r>
    </w:p>
    <w:p w:rsidR="00AD39E8" w:rsidRDefault="00AD39E8" w:rsidP="00AD39E8">
      <w:pPr>
        <w:pStyle w:val="ListParagraph"/>
        <w:numPr>
          <w:ilvl w:val="3"/>
          <w:numId w:val="3"/>
        </w:numPr>
      </w:pPr>
      <w:r>
        <w:t>Access Control Listen</w:t>
      </w:r>
    </w:p>
    <w:p w:rsidR="00AD39E8" w:rsidRDefault="00AD39E8" w:rsidP="00AD39E8">
      <w:pPr>
        <w:pStyle w:val="ListParagraph"/>
        <w:numPr>
          <w:ilvl w:val="3"/>
          <w:numId w:val="3"/>
        </w:numPr>
        <w:rPr>
          <w:lang w:val="en-GB"/>
        </w:rPr>
      </w:pPr>
      <w:r w:rsidRPr="00AD39E8">
        <w:rPr>
          <w:lang w:val="en-GB"/>
        </w:rPr>
        <w:t>Intrusion Detection Systems (IDS) und Intrusion Prevention Systems (IPS)</w:t>
      </w:r>
    </w:p>
    <w:p w:rsidR="00AD39E8" w:rsidRDefault="00AD39E8" w:rsidP="00AD39E8">
      <w:pPr>
        <w:pStyle w:val="ListParagraph"/>
        <w:numPr>
          <w:ilvl w:val="3"/>
          <w:numId w:val="3"/>
        </w:numPr>
        <w:rPr>
          <w:lang w:val="en-GB"/>
        </w:rPr>
      </w:pPr>
      <w:proofErr w:type="spellStart"/>
      <w:r>
        <w:rPr>
          <w:lang w:val="en-GB"/>
        </w:rPr>
        <w:t>Virtuelle</w:t>
      </w:r>
      <w:proofErr w:type="spellEnd"/>
      <w:r>
        <w:rPr>
          <w:lang w:val="en-GB"/>
        </w:rPr>
        <w:t xml:space="preserve"> Private </w:t>
      </w:r>
      <w:proofErr w:type="spellStart"/>
      <w:r>
        <w:rPr>
          <w:lang w:val="en-GB"/>
        </w:rPr>
        <w:t>Netze</w:t>
      </w:r>
      <w:proofErr w:type="spellEnd"/>
      <w:r>
        <w:rPr>
          <w:lang w:val="en-GB"/>
        </w:rPr>
        <w:t xml:space="preserve"> (VPN)</w:t>
      </w:r>
    </w:p>
    <w:p w:rsidR="00AD39E8" w:rsidRDefault="00311FAB" w:rsidP="00311FAB">
      <w:pPr>
        <w:pStyle w:val="Heading2"/>
        <w:rPr>
          <w:lang w:val="en-GB"/>
        </w:rPr>
      </w:pPr>
      <w:bookmarkStart w:id="3" w:name="_Toc496475844"/>
      <w:proofErr w:type="spellStart"/>
      <w:r>
        <w:rPr>
          <w:lang w:val="en-GB"/>
        </w:rPr>
        <w:t>Kapitel</w:t>
      </w:r>
      <w:proofErr w:type="spellEnd"/>
      <w:r>
        <w:rPr>
          <w:lang w:val="en-GB"/>
        </w:rPr>
        <w:t xml:space="preserve"> 2: </w:t>
      </w:r>
      <w:proofErr w:type="spellStart"/>
      <w:r w:rsidR="00E13148">
        <w:rPr>
          <w:lang w:val="en-GB"/>
        </w:rPr>
        <w:t>Konfiguration</w:t>
      </w:r>
      <w:proofErr w:type="spellEnd"/>
      <w:r w:rsidR="00E13148">
        <w:rPr>
          <w:lang w:val="en-GB"/>
        </w:rPr>
        <w:t xml:space="preserve"> von </w:t>
      </w:r>
      <w:proofErr w:type="spellStart"/>
      <w:r w:rsidR="00E13148">
        <w:rPr>
          <w:lang w:val="en-GB"/>
        </w:rPr>
        <w:t>Netzelementen</w:t>
      </w:r>
      <w:bookmarkEnd w:id="3"/>
      <w:proofErr w:type="spellEnd"/>
    </w:p>
    <w:p w:rsidR="0020066B" w:rsidRDefault="00980FCF" w:rsidP="00311FAB">
      <w:pPr>
        <w:pStyle w:val="ListParagraph"/>
        <w:numPr>
          <w:ilvl w:val="0"/>
          <w:numId w:val="4"/>
        </w:numPr>
        <w:rPr>
          <w:lang w:val="en-GB"/>
        </w:rPr>
      </w:pPr>
      <w:proofErr w:type="spellStart"/>
      <w:r>
        <w:rPr>
          <w:lang w:val="en-GB"/>
        </w:rPr>
        <w:t>Ablauf</w:t>
      </w:r>
      <w:proofErr w:type="spellEnd"/>
      <w:r>
        <w:rPr>
          <w:lang w:val="en-GB"/>
        </w:rPr>
        <w:t xml:space="preserve"> IOS Start</w:t>
      </w:r>
    </w:p>
    <w:p w:rsidR="00980FCF" w:rsidRDefault="00980FCF" w:rsidP="00980FCF">
      <w:pPr>
        <w:pStyle w:val="ListParagraph"/>
        <w:numPr>
          <w:ilvl w:val="1"/>
          <w:numId w:val="4"/>
        </w:numPr>
      </w:pPr>
      <w:r w:rsidRPr="00980FCF">
        <w:t xml:space="preserve">IOS Image wird vom </w:t>
      </w:r>
      <w:proofErr w:type="spellStart"/>
      <w:r w:rsidRPr="00980FCF">
        <w:t>Loader</w:t>
      </w:r>
      <w:proofErr w:type="spellEnd"/>
      <w:r w:rsidRPr="00980FCF">
        <w:t xml:space="preserve"> aus dem Flashspeicher geladen </w:t>
      </w:r>
      <w:r w:rsidR="00312AE0">
        <w:t>und gelesen</w:t>
      </w:r>
    </w:p>
    <w:p w:rsidR="00312AE0" w:rsidRPr="00980FCF" w:rsidRDefault="00312AE0" w:rsidP="00980FCF">
      <w:pPr>
        <w:pStyle w:val="ListParagraph"/>
        <w:numPr>
          <w:ilvl w:val="1"/>
          <w:numId w:val="4"/>
        </w:numPr>
      </w:pPr>
      <w:r>
        <w:t xml:space="preserve">Konfiguration </w:t>
      </w:r>
      <w:r w:rsidR="001E7DAF">
        <w:t>wird die Datei «</w:t>
      </w:r>
      <w:proofErr w:type="spellStart"/>
      <w:r w:rsidR="001E7DAF">
        <w:t>startup-config</w:t>
      </w:r>
      <w:proofErr w:type="spellEnd"/>
      <w:r w:rsidR="001E7DAF">
        <w:t>» aus dem NVRAM gelesen und als «</w:t>
      </w:r>
      <w:proofErr w:type="spellStart"/>
      <w:r w:rsidR="001E7DAF">
        <w:t>running-config</w:t>
      </w:r>
      <w:proofErr w:type="spellEnd"/>
      <w:r w:rsidR="001E7DAF">
        <w:t>» ins RAM kopiert</w:t>
      </w:r>
    </w:p>
    <w:p w:rsidR="00980FCF" w:rsidRDefault="00631989" w:rsidP="00631989">
      <w:pPr>
        <w:pStyle w:val="ListParagraph"/>
        <w:numPr>
          <w:ilvl w:val="0"/>
          <w:numId w:val="4"/>
        </w:numPr>
      </w:pPr>
      <w:r>
        <w:t>Zugriff auf ein IOS System</w:t>
      </w:r>
    </w:p>
    <w:p w:rsidR="00631989" w:rsidRDefault="00631989" w:rsidP="00631989">
      <w:pPr>
        <w:pStyle w:val="ListParagraph"/>
        <w:numPr>
          <w:ilvl w:val="1"/>
          <w:numId w:val="4"/>
        </w:numPr>
      </w:pPr>
      <w:proofErr w:type="spellStart"/>
      <w:r>
        <w:t>Console</w:t>
      </w:r>
      <w:proofErr w:type="spellEnd"/>
      <w:r>
        <w:t xml:space="preserve"> via blauen Management Port</w:t>
      </w:r>
    </w:p>
    <w:p w:rsidR="00631989" w:rsidRDefault="00631989" w:rsidP="00631989">
      <w:pPr>
        <w:pStyle w:val="ListParagraph"/>
        <w:numPr>
          <w:ilvl w:val="1"/>
          <w:numId w:val="4"/>
        </w:numPr>
      </w:pPr>
      <w:proofErr w:type="spellStart"/>
      <w:r>
        <w:t>Auxiliary</w:t>
      </w:r>
      <w:proofErr w:type="spellEnd"/>
      <w:r>
        <w:t xml:space="preserve"> Port via schwarzen Management Port</w:t>
      </w:r>
    </w:p>
    <w:p w:rsidR="00631989" w:rsidRDefault="00631989" w:rsidP="00631989">
      <w:pPr>
        <w:pStyle w:val="ListParagraph"/>
        <w:numPr>
          <w:ilvl w:val="1"/>
          <w:numId w:val="4"/>
        </w:numPr>
      </w:pPr>
      <w:r>
        <w:t>Telnet respektive SSH via gelben Data Port</w:t>
      </w:r>
    </w:p>
    <w:p w:rsidR="00A95983" w:rsidRDefault="00A95983" w:rsidP="00A95983">
      <w:pPr>
        <w:pStyle w:val="ListParagraph"/>
        <w:numPr>
          <w:ilvl w:val="0"/>
          <w:numId w:val="4"/>
        </w:numPr>
      </w:pPr>
      <w:r>
        <w:t>Unterschiedliche Konfiguration</w:t>
      </w:r>
    </w:p>
    <w:p w:rsidR="00A95983" w:rsidRDefault="00A95983" w:rsidP="00A95983">
      <w:pPr>
        <w:pStyle w:val="ListParagraph"/>
        <w:numPr>
          <w:ilvl w:val="1"/>
          <w:numId w:val="4"/>
        </w:numPr>
      </w:pPr>
      <w:r>
        <w:t xml:space="preserve">Lokale Konfiguration via </w:t>
      </w:r>
      <w:proofErr w:type="spellStart"/>
      <w:r>
        <w:t>Console</w:t>
      </w:r>
      <w:proofErr w:type="spellEnd"/>
      <w:r>
        <w:t xml:space="preserve"> und COM Schnittstelle oder neuerdings auch USB</w:t>
      </w:r>
    </w:p>
    <w:p w:rsidR="00A95983" w:rsidRDefault="00A95983" w:rsidP="00A95983">
      <w:pPr>
        <w:pStyle w:val="ListParagraph"/>
        <w:numPr>
          <w:ilvl w:val="1"/>
          <w:numId w:val="4"/>
        </w:numPr>
      </w:pPr>
      <w:r>
        <w:t>Remote Konfiguration</w:t>
      </w:r>
    </w:p>
    <w:p w:rsidR="00CD5033" w:rsidRDefault="00CD5033" w:rsidP="00A95983">
      <w:pPr>
        <w:pStyle w:val="ListParagraph"/>
        <w:numPr>
          <w:ilvl w:val="2"/>
          <w:numId w:val="4"/>
        </w:numPr>
      </w:pPr>
      <w:r>
        <w:t xml:space="preserve">Früher wurde an den </w:t>
      </w:r>
      <w:proofErr w:type="spellStart"/>
      <w:r>
        <w:t>Auxiliary</w:t>
      </w:r>
      <w:proofErr w:type="spellEnd"/>
      <w:r>
        <w:t xml:space="preserve"> Ausgang des Gerätes ein Modem angehängt, über welches via Telefonleitung auf das Gerät zugegriffen werden konnte</w:t>
      </w:r>
    </w:p>
    <w:p w:rsidR="00311FAB" w:rsidRDefault="00CD5033" w:rsidP="00750C6F">
      <w:pPr>
        <w:pStyle w:val="ListParagraph"/>
        <w:numPr>
          <w:ilvl w:val="2"/>
          <w:numId w:val="4"/>
        </w:numPr>
      </w:pPr>
      <w:r>
        <w:t>Heute wird ein Daten-Interface mit einer IP versehen und via SSH</w:t>
      </w:r>
      <w:r w:rsidR="00B318CD">
        <w:t xml:space="preserve"> (früher Telnet)</w:t>
      </w:r>
      <w:r>
        <w:t xml:space="preserve"> kommuniziert. Dabei muss auf dem Server ei</w:t>
      </w:r>
      <w:r w:rsidR="00B318CD">
        <w:t>n Dienst bereitgestellt werden</w:t>
      </w:r>
    </w:p>
    <w:p w:rsidR="00B318CD" w:rsidRDefault="00AD533D" w:rsidP="00AD533D">
      <w:pPr>
        <w:pStyle w:val="ListParagraph"/>
        <w:numPr>
          <w:ilvl w:val="0"/>
          <w:numId w:val="4"/>
        </w:numPr>
      </w:pPr>
      <w:r>
        <w:t>Navigation in IOS</w:t>
      </w:r>
    </w:p>
    <w:p w:rsidR="00AD533D" w:rsidRDefault="00AD533D" w:rsidP="00AD533D">
      <w:pPr>
        <w:pStyle w:val="ListParagraph"/>
        <w:numPr>
          <w:ilvl w:val="1"/>
          <w:numId w:val="4"/>
        </w:numPr>
      </w:pPr>
      <w:r>
        <w:t xml:space="preserve">User </w:t>
      </w:r>
      <w:proofErr w:type="spellStart"/>
      <w:r>
        <w:t>Exec</w:t>
      </w:r>
      <w:proofErr w:type="spellEnd"/>
      <w:r>
        <w:t xml:space="preserve"> Mode (</w:t>
      </w:r>
      <w:proofErr w:type="spellStart"/>
      <w:r>
        <w:t>Standart</w:t>
      </w:r>
      <w:proofErr w:type="spellEnd"/>
      <w:r>
        <w:t xml:space="preserve">) </w:t>
      </w:r>
      <w:r>
        <w:sym w:font="Wingdings" w:char="F0E0"/>
      </w:r>
      <w:r>
        <w:t xml:space="preserve"> Router&gt;</w:t>
      </w:r>
    </w:p>
    <w:p w:rsidR="00AD533D" w:rsidRDefault="00AD533D" w:rsidP="00AD533D">
      <w:pPr>
        <w:pStyle w:val="ListParagraph"/>
        <w:numPr>
          <w:ilvl w:val="1"/>
          <w:numId w:val="4"/>
        </w:numPr>
      </w:pPr>
      <w:proofErr w:type="spellStart"/>
      <w:r>
        <w:t>Priviledged</w:t>
      </w:r>
      <w:proofErr w:type="spellEnd"/>
      <w:r>
        <w:t xml:space="preserve"> Mode (Via </w:t>
      </w:r>
      <w:proofErr w:type="spellStart"/>
      <w:r>
        <w:t>enable</w:t>
      </w:r>
      <w:proofErr w:type="spellEnd"/>
      <w:r>
        <w:t xml:space="preserve"> erreichbar) </w:t>
      </w:r>
      <w:r>
        <w:sym w:font="Wingdings" w:char="F0E0"/>
      </w:r>
      <w:r>
        <w:t xml:space="preserve"> Router#</w:t>
      </w:r>
    </w:p>
    <w:p w:rsidR="00AD533D" w:rsidRPr="00AD533D" w:rsidRDefault="00AD533D" w:rsidP="00AD533D">
      <w:pPr>
        <w:pStyle w:val="ListParagraph"/>
        <w:numPr>
          <w:ilvl w:val="1"/>
          <w:numId w:val="4"/>
        </w:numPr>
        <w:rPr>
          <w:lang w:val="en-GB"/>
        </w:rPr>
      </w:pPr>
      <w:r w:rsidRPr="00AD533D">
        <w:rPr>
          <w:lang w:val="en-GB"/>
        </w:rPr>
        <w:t>Global Config Mode (Via configure</w:t>
      </w:r>
      <w:r>
        <w:rPr>
          <w:lang w:val="en-GB"/>
        </w:rPr>
        <w:t xml:space="preserve"> </w:t>
      </w:r>
      <w:proofErr w:type="spellStart"/>
      <w:r>
        <w:rPr>
          <w:lang w:val="en-GB"/>
        </w:rPr>
        <w:t>erreichbar</w:t>
      </w:r>
      <w:proofErr w:type="spellEnd"/>
      <w:r w:rsidRPr="00AD533D">
        <w:rPr>
          <w:lang w:val="en-GB"/>
        </w:rPr>
        <w:t>)</w:t>
      </w:r>
      <w:r>
        <w:rPr>
          <w:lang w:val="en-GB"/>
        </w:rPr>
        <w:t xml:space="preserve"> </w:t>
      </w:r>
      <w:r w:rsidRPr="00AD533D">
        <w:rPr>
          <w:lang w:val="en-GB"/>
        </w:rPr>
        <w:sym w:font="Wingdings" w:char="F0E0"/>
      </w:r>
      <w:r>
        <w:rPr>
          <w:lang w:val="en-GB"/>
        </w:rPr>
        <w:t xml:space="preserve"> Router(config)#</w:t>
      </w:r>
    </w:p>
    <w:p w:rsidR="00AD533D" w:rsidRDefault="00AD533D" w:rsidP="00AD533D">
      <w:pPr>
        <w:pStyle w:val="ListParagraph"/>
        <w:numPr>
          <w:ilvl w:val="1"/>
          <w:numId w:val="4"/>
        </w:numPr>
        <w:rPr>
          <w:lang w:val="en-GB"/>
        </w:rPr>
      </w:pPr>
      <w:r w:rsidRPr="00037134">
        <w:rPr>
          <w:lang w:val="en-GB"/>
        </w:rPr>
        <w:t>Interface</w:t>
      </w:r>
      <w:r w:rsidR="00037134">
        <w:rPr>
          <w:lang w:val="en-GB"/>
        </w:rPr>
        <w:t>/Routing/Line</w:t>
      </w:r>
      <w:r w:rsidRPr="00037134">
        <w:rPr>
          <w:lang w:val="en-GB"/>
        </w:rPr>
        <w:t xml:space="preserve"> Config Mode (Via interface/router/line </w:t>
      </w:r>
      <w:proofErr w:type="spellStart"/>
      <w:r w:rsidRPr="00037134">
        <w:rPr>
          <w:lang w:val="en-GB"/>
        </w:rPr>
        <w:t>erreichbar</w:t>
      </w:r>
      <w:proofErr w:type="spellEnd"/>
      <w:r w:rsidRPr="00037134">
        <w:rPr>
          <w:lang w:val="en-GB"/>
        </w:rPr>
        <w:t xml:space="preserve">) </w:t>
      </w:r>
      <w:r>
        <w:sym w:font="Wingdings" w:char="F0E0"/>
      </w:r>
      <w:r w:rsidRPr="00037134">
        <w:rPr>
          <w:lang w:val="en-GB"/>
        </w:rPr>
        <w:t xml:space="preserve"> Router(config-</w:t>
      </w:r>
      <w:proofErr w:type="gramStart"/>
      <w:r w:rsidRPr="00037134">
        <w:rPr>
          <w:lang w:val="en-GB"/>
        </w:rPr>
        <w:t>if)#</w:t>
      </w:r>
      <w:proofErr w:type="gramEnd"/>
    </w:p>
    <w:p w:rsidR="00CF5E95" w:rsidRDefault="00CF5E95" w:rsidP="00CF5E95">
      <w:pPr>
        <w:pStyle w:val="ListParagraph"/>
        <w:numPr>
          <w:ilvl w:val="0"/>
          <w:numId w:val="4"/>
        </w:numPr>
        <w:rPr>
          <w:lang w:val="en-GB"/>
        </w:rPr>
      </w:pPr>
      <w:proofErr w:type="spellStart"/>
      <w:r>
        <w:rPr>
          <w:lang w:val="en-GB"/>
        </w:rPr>
        <w:t>Hilfreiche</w:t>
      </w:r>
      <w:proofErr w:type="spellEnd"/>
      <w:r>
        <w:rPr>
          <w:lang w:val="en-GB"/>
        </w:rPr>
        <w:t xml:space="preserve"> </w:t>
      </w:r>
      <w:proofErr w:type="spellStart"/>
      <w:r>
        <w:rPr>
          <w:lang w:val="en-GB"/>
        </w:rPr>
        <w:t>Befehle</w:t>
      </w:r>
      <w:proofErr w:type="spellEnd"/>
    </w:p>
    <w:p w:rsidR="00CF5E95" w:rsidRPr="00CF5E95" w:rsidRDefault="00CF5E95" w:rsidP="00CF5E95">
      <w:pPr>
        <w:pStyle w:val="ListParagraph"/>
        <w:numPr>
          <w:ilvl w:val="1"/>
          <w:numId w:val="4"/>
        </w:numPr>
      </w:pPr>
      <w:r w:rsidRPr="00CF5E95">
        <w:t xml:space="preserve">cl? </w:t>
      </w:r>
      <w:r w:rsidRPr="00CF5E95">
        <w:rPr>
          <w:lang w:val="en-GB"/>
        </w:rPr>
        <w:sym w:font="Wingdings" w:char="F0E0"/>
      </w:r>
      <w:r w:rsidRPr="00CF5E95">
        <w:t xml:space="preserve"> Zeigt alle möglichen Befehle an (Hier </w:t>
      </w:r>
      <w:proofErr w:type="spellStart"/>
      <w:r w:rsidRPr="00CF5E95">
        <w:t>clear</w:t>
      </w:r>
      <w:proofErr w:type="spellEnd"/>
      <w:r w:rsidRPr="00CF5E95">
        <w:t xml:space="preserve"> und </w:t>
      </w:r>
      <w:proofErr w:type="spellStart"/>
      <w:r w:rsidRPr="00CF5E95">
        <w:t>clock</w:t>
      </w:r>
      <w:proofErr w:type="spellEnd"/>
      <w:r w:rsidRPr="00CF5E95">
        <w:t>)</w:t>
      </w:r>
    </w:p>
    <w:p w:rsidR="00CF5E95" w:rsidRDefault="00CF5E95" w:rsidP="00CF5E95">
      <w:pPr>
        <w:pStyle w:val="ListParagraph"/>
        <w:numPr>
          <w:ilvl w:val="1"/>
          <w:numId w:val="4"/>
        </w:numPr>
      </w:pPr>
      <w:proofErr w:type="spellStart"/>
      <w:r>
        <w:t>clock</w:t>
      </w:r>
      <w:proofErr w:type="spellEnd"/>
      <w:r>
        <w:t xml:space="preserve"> </w:t>
      </w:r>
      <w:proofErr w:type="spellStart"/>
      <w:proofErr w:type="gramStart"/>
      <w:r>
        <w:t>set</w:t>
      </w:r>
      <w:proofErr w:type="spellEnd"/>
      <w:r>
        <w:t xml:space="preserve"> ?</w:t>
      </w:r>
      <w:proofErr w:type="gramEnd"/>
      <w:r>
        <w:t xml:space="preserve"> </w:t>
      </w:r>
      <w:r>
        <w:sym w:font="Wingdings" w:char="F0E0"/>
      </w:r>
      <w:r>
        <w:t xml:space="preserve"> Zeigt </w:t>
      </w:r>
      <w:r w:rsidR="005D30C6">
        <w:t>die nachfolgenden möglichen Argumente</w:t>
      </w:r>
      <w:r>
        <w:t xml:space="preserve"> mit einer Erklärung</w:t>
      </w:r>
    </w:p>
    <w:p w:rsidR="00196CD3" w:rsidRDefault="00196CD3" w:rsidP="00CF5E95">
      <w:pPr>
        <w:pStyle w:val="ListParagraph"/>
        <w:numPr>
          <w:ilvl w:val="1"/>
          <w:numId w:val="4"/>
        </w:numPr>
      </w:pPr>
      <w:proofErr w:type="spellStart"/>
      <w:r>
        <w:t>no</w:t>
      </w:r>
      <w:proofErr w:type="spellEnd"/>
      <w:r>
        <w:t xml:space="preserve"> COMMAND </w:t>
      </w:r>
      <w:r>
        <w:sym w:font="Wingdings" w:char="F0E0"/>
      </w:r>
      <w:r>
        <w:t xml:space="preserve"> Löscht den Befehl</w:t>
      </w:r>
    </w:p>
    <w:p w:rsidR="00CF5E95" w:rsidRDefault="00CE0D20" w:rsidP="00CE0D20">
      <w:pPr>
        <w:pStyle w:val="ListParagraph"/>
        <w:numPr>
          <w:ilvl w:val="0"/>
          <w:numId w:val="4"/>
        </w:numPr>
      </w:pPr>
      <w:r>
        <w:lastRenderedPageBreak/>
        <w:t>Drei Fehlertypen</w:t>
      </w:r>
    </w:p>
    <w:p w:rsidR="00CE0D20" w:rsidRDefault="00CE0D20" w:rsidP="00CE0D20">
      <w:pPr>
        <w:pStyle w:val="ListParagraph"/>
        <w:numPr>
          <w:ilvl w:val="1"/>
          <w:numId w:val="4"/>
        </w:numPr>
      </w:pPr>
      <w:proofErr w:type="spellStart"/>
      <w:r>
        <w:t>Ambiguous</w:t>
      </w:r>
      <w:proofErr w:type="spellEnd"/>
      <w:r>
        <w:t xml:space="preserve"> </w:t>
      </w:r>
      <w:proofErr w:type="spellStart"/>
      <w:r>
        <w:t>command</w:t>
      </w:r>
      <w:proofErr w:type="spellEnd"/>
    </w:p>
    <w:p w:rsidR="00CE0D20" w:rsidRDefault="00CE0D20" w:rsidP="00CE0D20">
      <w:pPr>
        <w:pStyle w:val="ListParagraph"/>
        <w:numPr>
          <w:ilvl w:val="1"/>
          <w:numId w:val="4"/>
        </w:numPr>
      </w:pPr>
      <w:proofErr w:type="spellStart"/>
      <w:r>
        <w:t>Incomplete</w:t>
      </w:r>
      <w:proofErr w:type="spellEnd"/>
      <w:r>
        <w:t xml:space="preserve"> </w:t>
      </w:r>
      <w:proofErr w:type="spellStart"/>
      <w:r>
        <w:t>command</w:t>
      </w:r>
      <w:proofErr w:type="spellEnd"/>
    </w:p>
    <w:p w:rsidR="00CE0D20" w:rsidRDefault="00CE0D20" w:rsidP="00CE0D20">
      <w:pPr>
        <w:pStyle w:val="ListParagraph"/>
        <w:numPr>
          <w:ilvl w:val="1"/>
          <w:numId w:val="4"/>
        </w:numPr>
      </w:pPr>
      <w:r>
        <w:t xml:space="preserve">Invalid </w:t>
      </w:r>
      <w:proofErr w:type="spellStart"/>
      <w:r>
        <w:t>input</w:t>
      </w:r>
      <w:proofErr w:type="spellEnd"/>
    </w:p>
    <w:p w:rsidR="00196CD3" w:rsidRDefault="00E13148" w:rsidP="00E13148">
      <w:pPr>
        <w:pStyle w:val="Heading2"/>
      </w:pPr>
      <w:bookmarkStart w:id="4" w:name="_Toc496475845"/>
      <w:r>
        <w:t>Kapitel 3: Netzwerkprotokolle und Kommunikation</w:t>
      </w:r>
      <w:bookmarkEnd w:id="4"/>
    </w:p>
    <w:p w:rsidR="00E13148" w:rsidRDefault="004F2B90" w:rsidP="004F2B90">
      <w:pPr>
        <w:pStyle w:val="ListParagraph"/>
        <w:numPr>
          <w:ilvl w:val="0"/>
          <w:numId w:val="5"/>
        </w:numPr>
      </w:pPr>
      <w:r>
        <w:t>In der Kommunikation zwischen Menschen werden Regeln eingehalten</w:t>
      </w:r>
    </w:p>
    <w:p w:rsidR="004F2B90" w:rsidRDefault="004F2B90" w:rsidP="004F2B90">
      <w:pPr>
        <w:pStyle w:val="ListParagraph"/>
        <w:numPr>
          <w:ilvl w:val="1"/>
          <w:numId w:val="5"/>
        </w:numPr>
      </w:pPr>
      <w:r>
        <w:t>Identifizierung von Sender und Empfänger mit Namen</w:t>
      </w:r>
    </w:p>
    <w:p w:rsidR="004F2B90" w:rsidRDefault="004F2B90" w:rsidP="004F2B90">
      <w:pPr>
        <w:pStyle w:val="ListParagraph"/>
        <w:numPr>
          <w:ilvl w:val="1"/>
          <w:numId w:val="5"/>
        </w:numPr>
      </w:pPr>
      <w:r>
        <w:t>Gemeinsame Sprache und Grammatik</w:t>
      </w:r>
    </w:p>
    <w:p w:rsidR="004F2B90" w:rsidRDefault="004F2B90" w:rsidP="004F2B90">
      <w:pPr>
        <w:pStyle w:val="ListParagraph"/>
        <w:numPr>
          <w:ilvl w:val="1"/>
          <w:numId w:val="5"/>
        </w:numPr>
      </w:pPr>
      <w:r>
        <w:t>Geschwindigkeit der Sprache</w:t>
      </w:r>
    </w:p>
    <w:p w:rsidR="004F2B90" w:rsidRDefault="004F2B90" w:rsidP="004F2B90">
      <w:pPr>
        <w:pStyle w:val="ListParagraph"/>
        <w:numPr>
          <w:ilvl w:val="1"/>
          <w:numId w:val="5"/>
        </w:numPr>
      </w:pPr>
      <w:r>
        <w:t>Bestätigung des Empfängers, dass es verstanden hat und noch zuhört</w:t>
      </w:r>
    </w:p>
    <w:p w:rsidR="004F2B90" w:rsidRDefault="004F2B90" w:rsidP="004F2B90">
      <w:pPr>
        <w:pStyle w:val="ListParagraph"/>
        <w:numPr>
          <w:ilvl w:val="0"/>
          <w:numId w:val="5"/>
        </w:numPr>
      </w:pPr>
      <w:r>
        <w:t>Für Rechner gibt es auch Regeln</w:t>
      </w:r>
    </w:p>
    <w:p w:rsidR="004F2B90" w:rsidRDefault="004F2B90" w:rsidP="004F2B90">
      <w:pPr>
        <w:pStyle w:val="ListParagraph"/>
        <w:numPr>
          <w:ilvl w:val="1"/>
          <w:numId w:val="5"/>
        </w:numPr>
      </w:pPr>
      <w:r>
        <w:t>Kodierung der Daten (7 Bit, 1 Byte, 2 Byte)</w:t>
      </w:r>
    </w:p>
    <w:p w:rsidR="004F2B90" w:rsidRDefault="004F2B90" w:rsidP="004F2B90">
      <w:pPr>
        <w:pStyle w:val="ListParagraph"/>
        <w:numPr>
          <w:ilvl w:val="1"/>
          <w:numId w:val="5"/>
        </w:numPr>
      </w:pPr>
      <w:r>
        <w:t>Format und Kapselung der Nachricht (Welche Informationen müssen ausgetauscht werden? Wie?)</w:t>
      </w:r>
    </w:p>
    <w:p w:rsidR="004F2B90" w:rsidRDefault="004F2B90" w:rsidP="004F2B90">
      <w:pPr>
        <w:pStyle w:val="ListParagraph"/>
        <w:numPr>
          <w:ilvl w:val="1"/>
          <w:numId w:val="5"/>
        </w:numPr>
      </w:pPr>
      <w:r>
        <w:t>Erlaubte Grösse der Nachricht</w:t>
      </w:r>
    </w:p>
    <w:p w:rsidR="004F2B90" w:rsidRDefault="004F2B90" w:rsidP="004F2B90">
      <w:pPr>
        <w:pStyle w:val="ListParagraph"/>
        <w:numPr>
          <w:ilvl w:val="1"/>
          <w:numId w:val="5"/>
        </w:numPr>
      </w:pPr>
      <w:r>
        <w:t>Zeitliche Abfolge</w:t>
      </w:r>
    </w:p>
    <w:p w:rsidR="004F2B90" w:rsidRDefault="004F2B90" w:rsidP="004F2B90">
      <w:pPr>
        <w:pStyle w:val="ListParagraph"/>
        <w:numPr>
          <w:ilvl w:val="1"/>
          <w:numId w:val="5"/>
        </w:numPr>
      </w:pPr>
      <w:r>
        <w:t>Optionen, auf die sich beide Seiten einigen können</w:t>
      </w:r>
    </w:p>
    <w:p w:rsidR="004F2B90" w:rsidRDefault="004F2B90" w:rsidP="004F2B90">
      <w:pPr>
        <w:pStyle w:val="ListParagraph"/>
        <w:numPr>
          <w:ilvl w:val="0"/>
          <w:numId w:val="5"/>
        </w:numPr>
      </w:pPr>
      <w:r>
        <w:t xml:space="preserve">Diese Regeln werden </w:t>
      </w:r>
      <w:r w:rsidR="000E014E">
        <w:t>Protokolle genannt, sprich ein P</w:t>
      </w:r>
      <w:r>
        <w:t>rotokoll ist ein Satz von Regeln</w:t>
      </w:r>
    </w:p>
    <w:p w:rsidR="000E014E" w:rsidRDefault="000E014E" w:rsidP="004F2B90">
      <w:pPr>
        <w:pStyle w:val="ListParagraph"/>
        <w:numPr>
          <w:ilvl w:val="0"/>
          <w:numId w:val="5"/>
        </w:numPr>
      </w:pPr>
      <w:r>
        <w:t xml:space="preserve">Es gibt diverse Protokollsuiten wie TCP/IP, ISO, </w:t>
      </w:r>
      <w:proofErr w:type="spellStart"/>
      <w:r>
        <w:t>AppleTalk</w:t>
      </w:r>
      <w:proofErr w:type="spellEnd"/>
      <w:r>
        <w:t xml:space="preserve"> und Novell Netware, wobei heute nur noch </w:t>
      </w:r>
      <w:r w:rsidR="00107208">
        <w:t>das erste vorzufinden ist</w:t>
      </w:r>
    </w:p>
    <w:p w:rsidR="00FD14CD" w:rsidRDefault="00FD14CD" w:rsidP="004F2B90">
      <w:pPr>
        <w:pStyle w:val="ListParagraph"/>
        <w:numPr>
          <w:ilvl w:val="0"/>
          <w:numId w:val="5"/>
        </w:numPr>
      </w:pPr>
      <w:r>
        <w:t>TCP/IP Layer</w:t>
      </w:r>
    </w:p>
    <w:p w:rsidR="00FD14CD" w:rsidRPr="00FD14CD" w:rsidRDefault="00FD14CD" w:rsidP="00FD14CD">
      <w:pPr>
        <w:pStyle w:val="ListParagraph"/>
        <w:numPr>
          <w:ilvl w:val="1"/>
          <w:numId w:val="5"/>
        </w:numPr>
        <w:rPr>
          <w:lang w:val="en-GB"/>
        </w:rPr>
      </w:pPr>
      <w:r w:rsidRPr="00FD14CD">
        <w:rPr>
          <w:lang w:val="en-GB"/>
        </w:rPr>
        <w:t>Application Layer (DNS, DHCP, SMTP, FTP, http)</w:t>
      </w:r>
    </w:p>
    <w:p w:rsidR="00FD14CD" w:rsidRDefault="00FD14CD" w:rsidP="00FD14CD">
      <w:pPr>
        <w:pStyle w:val="ListParagraph"/>
        <w:numPr>
          <w:ilvl w:val="1"/>
          <w:numId w:val="5"/>
        </w:numPr>
        <w:rPr>
          <w:lang w:val="en-GB"/>
        </w:rPr>
      </w:pPr>
      <w:r>
        <w:rPr>
          <w:lang w:val="en-GB"/>
        </w:rPr>
        <w:t>Transport Layer (UDP, TCP)</w:t>
      </w:r>
    </w:p>
    <w:p w:rsidR="00FD14CD" w:rsidRDefault="00FD14CD" w:rsidP="00FD14CD">
      <w:pPr>
        <w:pStyle w:val="ListParagraph"/>
        <w:numPr>
          <w:ilvl w:val="1"/>
          <w:numId w:val="5"/>
        </w:numPr>
        <w:rPr>
          <w:lang w:val="en-GB"/>
        </w:rPr>
      </w:pPr>
      <w:r>
        <w:rPr>
          <w:lang w:val="en-GB"/>
        </w:rPr>
        <w:t>Internet Layer (IP, NAT, ICMP)</w:t>
      </w:r>
    </w:p>
    <w:p w:rsidR="00FD14CD" w:rsidRPr="00FD14CD" w:rsidRDefault="00FD14CD" w:rsidP="00FD14CD">
      <w:pPr>
        <w:pStyle w:val="ListParagraph"/>
        <w:numPr>
          <w:ilvl w:val="1"/>
          <w:numId w:val="5"/>
        </w:numPr>
        <w:rPr>
          <w:lang w:val="en-GB"/>
        </w:rPr>
      </w:pPr>
      <w:r>
        <w:rPr>
          <w:lang w:val="en-GB"/>
        </w:rPr>
        <w:t>Network Access Layer (ARP, Ethernet)</w:t>
      </w:r>
    </w:p>
    <w:p w:rsidR="00EB2D34" w:rsidRDefault="00EB2D34" w:rsidP="004F2B90">
      <w:pPr>
        <w:pStyle w:val="ListParagraph"/>
        <w:numPr>
          <w:ilvl w:val="0"/>
          <w:numId w:val="5"/>
        </w:numPr>
      </w:pPr>
      <w:r>
        <w:t>Standardisierungsbehörden</w:t>
      </w:r>
    </w:p>
    <w:p w:rsidR="00EB2D34" w:rsidRDefault="00DC781F" w:rsidP="00575F05">
      <w:pPr>
        <w:pStyle w:val="ListParagraph"/>
        <w:numPr>
          <w:ilvl w:val="1"/>
          <w:numId w:val="5"/>
        </w:numPr>
      </w:pPr>
      <w:r>
        <w:t>Internet Society (ISOC)</w:t>
      </w:r>
    </w:p>
    <w:p w:rsidR="00DC781F" w:rsidRDefault="00DC781F" w:rsidP="00DC781F">
      <w:pPr>
        <w:pStyle w:val="ListParagraph"/>
        <w:numPr>
          <w:ilvl w:val="2"/>
          <w:numId w:val="5"/>
        </w:numPr>
      </w:pPr>
      <w:r>
        <w:t>Internet Architecture Board (IAB)</w:t>
      </w:r>
    </w:p>
    <w:p w:rsidR="00DC781F" w:rsidRDefault="00DC781F" w:rsidP="00DC781F">
      <w:pPr>
        <w:pStyle w:val="ListParagraph"/>
        <w:numPr>
          <w:ilvl w:val="3"/>
          <w:numId w:val="5"/>
        </w:numPr>
      </w:pPr>
      <w:r>
        <w:t>Internet Engineering Taskforce (IETF)</w:t>
      </w:r>
    </w:p>
    <w:p w:rsidR="00DC781F" w:rsidRDefault="00DC781F" w:rsidP="00DC781F">
      <w:pPr>
        <w:pStyle w:val="ListParagraph"/>
        <w:numPr>
          <w:ilvl w:val="3"/>
          <w:numId w:val="5"/>
        </w:numPr>
      </w:pPr>
      <w:r>
        <w:t>Internet Research Taskforce (IRTF)</w:t>
      </w:r>
    </w:p>
    <w:p w:rsidR="00DC781F" w:rsidRPr="00DC781F" w:rsidRDefault="00DC781F" w:rsidP="00DC781F">
      <w:pPr>
        <w:pStyle w:val="ListParagraph"/>
        <w:numPr>
          <w:ilvl w:val="1"/>
          <w:numId w:val="5"/>
        </w:numPr>
        <w:rPr>
          <w:lang w:val="en-GB"/>
        </w:rPr>
      </w:pPr>
      <w:r w:rsidRPr="00DC781F">
        <w:rPr>
          <w:lang w:val="en-GB"/>
        </w:rPr>
        <w:t>Institute of Electrical and Electronics Engineers (IEEE)</w:t>
      </w:r>
    </w:p>
    <w:p w:rsidR="00DC781F" w:rsidRDefault="00DC781F" w:rsidP="00DC781F">
      <w:pPr>
        <w:pStyle w:val="ListParagraph"/>
        <w:numPr>
          <w:ilvl w:val="1"/>
          <w:numId w:val="5"/>
        </w:numPr>
        <w:rPr>
          <w:lang w:val="en-GB"/>
        </w:rPr>
      </w:pPr>
      <w:r>
        <w:rPr>
          <w:lang w:val="en-GB"/>
        </w:rPr>
        <w:t>International Standardization Organization (ISO)</w:t>
      </w:r>
    </w:p>
    <w:p w:rsidR="00B24DA3" w:rsidRDefault="00B24DA3" w:rsidP="00DC781F">
      <w:pPr>
        <w:pStyle w:val="ListParagraph"/>
        <w:numPr>
          <w:ilvl w:val="1"/>
          <w:numId w:val="5"/>
        </w:numPr>
        <w:rPr>
          <w:lang w:val="en-GB"/>
        </w:rPr>
      </w:pPr>
      <w:r>
        <w:rPr>
          <w:lang w:val="en-GB"/>
        </w:rPr>
        <w:t>Internet Assigned Numbers Authority (IANA)</w:t>
      </w:r>
    </w:p>
    <w:p w:rsidR="00DC781F" w:rsidRDefault="00B24DA3" w:rsidP="00DC781F">
      <w:pPr>
        <w:pStyle w:val="ListParagraph"/>
        <w:numPr>
          <w:ilvl w:val="0"/>
          <w:numId w:val="5"/>
        </w:numPr>
        <w:rPr>
          <w:lang w:val="en-GB"/>
        </w:rPr>
      </w:pPr>
      <w:proofErr w:type="spellStart"/>
      <w:r>
        <w:rPr>
          <w:lang w:val="en-GB"/>
        </w:rPr>
        <w:t>Verwaltung</w:t>
      </w:r>
      <w:proofErr w:type="spellEnd"/>
    </w:p>
    <w:p w:rsidR="00B24DA3" w:rsidRPr="00B24DA3" w:rsidRDefault="00B24DA3" w:rsidP="00B24DA3">
      <w:pPr>
        <w:pStyle w:val="ListParagraph"/>
        <w:numPr>
          <w:ilvl w:val="1"/>
          <w:numId w:val="5"/>
        </w:numPr>
      </w:pPr>
      <w:r w:rsidRPr="00B24DA3">
        <w:t>ISOC: Verwalten Protokolle der Schichten Netzwerk, Transport und Anwendung</w:t>
      </w:r>
    </w:p>
    <w:p w:rsidR="00B24DA3" w:rsidRDefault="004765F9" w:rsidP="00B24DA3">
      <w:pPr>
        <w:pStyle w:val="ListParagraph"/>
        <w:numPr>
          <w:ilvl w:val="1"/>
          <w:numId w:val="5"/>
        </w:numPr>
      </w:pPr>
      <w:r>
        <w:t xml:space="preserve">IEEE: </w:t>
      </w:r>
      <w:r w:rsidR="000061BE">
        <w:t>Verantwortlich für die Schicht Network Access mit allen LAN und WAN Technologien</w:t>
      </w:r>
    </w:p>
    <w:p w:rsidR="00B24DA3" w:rsidRDefault="00B24DA3" w:rsidP="00B24DA3">
      <w:pPr>
        <w:pStyle w:val="ListParagraph"/>
        <w:numPr>
          <w:ilvl w:val="1"/>
          <w:numId w:val="5"/>
        </w:numPr>
        <w:rPr>
          <w:lang w:val="en-GB"/>
        </w:rPr>
      </w:pPr>
      <w:r w:rsidRPr="008726AE">
        <w:rPr>
          <w:lang w:val="en-GB"/>
        </w:rPr>
        <w:t xml:space="preserve">IETF: </w:t>
      </w:r>
      <w:proofErr w:type="spellStart"/>
      <w:r w:rsidRPr="008726AE">
        <w:rPr>
          <w:lang w:val="en-GB"/>
        </w:rPr>
        <w:t>Stellt</w:t>
      </w:r>
      <w:proofErr w:type="spellEnd"/>
      <w:r w:rsidRPr="008726AE">
        <w:rPr>
          <w:lang w:val="en-GB"/>
        </w:rPr>
        <w:t xml:space="preserve"> Requests for Comments auf</w:t>
      </w:r>
      <w:r w:rsidR="008726AE">
        <w:rPr>
          <w:lang w:val="en-GB"/>
        </w:rPr>
        <w:t xml:space="preserve">, </w:t>
      </w:r>
      <w:proofErr w:type="spellStart"/>
      <w:r w:rsidR="008726AE">
        <w:rPr>
          <w:lang w:val="en-GB"/>
        </w:rPr>
        <w:t>z.B</w:t>
      </w:r>
      <w:proofErr w:type="spellEnd"/>
      <w:r w:rsidR="008726AE">
        <w:rPr>
          <w:lang w:val="en-GB"/>
        </w:rPr>
        <w:t>. das Internet Protocol</w:t>
      </w:r>
    </w:p>
    <w:p w:rsidR="00113C03" w:rsidRPr="008726AE" w:rsidRDefault="00113C03" w:rsidP="00B24DA3">
      <w:pPr>
        <w:pStyle w:val="ListParagraph"/>
        <w:numPr>
          <w:ilvl w:val="1"/>
          <w:numId w:val="5"/>
        </w:numPr>
        <w:rPr>
          <w:lang w:val="en-GB"/>
        </w:rPr>
      </w:pPr>
      <w:r>
        <w:rPr>
          <w:lang w:val="en-GB"/>
        </w:rPr>
        <w:t xml:space="preserve">ISO: </w:t>
      </w:r>
      <w:proofErr w:type="spellStart"/>
      <w:r>
        <w:rPr>
          <w:lang w:val="en-GB"/>
        </w:rPr>
        <w:t>Referenzmodell</w:t>
      </w:r>
      <w:proofErr w:type="spellEnd"/>
      <w:r>
        <w:rPr>
          <w:lang w:val="en-GB"/>
        </w:rPr>
        <w:t xml:space="preserve"> </w:t>
      </w:r>
      <w:proofErr w:type="spellStart"/>
      <w:r>
        <w:rPr>
          <w:lang w:val="en-GB"/>
        </w:rPr>
        <w:t>mit</w:t>
      </w:r>
      <w:proofErr w:type="spellEnd"/>
      <w:r>
        <w:rPr>
          <w:lang w:val="en-GB"/>
        </w:rPr>
        <w:t xml:space="preserve"> </w:t>
      </w:r>
      <w:proofErr w:type="spellStart"/>
      <w:r>
        <w:rPr>
          <w:lang w:val="en-GB"/>
        </w:rPr>
        <w:t>sieben</w:t>
      </w:r>
      <w:proofErr w:type="spellEnd"/>
      <w:r>
        <w:rPr>
          <w:lang w:val="en-GB"/>
        </w:rPr>
        <w:t xml:space="preserve"> </w:t>
      </w:r>
      <w:proofErr w:type="spellStart"/>
      <w:r>
        <w:rPr>
          <w:lang w:val="en-GB"/>
        </w:rPr>
        <w:t>Schichten</w:t>
      </w:r>
      <w:proofErr w:type="spellEnd"/>
    </w:p>
    <w:p w:rsidR="00B24DA3" w:rsidRDefault="00B24DA3" w:rsidP="00B24DA3">
      <w:pPr>
        <w:pStyle w:val="ListParagraph"/>
        <w:numPr>
          <w:ilvl w:val="1"/>
          <w:numId w:val="5"/>
        </w:numPr>
      </w:pPr>
      <w:r>
        <w:t>IANA: Vergibt IP-Adressen und AS-Nummern</w:t>
      </w:r>
    </w:p>
    <w:p w:rsidR="00907156" w:rsidRDefault="00907156" w:rsidP="00907156">
      <w:pPr>
        <w:pStyle w:val="ListParagraph"/>
        <w:numPr>
          <w:ilvl w:val="0"/>
          <w:numId w:val="5"/>
        </w:numPr>
      </w:pPr>
      <w:r>
        <w:t>OSI Referenzmodell (In Klammern TCP/IP Layer)</w:t>
      </w:r>
    </w:p>
    <w:p w:rsidR="00296DCC" w:rsidRDefault="00296DCC" w:rsidP="00907156">
      <w:pPr>
        <w:pStyle w:val="ListParagraph"/>
        <w:numPr>
          <w:ilvl w:val="1"/>
          <w:numId w:val="5"/>
        </w:numPr>
        <w:rPr>
          <w:lang w:val="en-GB"/>
        </w:rPr>
      </w:pPr>
      <w:proofErr w:type="spellStart"/>
      <w:r>
        <w:rPr>
          <w:lang w:val="en-GB"/>
        </w:rPr>
        <w:t>Schicht</w:t>
      </w:r>
      <w:proofErr w:type="spellEnd"/>
      <w:r>
        <w:rPr>
          <w:lang w:val="en-GB"/>
        </w:rPr>
        <w:t xml:space="preserve"> 7: </w:t>
      </w:r>
      <w:r w:rsidR="00907156" w:rsidRPr="002970C0">
        <w:rPr>
          <w:lang w:val="en-GB"/>
        </w:rPr>
        <w:t>Application</w:t>
      </w:r>
    </w:p>
    <w:p w:rsidR="002E6412" w:rsidRDefault="00FE61D2" w:rsidP="00296DCC">
      <w:pPr>
        <w:pStyle w:val="ListParagraph"/>
        <w:numPr>
          <w:ilvl w:val="2"/>
          <w:numId w:val="5"/>
        </w:numPr>
        <w:rPr>
          <w:lang w:val="en-GB"/>
        </w:rPr>
      </w:pPr>
      <w:r>
        <w:rPr>
          <w:lang w:val="en-GB"/>
        </w:rPr>
        <w:t>TCP/</w:t>
      </w:r>
      <w:r w:rsidR="00296DCC">
        <w:rPr>
          <w:lang w:val="en-GB"/>
        </w:rPr>
        <w:t xml:space="preserve">IP </w:t>
      </w:r>
      <w:proofErr w:type="spellStart"/>
      <w:r w:rsidR="00296DCC">
        <w:rPr>
          <w:lang w:val="en-GB"/>
        </w:rPr>
        <w:t>Schicht</w:t>
      </w:r>
      <w:proofErr w:type="spellEnd"/>
      <w:r w:rsidR="00296DCC">
        <w:rPr>
          <w:lang w:val="en-GB"/>
        </w:rPr>
        <w:t>: Application</w:t>
      </w:r>
    </w:p>
    <w:p w:rsidR="00907156" w:rsidRDefault="002E6412" w:rsidP="002E6412">
      <w:pPr>
        <w:pStyle w:val="ListParagraph"/>
        <w:numPr>
          <w:ilvl w:val="2"/>
          <w:numId w:val="5"/>
        </w:numPr>
      </w:pPr>
      <w:r w:rsidRPr="002E6412">
        <w:t xml:space="preserve">Protokolle: </w:t>
      </w:r>
      <w:r w:rsidR="002970C0" w:rsidRPr="002E6412">
        <w:t>HTTP, DNS, DHCP, FTP</w:t>
      </w:r>
    </w:p>
    <w:p w:rsidR="00FE61D2" w:rsidRPr="002E6412" w:rsidRDefault="00FE61D2" w:rsidP="00FE61D2">
      <w:pPr>
        <w:pStyle w:val="ListParagraph"/>
        <w:numPr>
          <w:ilvl w:val="2"/>
          <w:numId w:val="5"/>
        </w:numPr>
      </w:pPr>
      <w:r w:rsidRPr="00296DCC">
        <w:t xml:space="preserve">Aufgabenbereich: Stellt die Dienste und Funktionalität für den Anwender bereit. </w:t>
      </w:r>
      <w:r>
        <w:t>Anwendungsentwickler arbeiten auf der Schicht 7</w:t>
      </w:r>
    </w:p>
    <w:p w:rsidR="00FE61D2" w:rsidRDefault="00FE61D2" w:rsidP="00907156">
      <w:pPr>
        <w:pStyle w:val="ListParagraph"/>
        <w:numPr>
          <w:ilvl w:val="1"/>
          <w:numId w:val="5"/>
        </w:numPr>
        <w:rPr>
          <w:lang w:val="en-GB"/>
        </w:rPr>
      </w:pPr>
      <w:proofErr w:type="spellStart"/>
      <w:r>
        <w:rPr>
          <w:lang w:val="en-GB"/>
        </w:rPr>
        <w:t>Schicht</w:t>
      </w:r>
      <w:proofErr w:type="spellEnd"/>
      <w:r>
        <w:rPr>
          <w:lang w:val="en-GB"/>
        </w:rPr>
        <w:t xml:space="preserve"> 6: </w:t>
      </w:r>
      <w:r w:rsidR="00907156" w:rsidRPr="002970C0">
        <w:rPr>
          <w:lang w:val="en-GB"/>
        </w:rPr>
        <w:t>Presentation</w:t>
      </w:r>
    </w:p>
    <w:p w:rsidR="00FE61D2" w:rsidRDefault="00FE61D2" w:rsidP="00FE61D2">
      <w:pPr>
        <w:pStyle w:val="ListParagraph"/>
        <w:numPr>
          <w:ilvl w:val="2"/>
          <w:numId w:val="5"/>
        </w:numPr>
        <w:rPr>
          <w:lang w:val="en-GB"/>
        </w:rPr>
      </w:pPr>
      <w:r>
        <w:rPr>
          <w:lang w:val="en-GB"/>
        </w:rPr>
        <w:t xml:space="preserve">TCP/IP </w:t>
      </w:r>
      <w:proofErr w:type="spellStart"/>
      <w:r>
        <w:rPr>
          <w:lang w:val="en-GB"/>
        </w:rPr>
        <w:t>Schicht</w:t>
      </w:r>
      <w:proofErr w:type="spellEnd"/>
      <w:r>
        <w:rPr>
          <w:lang w:val="en-GB"/>
        </w:rPr>
        <w:t>: Application</w:t>
      </w:r>
    </w:p>
    <w:p w:rsidR="00907156" w:rsidRDefault="00FE61D2" w:rsidP="00FE61D2">
      <w:pPr>
        <w:pStyle w:val="ListParagraph"/>
        <w:numPr>
          <w:ilvl w:val="2"/>
          <w:numId w:val="5"/>
        </w:numPr>
      </w:pPr>
      <w:r w:rsidRPr="00FE61D2">
        <w:lastRenderedPageBreak/>
        <w:t>Protokolle:</w:t>
      </w:r>
      <w:r w:rsidR="002970C0" w:rsidRPr="00FE61D2">
        <w:t xml:space="preserve"> HTTP, DNS, DHCP, FTP</w:t>
      </w:r>
    </w:p>
    <w:p w:rsidR="00FE61D2" w:rsidRPr="00FE61D2" w:rsidRDefault="00FE61D2" w:rsidP="00FE61D2">
      <w:pPr>
        <w:pStyle w:val="ListParagraph"/>
        <w:numPr>
          <w:ilvl w:val="2"/>
          <w:numId w:val="5"/>
        </w:numPr>
      </w:pPr>
      <w:r>
        <w:t>Aufgabenbereich: Verwaltet die Darstellungsinformation des Dateninhaltes, beispielsweise ob die Daten verschlüsselt oder komprimiert sind</w:t>
      </w:r>
    </w:p>
    <w:p w:rsidR="00FE61D2" w:rsidRDefault="00FE61D2" w:rsidP="00907156">
      <w:pPr>
        <w:pStyle w:val="ListParagraph"/>
        <w:numPr>
          <w:ilvl w:val="1"/>
          <w:numId w:val="5"/>
        </w:numPr>
        <w:rPr>
          <w:lang w:val="en-GB"/>
        </w:rPr>
      </w:pPr>
      <w:proofErr w:type="spellStart"/>
      <w:r>
        <w:rPr>
          <w:lang w:val="en-GB"/>
        </w:rPr>
        <w:t>Schicht</w:t>
      </w:r>
      <w:proofErr w:type="spellEnd"/>
      <w:r>
        <w:rPr>
          <w:lang w:val="en-GB"/>
        </w:rPr>
        <w:t xml:space="preserve"> 5: </w:t>
      </w:r>
      <w:r w:rsidR="00907156" w:rsidRPr="002970C0">
        <w:rPr>
          <w:lang w:val="en-GB"/>
        </w:rPr>
        <w:t>Session</w:t>
      </w:r>
    </w:p>
    <w:p w:rsidR="00FE61D2" w:rsidRDefault="00FE61D2" w:rsidP="00FE61D2">
      <w:pPr>
        <w:pStyle w:val="ListParagraph"/>
        <w:numPr>
          <w:ilvl w:val="2"/>
          <w:numId w:val="5"/>
        </w:numPr>
        <w:rPr>
          <w:lang w:val="en-GB"/>
        </w:rPr>
      </w:pPr>
      <w:r>
        <w:rPr>
          <w:lang w:val="en-GB"/>
        </w:rPr>
        <w:t xml:space="preserve">TCP/IP: </w:t>
      </w:r>
      <w:r w:rsidR="00907156" w:rsidRPr="002970C0">
        <w:rPr>
          <w:lang w:val="en-GB"/>
        </w:rPr>
        <w:t>Application</w:t>
      </w:r>
    </w:p>
    <w:p w:rsidR="00907156" w:rsidRDefault="00FE61D2" w:rsidP="00FE61D2">
      <w:pPr>
        <w:pStyle w:val="ListParagraph"/>
        <w:numPr>
          <w:ilvl w:val="2"/>
          <w:numId w:val="5"/>
        </w:numPr>
      </w:pPr>
      <w:r w:rsidRPr="00FE61D2">
        <w:t>Protokolle:</w:t>
      </w:r>
      <w:r w:rsidR="002970C0" w:rsidRPr="00FE61D2">
        <w:t xml:space="preserve"> HTTP, DNS, DHCP, FTP</w:t>
      </w:r>
    </w:p>
    <w:p w:rsidR="00FE61D2" w:rsidRPr="00FE61D2" w:rsidRDefault="00BD038D" w:rsidP="00FE61D2">
      <w:pPr>
        <w:pStyle w:val="ListParagraph"/>
        <w:numPr>
          <w:ilvl w:val="2"/>
          <w:numId w:val="5"/>
        </w:numPr>
      </w:pPr>
      <w:r>
        <w:t xml:space="preserve">Aufgabenbereich: </w:t>
      </w:r>
      <w:r w:rsidR="00FE61D2">
        <w:t>Verwaltet die verschiedenen Sitzungen (Sessions) zwischen Endpunkten, beispielsweise Synchronisation von Bildern und Sprache bei einer Videokonferenz. Anderes Beispiel: Der Kontroll- und der Übertragungskanal bei Dateiübertragungen (FTP)</w:t>
      </w:r>
    </w:p>
    <w:p w:rsidR="00BD038D" w:rsidRDefault="00BD038D" w:rsidP="00907156">
      <w:pPr>
        <w:pStyle w:val="ListParagraph"/>
        <w:numPr>
          <w:ilvl w:val="1"/>
          <w:numId w:val="5"/>
        </w:numPr>
      </w:pPr>
      <w:r>
        <w:t xml:space="preserve">Schicht 4: </w:t>
      </w:r>
      <w:r w:rsidR="00907156">
        <w:t>Transport</w:t>
      </w:r>
    </w:p>
    <w:p w:rsidR="00BD038D" w:rsidRDefault="00BD038D" w:rsidP="00BD038D">
      <w:pPr>
        <w:pStyle w:val="ListParagraph"/>
        <w:numPr>
          <w:ilvl w:val="2"/>
          <w:numId w:val="5"/>
        </w:numPr>
      </w:pPr>
      <w:r>
        <w:t xml:space="preserve">TCP/IP: </w:t>
      </w:r>
      <w:r w:rsidR="00907156">
        <w:t>Transport</w:t>
      </w:r>
    </w:p>
    <w:p w:rsidR="00907156" w:rsidRDefault="00BD038D" w:rsidP="00BD038D">
      <w:pPr>
        <w:pStyle w:val="ListParagraph"/>
        <w:numPr>
          <w:ilvl w:val="2"/>
          <w:numId w:val="5"/>
        </w:numPr>
      </w:pPr>
      <w:r>
        <w:t>Protokolle</w:t>
      </w:r>
      <w:r w:rsidR="002970C0">
        <w:t>: TCP, UDP</w:t>
      </w:r>
    </w:p>
    <w:p w:rsidR="00BD038D" w:rsidRDefault="00BD038D" w:rsidP="00BD038D">
      <w:pPr>
        <w:pStyle w:val="ListParagraph"/>
        <w:numPr>
          <w:ilvl w:val="2"/>
          <w:numId w:val="5"/>
        </w:numPr>
      </w:pPr>
      <w:r>
        <w:t>Aufgabenbereich: Bildung</w:t>
      </w:r>
      <w:r w:rsidR="00F172B4">
        <w:t xml:space="preserve"> von Segmenten und Nummerierung dieser Segmente. Am Ziel Zusammenfügen der Segmente zur ursprünglichen Dateneinheit</w:t>
      </w:r>
      <w:r w:rsidR="0073044D">
        <w:t xml:space="preserve"> (Ende-zu-Ende)</w:t>
      </w:r>
      <w:r w:rsidR="00F172B4">
        <w:t>. Optional: Flusssteuerung und Fehlerkorrektur</w:t>
      </w:r>
    </w:p>
    <w:p w:rsidR="00B61C9F" w:rsidRDefault="00B61C9F" w:rsidP="00907156">
      <w:pPr>
        <w:pStyle w:val="ListParagraph"/>
        <w:numPr>
          <w:ilvl w:val="1"/>
          <w:numId w:val="5"/>
        </w:numPr>
      </w:pPr>
      <w:r>
        <w:t xml:space="preserve">Schicht 3: </w:t>
      </w:r>
      <w:r w:rsidR="00907156">
        <w:t>Network</w:t>
      </w:r>
    </w:p>
    <w:p w:rsidR="00B61C9F" w:rsidRDefault="00B61C9F" w:rsidP="00B61C9F">
      <w:pPr>
        <w:pStyle w:val="ListParagraph"/>
        <w:numPr>
          <w:ilvl w:val="2"/>
          <w:numId w:val="5"/>
        </w:numPr>
      </w:pPr>
      <w:r>
        <w:t xml:space="preserve">TCP/IP: </w:t>
      </w:r>
      <w:r w:rsidR="00907156">
        <w:t>Internet</w:t>
      </w:r>
    </w:p>
    <w:p w:rsidR="00907156" w:rsidRDefault="00B61C9F" w:rsidP="00B61C9F">
      <w:pPr>
        <w:pStyle w:val="ListParagraph"/>
        <w:numPr>
          <w:ilvl w:val="2"/>
          <w:numId w:val="5"/>
        </w:numPr>
      </w:pPr>
      <w:r>
        <w:t xml:space="preserve">Protokolle: </w:t>
      </w:r>
      <w:r w:rsidR="002970C0">
        <w:t>IPv4, IPv6, ICMPv4, ICMPv6</w:t>
      </w:r>
    </w:p>
    <w:p w:rsidR="00B61C9F" w:rsidRDefault="00B61C9F" w:rsidP="00B61C9F">
      <w:pPr>
        <w:pStyle w:val="ListParagraph"/>
        <w:numPr>
          <w:ilvl w:val="2"/>
          <w:numId w:val="5"/>
        </w:numPr>
      </w:pPr>
      <w:r>
        <w:t>Aufgabenbereich: Wegleitung der Pakete durch die verschiedenen Netze. Bildung und Adressierung von Paketen für Ende-zu-Ende Übertragung</w:t>
      </w:r>
    </w:p>
    <w:p w:rsidR="000100FF" w:rsidRDefault="000100FF" w:rsidP="00907156">
      <w:pPr>
        <w:pStyle w:val="ListParagraph"/>
        <w:numPr>
          <w:ilvl w:val="1"/>
          <w:numId w:val="5"/>
        </w:numPr>
        <w:rPr>
          <w:lang w:val="en-GB"/>
        </w:rPr>
      </w:pPr>
      <w:proofErr w:type="spellStart"/>
      <w:r w:rsidRPr="000100FF">
        <w:rPr>
          <w:lang w:val="en-GB"/>
        </w:rPr>
        <w:t>Schicht</w:t>
      </w:r>
      <w:proofErr w:type="spellEnd"/>
      <w:r w:rsidRPr="000100FF">
        <w:rPr>
          <w:lang w:val="en-GB"/>
        </w:rPr>
        <w:t xml:space="preserve"> 2: </w:t>
      </w:r>
      <w:r w:rsidR="00907156" w:rsidRPr="000100FF">
        <w:rPr>
          <w:lang w:val="en-GB"/>
        </w:rPr>
        <w:t>Data Link</w:t>
      </w:r>
    </w:p>
    <w:p w:rsidR="000100FF" w:rsidRDefault="000100FF" w:rsidP="000100FF">
      <w:pPr>
        <w:pStyle w:val="ListParagraph"/>
        <w:numPr>
          <w:ilvl w:val="2"/>
          <w:numId w:val="5"/>
        </w:numPr>
        <w:rPr>
          <w:lang w:val="en-GB"/>
        </w:rPr>
      </w:pPr>
      <w:r>
        <w:rPr>
          <w:lang w:val="en-GB"/>
        </w:rPr>
        <w:t>TCP/IP: Network Access</w:t>
      </w:r>
    </w:p>
    <w:p w:rsidR="00907156" w:rsidRDefault="000100FF" w:rsidP="000100FF">
      <w:pPr>
        <w:pStyle w:val="ListParagraph"/>
        <w:numPr>
          <w:ilvl w:val="2"/>
          <w:numId w:val="5"/>
        </w:numPr>
        <w:rPr>
          <w:lang w:val="en-GB"/>
        </w:rPr>
      </w:pPr>
      <w:proofErr w:type="spellStart"/>
      <w:r>
        <w:rPr>
          <w:lang w:val="en-GB"/>
        </w:rPr>
        <w:t>Protokolle</w:t>
      </w:r>
      <w:proofErr w:type="spellEnd"/>
      <w:r>
        <w:rPr>
          <w:lang w:val="en-GB"/>
        </w:rPr>
        <w:t xml:space="preserve">: </w:t>
      </w:r>
      <w:r w:rsidR="002970C0" w:rsidRPr="000100FF">
        <w:rPr>
          <w:lang w:val="en-GB"/>
        </w:rPr>
        <w:t>PPP, Frame Relay, Ethernet</w:t>
      </w:r>
    </w:p>
    <w:p w:rsidR="000100FF" w:rsidRPr="000100FF" w:rsidRDefault="000100FF" w:rsidP="000100FF">
      <w:pPr>
        <w:pStyle w:val="ListParagraph"/>
        <w:numPr>
          <w:ilvl w:val="2"/>
          <w:numId w:val="5"/>
        </w:numPr>
      </w:pPr>
      <w:r w:rsidRPr="000100FF">
        <w:t xml:space="preserve">Aufgabenbereich: Weiterleitung der Pakete innerhalb eines Netzes. </w:t>
      </w:r>
      <w:r>
        <w:t xml:space="preserve">Bildung von Rahmen für die Übertragung innerhalb eines LANs oder über </w:t>
      </w:r>
      <w:proofErr w:type="gramStart"/>
      <w:r>
        <w:t>eine Punkt-zu-Punkt</w:t>
      </w:r>
      <w:proofErr w:type="gramEnd"/>
      <w:r>
        <w:t xml:space="preserve"> Leitung («Link»). Detektion von Übertragungsfehlern. Optional: Fehlerkorrektur auf einem Link</w:t>
      </w:r>
    </w:p>
    <w:p w:rsidR="002D3E81" w:rsidRDefault="002D3E81" w:rsidP="00907156">
      <w:pPr>
        <w:pStyle w:val="ListParagraph"/>
        <w:numPr>
          <w:ilvl w:val="1"/>
          <w:numId w:val="5"/>
        </w:numPr>
      </w:pPr>
      <w:r>
        <w:t xml:space="preserve">Schicht 1: </w:t>
      </w:r>
      <w:proofErr w:type="spellStart"/>
      <w:r>
        <w:t>Physical</w:t>
      </w:r>
      <w:proofErr w:type="spellEnd"/>
    </w:p>
    <w:p w:rsidR="002D3E81" w:rsidRDefault="002D3E81" w:rsidP="002D3E81">
      <w:pPr>
        <w:pStyle w:val="ListParagraph"/>
        <w:numPr>
          <w:ilvl w:val="2"/>
          <w:numId w:val="5"/>
        </w:numPr>
      </w:pPr>
      <w:r>
        <w:t xml:space="preserve">TCP/IP: </w:t>
      </w:r>
      <w:r w:rsidR="00907156" w:rsidRPr="00B61C9F">
        <w:t>Network Ac</w:t>
      </w:r>
      <w:r w:rsidR="00907156" w:rsidRPr="000100FF">
        <w:t>cess</w:t>
      </w:r>
    </w:p>
    <w:p w:rsidR="00907156" w:rsidRDefault="002D3E81" w:rsidP="002D3E81">
      <w:pPr>
        <w:pStyle w:val="ListParagraph"/>
        <w:numPr>
          <w:ilvl w:val="2"/>
          <w:numId w:val="5"/>
        </w:numPr>
      </w:pPr>
      <w:r>
        <w:t xml:space="preserve">Protokolle: </w:t>
      </w:r>
      <w:r w:rsidR="002970C0" w:rsidRPr="000100FF">
        <w:t>PPP, Frame Relay, Ethernet</w:t>
      </w:r>
    </w:p>
    <w:p w:rsidR="002D3E81" w:rsidRDefault="002D3E81" w:rsidP="002D3E81">
      <w:pPr>
        <w:pStyle w:val="ListParagraph"/>
        <w:numPr>
          <w:ilvl w:val="2"/>
          <w:numId w:val="5"/>
        </w:numPr>
      </w:pPr>
      <w:r>
        <w:t xml:space="preserve">Aufgabenbereich: </w:t>
      </w:r>
      <w:r w:rsidR="00BC2FE3">
        <w:t>Bitübertragung von A nach B</w:t>
      </w:r>
    </w:p>
    <w:p w:rsidR="00331DA8" w:rsidRDefault="00331DA8" w:rsidP="009E4A8B">
      <w:pPr>
        <w:pStyle w:val="ListParagraph"/>
        <w:numPr>
          <w:ilvl w:val="0"/>
          <w:numId w:val="5"/>
        </w:numPr>
      </w:pPr>
      <w:r>
        <w:t>Das OSI Model arbeitet «top-down» und ordnet die Komplexität der Kommunikationssysteme in sieben Aufgabenebereiche/Schichten</w:t>
      </w:r>
    </w:p>
    <w:p w:rsidR="009E4A8B" w:rsidRDefault="0023289D" w:rsidP="009E4A8B">
      <w:pPr>
        <w:pStyle w:val="ListParagraph"/>
        <w:numPr>
          <w:ilvl w:val="0"/>
          <w:numId w:val="5"/>
        </w:numPr>
      </w:pPr>
      <w:r>
        <w:t xml:space="preserve">Die ISO hat die Entwicklung eines </w:t>
      </w:r>
      <w:proofErr w:type="spellStart"/>
      <w:r w:rsidR="00F31784">
        <w:t>Protokollstacks</w:t>
      </w:r>
      <w:proofErr w:type="spellEnd"/>
      <w:r>
        <w:t xml:space="preserve"> streng nach dem Schichtenmodell veranlasst, jedoch mit recht wenig Erfolg</w:t>
      </w:r>
    </w:p>
    <w:p w:rsidR="00331DA8" w:rsidRDefault="00331DA8" w:rsidP="009E4A8B">
      <w:pPr>
        <w:pStyle w:val="ListParagraph"/>
        <w:numPr>
          <w:ilvl w:val="0"/>
          <w:numId w:val="5"/>
        </w:numPr>
      </w:pPr>
      <w:r>
        <w:t>Das TCP/</w:t>
      </w:r>
      <w:r w:rsidR="00805496">
        <w:t>IP Model arbeitet «</w:t>
      </w:r>
      <w:proofErr w:type="spellStart"/>
      <w:r w:rsidR="00805496">
        <w:t>buttom</w:t>
      </w:r>
      <w:proofErr w:type="spellEnd"/>
      <w:r w:rsidR="00805496">
        <w:t xml:space="preserve"> </w:t>
      </w:r>
      <w:proofErr w:type="spellStart"/>
      <w:r w:rsidR="00805496">
        <w:t>up</w:t>
      </w:r>
      <w:proofErr w:type="spellEnd"/>
      <w:r w:rsidR="00805496">
        <w:t>», da die Protokolle schon da waren und man deshalb die Schichten nachdefiniert hat</w:t>
      </w:r>
    </w:p>
    <w:p w:rsidR="00805496" w:rsidRPr="00805496" w:rsidRDefault="00805496" w:rsidP="00805496">
      <w:pPr>
        <w:pStyle w:val="ListParagraph"/>
        <w:numPr>
          <w:ilvl w:val="1"/>
          <w:numId w:val="5"/>
        </w:numPr>
        <w:rPr>
          <w:lang w:val="en-GB"/>
        </w:rPr>
      </w:pPr>
      <w:r w:rsidRPr="00805496">
        <w:rPr>
          <w:lang w:val="en-GB"/>
        </w:rPr>
        <w:t>Application: Represents data to</w:t>
      </w:r>
      <w:r w:rsidR="009E61E3">
        <w:rPr>
          <w:lang w:val="en-GB"/>
        </w:rPr>
        <w:t xml:space="preserve"> </w:t>
      </w:r>
      <w:r w:rsidRPr="00805496">
        <w:rPr>
          <w:lang w:val="en-GB"/>
        </w:rPr>
        <w:t>the user plus encoding and dialog control</w:t>
      </w:r>
    </w:p>
    <w:p w:rsidR="00805496" w:rsidRDefault="00805496" w:rsidP="00805496">
      <w:pPr>
        <w:pStyle w:val="ListParagraph"/>
        <w:numPr>
          <w:ilvl w:val="1"/>
          <w:numId w:val="5"/>
        </w:numPr>
        <w:rPr>
          <w:lang w:val="en-GB"/>
        </w:rPr>
      </w:pPr>
      <w:r>
        <w:rPr>
          <w:lang w:val="en-GB"/>
        </w:rPr>
        <w:t>Transport</w:t>
      </w:r>
      <w:r w:rsidR="00D56CE8">
        <w:rPr>
          <w:lang w:val="en-GB"/>
        </w:rPr>
        <w:t>: Supports communication between diverse devices across diverse networks</w:t>
      </w:r>
    </w:p>
    <w:p w:rsidR="00D56CE8" w:rsidRDefault="00843917" w:rsidP="00805496">
      <w:pPr>
        <w:pStyle w:val="ListParagraph"/>
        <w:numPr>
          <w:ilvl w:val="1"/>
          <w:numId w:val="5"/>
        </w:numPr>
        <w:rPr>
          <w:lang w:val="en-GB"/>
        </w:rPr>
      </w:pPr>
      <w:r>
        <w:rPr>
          <w:lang w:val="en-GB"/>
        </w:rPr>
        <w:t>Internet: Determines the best path through the network</w:t>
      </w:r>
    </w:p>
    <w:p w:rsidR="00843917" w:rsidRDefault="00843917" w:rsidP="00805496">
      <w:pPr>
        <w:pStyle w:val="ListParagraph"/>
        <w:numPr>
          <w:ilvl w:val="1"/>
          <w:numId w:val="5"/>
        </w:numPr>
        <w:rPr>
          <w:lang w:val="en-GB"/>
        </w:rPr>
      </w:pPr>
      <w:r>
        <w:rPr>
          <w:lang w:val="en-GB"/>
        </w:rPr>
        <w:t xml:space="preserve">Network Access: </w:t>
      </w:r>
      <w:r w:rsidR="008E40BB">
        <w:rPr>
          <w:lang w:val="en-GB"/>
        </w:rPr>
        <w:t>Controls the hardware devices and media that make up the network</w:t>
      </w:r>
    </w:p>
    <w:p w:rsidR="00755C49" w:rsidRDefault="00755C49" w:rsidP="00755C49">
      <w:pPr>
        <w:pStyle w:val="ListParagraph"/>
        <w:numPr>
          <w:ilvl w:val="0"/>
          <w:numId w:val="5"/>
        </w:numPr>
        <w:rPr>
          <w:lang w:val="en-GB"/>
        </w:rPr>
      </w:pPr>
      <w:proofErr w:type="spellStart"/>
      <w:r>
        <w:rPr>
          <w:lang w:val="en-GB"/>
        </w:rPr>
        <w:t>Gesichtspunkte</w:t>
      </w:r>
      <w:proofErr w:type="spellEnd"/>
      <w:r>
        <w:rPr>
          <w:lang w:val="en-GB"/>
        </w:rPr>
        <w:t xml:space="preserve"> des TCP/IP Stack</w:t>
      </w:r>
    </w:p>
    <w:p w:rsidR="00755C49" w:rsidRPr="009B4783" w:rsidRDefault="009B4783" w:rsidP="00755C49">
      <w:pPr>
        <w:pStyle w:val="ListParagraph"/>
        <w:numPr>
          <w:ilvl w:val="1"/>
          <w:numId w:val="5"/>
        </w:numPr>
      </w:pPr>
      <w:r w:rsidRPr="009B4783">
        <w:t>Der Ansatz mit den Schichten 3 und 4 (Sowohl im OSI als auch im TCP/IP Model) hat den Vorteil, dass existierende LAN Protokolle weiterexistieren konnten</w:t>
      </w:r>
    </w:p>
    <w:p w:rsidR="009B4783" w:rsidRDefault="009B4783" w:rsidP="009B4783">
      <w:pPr>
        <w:pStyle w:val="ListParagraph"/>
        <w:numPr>
          <w:ilvl w:val="1"/>
          <w:numId w:val="5"/>
        </w:numPr>
      </w:pPr>
      <w:r>
        <w:t xml:space="preserve">Durch die Schichten Transport und Internet konnten Anwendungen über Netzwerkgrenzen hinaus miteinander kommunizieren. </w:t>
      </w:r>
      <w:r w:rsidR="004046DC">
        <w:t>Der Preis dafür ist, dass ein Rechner zwei Adressen (Schicht 2 und 3 besitzt)</w:t>
      </w:r>
    </w:p>
    <w:p w:rsidR="00015670" w:rsidRDefault="00015670" w:rsidP="00015670">
      <w:pPr>
        <w:pStyle w:val="ListParagraph"/>
        <w:numPr>
          <w:ilvl w:val="0"/>
          <w:numId w:val="5"/>
        </w:numPr>
      </w:pPr>
      <w:r>
        <w:t>Verteilung</w:t>
      </w:r>
    </w:p>
    <w:p w:rsidR="00015670" w:rsidRDefault="00015670" w:rsidP="00015670">
      <w:pPr>
        <w:pStyle w:val="ListParagraph"/>
        <w:numPr>
          <w:ilvl w:val="1"/>
          <w:numId w:val="5"/>
        </w:numPr>
      </w:pPr>
      <w:r>
        <w:lastRenderedPageBreak/>
        <w:t>Schicht Anwendung: Software, die auf dem Rechner installiert werden muss</w:t>
      </w:r>
    </w:p>
    <w:p w:rsidR="00015670" w:rsidRDefault="00015670" w:rsidP="00015670">
      <w:pPr>
        <w:pStyle w:val="ListParagraph"/>
        <w:numPr>
          <w:ilvl w:val="1"/>
          <w:numId w:val="5"/>
        </w:numPr>
      </w:pPr>
      <w:r>
        <w:t>Schicht Transport und Internet ist im Betriebssystem des Rechners/Netzelementes</w:t>
      </w:r>
    </w:p>
    <w:p w:rsidR="00015670" w:rsidRDefault="00015670" w:rsidP="00015670">
      <w:pPr>
        <w:pStyle w:val="ListParagraph"/>
        <w:numPr>
          <w:ilvl w:val="1"/>
          <w:numId w:val="5"/>
        </w:numPr>
      </w:pPr>
      <w:r>
        <w:t>Schicht Network Access: Im Netzwerk Interface</w:t>
      </w:r>
    </w:p>
    <w:p w:rsidR="00EF5D1E" w:rsidRDefault="00EF5D1E" w:rsidP="00EF5D1E">
      <w:pPr>
        <w:pStyle w:val="ListParagraph"/>
        <w:numPr>
          <w:ilvl w:val="0"/>
          <w:numId w:val="5"/>
        </w:numPr>
      </w:pPr>
      <w:r>
        <w:t>Datenkapselung</w:t>
      </w:r>
    </w:p>
    <w:p w:rsidR="00EF5D1E" w:rsidRDefault="004C060B" w:rsidP="00EF5D1E">
      <w:pPr>
        <w:pStyle w:val="ListParagraph"/>
        <w:numPr>
          <w:ilvl w:val="1"/>
          <w:numId w:val="5"/>
        </w:numPr>
      </w:pPr>
      <w:r>
        <w:t xml:space="preserve">Viele Teilnehmer </w:t>
      </w:r>
      <w:r w:rsidR="000F24FC">
        <w:t xml:space="preserve">benützen gleichzeitig eine Datenleitung </w:t>
      </w:r>
      <w:r w:rsidR="000F24FC">
        <w:sym w:font="Wingdings" w:char="F0E0"/>
      </w:r>
      <w:r w:rsidR="000F24FC">
        <w:t xml:space="preserve"> Datenblöcke müssen </w:t>
      </w:r>
      <w:r w:rsidR="003F3CD6">
        <w:t xml:space="preserve">durch den Absender </w:t>
      </w:r>
      <w:r w:rsidR="000F24FC">
        <w:t>in kleinere Einheiten segmentiert werden</w:t>
      </w:r>
    </w:p>
    <w:p w:rsidR="00B44CCC" w:rsidRDefault="00B44CCC" w:rsidP="00EF5D1E">
      <w:pPr>
        <w:pStyle w:val="ListParagraph"/>
        <w:numPr>
          <w:ilvl w:val="1"/>
          <w:numId w:val="5"/>
        </w:numPr>
      </w:pPr>
      <w:r>
        <w:t xml:space="preserve">Damit die Segmente zum richtigen Empfänger gelangen und dort richtig zusammengebaut werden können, </w:t>
      </w:r>
    </w:p>
    <w:p w:rsidR="003F3CD6" w:rsidRDefault="00B44CCC" w:rsidP="00EF5D1E">
      <w:pPr>
        <w:pStyle w:val="ListParagraph"/>
        <w:numPr>
          <w:ilvl w:val="1"/>
          <w:numId w:val="5"/>
        </w:numPr>
      </w:pPr>
      <w:r>
        <w:t xml:space="preserve">Damit der Empfänger die Segmente wieder zusammenbauen kann, </w:t>
      </w:r>
    </w:p>
    <w:p w:rsidR="000F24FC" w:rsidRDefault="003F3CD6" w:rsidP="00EF5D1E">
      <w:pPr>
        <w:pStyle w:val="ListParagraph"/>
        <w:numPr>
          <w:ilvl w:val="1"/>
          <w:numId w:val="5"/>
        </w:numPr>
      </w:pPr>
      <w:r>
        <w:t xml:space="preserve">Um die Segmente wieder zusammensetzen zu können, müssen sie über eine </w:t>
      </w:r>
      <w:r w:rsidR="00B44CCC">
        <w:t>Nummer und eine Adresse verfügen</w:t>
      </w:r>
    </w:p>
    <w:p w:rsidR="00B44CCC" w:rsidRDefault="00B44CCC" w:rsidP="00EF5D1E">
      <w:pPr>
        <w:pStyle w:val="ListParagraph"/>
        <w:numPr>
          <w:ilvl w:val="1"/>
          <w:numId w:val="5"/>
        </w:numPr>
      </w:pPr>
      <w:r>
        <w:t>Es bleibt die Frage, wie der Empfänger mit numerisch ausbleibenden Elementen umgeht</w:t>
      </w:r>
    </w:p>
    <w:p w:rsidR="00B44CCC" w:rsidRDefault="00B44CCC" w:rsidP="00B44CCC">
      <w:pPr>
        <w:pStyle w:val="ListParagraph"/>
        <w:numPr>
          <w:ilvl w:val="0"/>
          <w:numId w:val="5"/>
        </w:numPr>
      </w:pPr>
      <w:r>
        <w:t>Verpackung von Dateneinheiten («</w:t>
      </w:r>
      <w:proofErr w:type="spellStart"/>
      <w:r>
        <w:t>Encapsulation</w:t>
      </w:r>
      <w:proofErr w:type="spellEnd"/>
      <w:r>
        <w:t>») und «Protocol Data Units»</w:t>
      </w:r>
    </w:p>
    <w:p w:rsidR="000328A4" w:rsidRDefault="00ED53E0" w:rsidP="000328A4">
      <w:pPr>
        <w:pStyle w:val="ListParagraph"/>
        <w:numPr>
          <w:ilvl w:val="1"/>
          <w:numId w:val="5"/>
        </w:numPr>
      </w:pPr>
      <w:r>
        <w:t>Jedes Protokoll unterscheidet zwischen Daten (Payload) und einem Protokollheader</w:t>
      </w:r>
    </w:p>
    <w:p w:rsidR="00997210" w:rsidRDefault="00997210" w:rsidP="000328A4">
      <w:pPr>
        <w:pStyle w:val="ListParagraph"/>
        <w:numPr>
          <w:ilvl w:val="1"/>
          <w:numId w:val="5"/>
        </w:numPr>
      </w:pPr>
      <w:r>
        <w:t xml:space="preserve">Die Anwendung Mail übergibt der Transportschicht eine </w:t>
      </w:r>
      <w:proofErr w:type="spellStart"/>
      <w:r>
        <w:t>Email</w:t>
      </w:r>
      <w:proofErr w:type="spellEnd"/>
      <w:r>
        <w:t xml:space="preserve"> mit der Grösse von 2 MB</w:t>
      </w:r>
    </w:p>
    <w:p w:rsidR="00997210" w:rsidRDefault="00997210" w:rsidP="000328A4">
      <w:pPr>
        <w:pStyle w:val="ListParagraph"/>
        <w:numPr>
          <w:ilvl w:val="1"/>
          <w:numId w:val="5"/>
        </w:numPr>
      </w:pPr>
      <w:r>
        <w:t>Die Trans</w:t>
      </w:r>
      <w:r w:rsidR="008360F5">
        <w:t>portschicht spaltet die zu versendende Datei in Segmente mit einer maximalen Grösse von 1500 Bytes auf. In diesem Fall würde dies etwas mehr als 1330 Segmente ergeben</w:t>
      </w:r>
    </w:p>
    <w:p w:rsidR="008360F5" w:rsidRDefault="0082671B" w:rsidP="000328A4">
      <w:pPr>
        <w:pStyle w:val="ListParagraph"/>
        <w:numPr>
          <w:ilvl w:val="1"/>
          <w:numId w:val="5"/>
        </w:numPr>
      </w:pPr>
      <w:r>
        <w:t>Ein Seg</w:t>
      </w:r>
      <w:r w:rsidR="004A779C">
        <w:t>ment bildet die Payload</w:t>
      </w:r>
      <w:r w:rsidR="00F91C4A">
        <w:t xml:space="preserve"> für das Transportprotokoll</w:t>
      </w:r>
    </w:p>
    <w:p w:rsidR="00F91C4A" w:rsidRDefault="00F91C4A" w:rsidP="000328A4">
      <w:pPr>
        <w:pStyle w:val="ListParagraph"/>
        <w:numPr>
          <w:ilvl w:val="1"/>
          <w:numId w:val="5"/>
        </w:numPr>
      </w:pPr>
      <w:r>
        <w:t xml:space="preserve">Das Protokoll TCP fügt einen Header vor die Payload und die Einheit Protokollheader + Daten werden zusammen Protocol Data Unit (PDU) des </w:t>
      </w:r>
      <w:proofErr w:type="spellStart"/>
      <w:r>
        <w:t>Protokolles</w:t>
      </w:r>
      <w:proofErr w:type="spellEnd"/>
      <w:r>
        <w:t xml:space="preserve"> TCP genannt.</w:t>
      </w:r>
    </w:p>
    <w:p w:rsidR="00F91C4A" w:rsidRDefault="00F91C4A" w:rsidP="00F91C4A">
      <w:pPr>
        <w:pStyle w:val="ListParagraph"/>
        <w:numPr>
          <w:ilvl w:val="1"/>
          <w:numId w:val="5"/>
        </w:numPr>
      </w:pPr>
      <w:r>
        <w:t>Die PDU der Transportschicht bildet die Daten/Payload für die darunterliegende Internetschicht und so weiter – die PDU der Schicht N wird als zu den Daten der Schicht – 1 (Jedes Protokoll fügt einen Header hinzu)</w:t>
      </w:r>
    </w:p>
    <w:p w:rsidR="00622CB5" w:rsidRDefault="00622CB5" w:rsidP="00622CB5">
      <w:pPr>
        <w:pStyle w:val="ListParagraph"/>
        <w:numPr>
          <w:ilvl w:val="0"/>
          <w:numId w:val="5"/>
        </w:numPr>
      </w:pPr>
      <w:r>
        <w:t>Zugang zu lokalen Daten</w:t>
      </w:r>
    </w:p>
    <w:p w:rsidR="00622CB5" w:rsidRDefault="00394A3B" w:rsidP="00622CB5">
      <w:pPr>
        <w:pStyle w:val="ListParagraph"/>
        <w:numPr>
          <w:ilvl w:val="1"/>
          <w:numId w:val="5"/>
        </w:numPr>
      </w:pPr>
      <w:r>
        <w:t>Jedes Protokoll des TCP/IP Stacks fügt einer Dateneinheit eine Adresse/Metainformationen hinzu</w:t>
      </w:r>
    </w:p>
    <w:p w:rsidR="00394A3B" w:rsidRDefault="00394A3B" w:rsidP="00394A3B">
      <w:pPr>
        <w:pStyle w:val="ListParagraph"/>
        <w:numPr>
          <w:ilvl w:val="2"/>
          <w:numId w:val="5"/>
        </w:numPr>
      </w:pPr>
      <w:r>
        <w:t xml:space="preserve">Upper </w:t>
      </w:r>
      <w:proofErr w:type="spellStart"/>
      <w:r>
        <w:t>Layers</w:t>
      </w:r>
      <w:proofErr w:type="spellEnd"/>
      <w:r>
        <w:t xml:space="preserve">: </w:t>
      </w:r>
      <w:proofErr w:type="spellStart"/>
      <w:r w:rsidR="009A0AA8">
        <w:t>Encoded</w:t>
      </w:r>
      <w:proofErr w:type="spellEnd"/>
      <w:r w:rsidR="009A0AA8">
        <w:t xml:space="preserve"> </w:t>
      </w:r>
      <w:proofErr w:type="spellStart"/>
      <w:r w:rsidR="009A0AA8">
        <w:t>Application</w:t>
      </w:r>
      <w:proofErr w:type="spellEnd"/>
      <w:r w:rsidR="009A0AA8">
        <w:t xml:space="preserve"> Data</w:t>
      </w:r>
    </w:p>
    <w:p w:rsidR="009A0AA8" w:rsidRPr="00D00F17" w:rsidRDefault="00D00F17" w:rsidP="00394A3B">
      <w:pPr>
        <w:pStyle w:val="ListParagraph"/>
        <w:numPr>
          <w:ilvl w:val="2"/>
          <w:numId w:val="5"/>
        </w:numPr>
        <w:rPr>
          <w:lang w:val="en-GB"/>
        </w:rPr>
      </w:pPr>
      <w:r w:rsidRPr="00D00F17">
        <w:rPr>
          <w:lang w:val="en-GB"/>
        </w:rPr>
        <w:t>Transport: Destination and Source Process Number (Ports)</w:t>
      </w:r>
    </w:p>
    <w:p w:rsidR="00D00F17" w:rsidRDefault="00D00F17" w:rsidP="00394A3B">
      <w:pPr>
        <w:pStyle w:val="ListParagraph"/>
        <w:numPr>
          <w:ilvl w:val="2"/>
          <w:numId w:val="5"/>
        </w:numPr>
        <w:rPr>
          <w:lang w:val="en-GB"/>
        </w:rPr>
      </w:pPr>
      <w:r>
        <w:rPr>
          <w:lang w:val="en-GB"/>
        </w:rPr>
        <w:t>Network: Destination and Source Logical Network Addresses</w:t>
      </w:r>
      <w:r w:rsidR="002B38B2">
        <w:rPr>
          <w:lang w:val="en-GB"/>
        </w:rPr>
        <w:t xml:space="preserve"> (IP)</w:t>
      </w:r>
    </w:p>
    <w:p w:rsidR="00D00F17" w:rsidRDefault="00D00F17" w:rsidP="00394A3B">
      <w:pPr>
        <w:pStyle w:val="ListParagraph"/>
        <w:numPr>
          <w:ilvl w:val="2"/>
          <w:numId w:val="5"/>
        </w:numPr>
        <w:rPr>
          <w:lang w:val="en-GB"/>
        </w:rPr>
      </w:pPr>
      <w:r>
        <w:rPr>
          <w:lang w:val="en-GB"/>
        </w:rPr>
        <w:t>Data Link: Destination and Source Physical Addresses</w:t>
      </w:r>
      <w:r w:rsidR="002B38B2">
        <w:rPr>
          <w:lang w:val="en-GB"/>
        </w:rPr>
        <w:t xml:space="preserve"> (MAC)</w:t>
      </w:r>
    </w:p>
    <w:p w:rsidR="00D00F17" w:rsidRDefault="00D00F17" w:rsidP="00394A3B">
      <w:pPr>
        <w:pStyle w:val="ListParagraph"/>
        <w:numPr>
          <w:ilvl w:val="2"/>
          <w:numId w:val="5"/>
        </w:numPr>
        <w:rPr>
          <w:lang w:val="en-GB"/>
        </w:rPr>
      </w:pPr>
      <w:r>
        <w:rPr>
          <w:lang w:val="en-GB"/>
        </w:rPr>
        <w:t>Physical: Timing and Synchronization Bits</w:t>
      </w:r>
    </w:p>
    <w:p w:rsidR="0070469C" w:rsidRPr="0070469C" w:rsidRDefault="0070469C" w:rsidP="0070469C">
      <w:pPr>
        <w:pStyle w:val="ListParagraph"/>
        <w:numPr>
          <w:ilvl w:val="1"/>
          <w:numId w:val="5"/>
        </w:numPr>
      </w:pPr>
      <w:r w:rsidRPr="0070469C">
        <w:t>System PC1 (192.168.1.110 mit AA als MAC) möchte mit dem FTP Server (192.168.1.9 mit CC als MAC) kommunizieren</w:t>
      </w:r>
    </w:p>
    <w:p w:rsidR="0070469C" w:rsidRDefault="0070469C" w:rsidP="0070469C">
      <w:pPr>
        <w:pStyle w:val="ListParagraph"/>
        <w:numPr>
          <w:ilvl w:val="2"/>
          <w:numId w:val="5"/>
        </w:numPr>
      </w:pPr>
      <w:r>
        <w:t xml:space="preserve">Zuerst prüft der Absender PC1, ob sich der Empfänger Server im gleichen Netz befindet </w:t>
      </w:r>
      <w:r>
        <w:sym w:font="Wingdings" w:char="F0E0"/>
      </w:r>
      <w:r>
        <w:t xml:space="preserve"> Ja</w:t>
      </w:r>
    </w:p>
    <w:p w:rsidR="0013599B" w:rsidRDefault="0070469C" w:rsidP="0070469C">
      <w:pPr>
        <w:pStyle w:val="ListParagraph"/>
        <w:numPr>
          <w:ilvl w:val="2"/>
          <w:numId w:val="5"/>
        </w:numPr>
      </w:pPr>
      <w:r>
        <w:t>Der Absender PC1 tätigt mit der IP Adresse einen ARP (</w:t>
      </w:r>
      <w:proofErr w:type="spellStart"/>
      <w:r>
        <w:t>Address</w:t>
      </w:r>
      <w:proofErr w:type="spellEnd"/>
      <w:r>
        <w:t xml:space="preserve"> Resolution Protocol) Request, um an die MAC Adresse des Empfängers zu gelangen</w:t>
      </w:r>
      <w:r w:rsidR="0021493F">
        <w:t>. Die Destination MAC Adresse ist dabei genullt</w:t>
      </w:r>
    </w:p>
    <w:p w:rsidR="0013599B" w:rsidRDefault="0013599B" w:rsidP="0013599B">
      <w:pPr>
        <w:pStyle w:val="ListParagraph"/>
        <w:numPr>
          <w:ilvl w:val="3"/>
          <w:numId w:val="5"/>
        </w:numPr>
      </w:pPr>
      <w:r>
        <w:t>Data Link</w:t>
      </w:r>
    </w:p>
    <w:p w:rsidR="0021493F" w:rsidRPr="00D22230" w:rsidRDefault="0021493F" w:rsidP="0021493F">
      <w:pPr>
        <w:pStyle w:val="ListParagraph"/>
        <w:numPr>
          <w:ilvl w:val="4"/>
          <w:numId w:val="5"/>
        </w:numPr>
        <w:rPr>
          <w:lang w:val="en-GB"/>
        </w:rPr>
      </w:pPr>
      <w:r w:rsidRPr="00D22230">
        <w:rPr>
          <w:lang w:val="en-GB"/>
        </w:rPr>
        <w:t xml:space="preserve">Destination: </w:t>
      </w:r>
      <w:proofErr w:type="gramStart"/>
      <w:r w:rsidR="00D22230" w:rsidRPr="00D22230">
        <w:rPr>
          <w:lang w:val="en-GB"/>
        </w:rPr>
        <w:t>FF:FF</w:t>
      </w:r>
      <w:proofErr w:type="gramEnd"/>
      <w:r w:rsidR="00D22230" w:rsidRPr="00D22230">
        <w:rPr>
          <w:lang w:val="en-GB"/>
        </w:rPr>
        <w:t>:FF:FF:FF:FF</w:t>
      </w:r>
      <w:r w:rsidRPr="00D22230">
        <w:rPr>
          <w:lang w:val="en-GB"/>
        </w:rPr>
        <w:t xml:space="preserve"> (</w:t>
      </w:r>
      <w:r w:rsidR="00D22230" w:rsidRPr="00D22230">
        <w:rPr>
          <w:lang w:val="en-GB"/>
        </w:rPr>
        <w:t>Broadcast</w:t>
      </w:r>
      <w:r w:rsidRPr="00D22230">
        <w:rPr>
          <w:lang w:val="en-GB"/>
        </w:rPr>
        <w:t>)</w:t>
      </w:r>
    </w:p>
    <w:p w:rsidR="0021493F" w:rsidRDefault="0021493F" w:rsidP="0021493F">
      <w:pPr>
        <w:pStyle w:val="ListParagraph"/>
        <w:numPr>
          <w:ilvl w:val="4"/>
          <w:numId w:val="5"/>
        </w:numPr>
      </w:pPr>
      <w:r>
        <w:t>Source: AA</w:t>
      </w:r>
    </w:p>
    <w:p w:rsidR="0013599B" w:rsidRDefault="0013599B" w:rsidP="0013599B">
      <w:pPr>
        <w:pStyle w:val="ListParagraph"/>
        <w:numPr>
          <w:ilvl w:val="3"/>
          <w:numId w:val="5"/>
        </w:numPr>
      </w:pPr>
      <w:r>
        <w:t>Network Layer</w:t>
      </w:r>
    </w:p>
    <w:p w:rsidR="0021493F" w:rsidRDefault="0021493F" w:rsidP="0021493F">
      <w:pPr>
        <w:pStyle w:val="ListParagraph"/>
        <w:numPr>
          <w:ilvl w:val="4"/>
          <w:numId w:val="5"/>
        </w:numPr>
      </w:pPr>
      <w:r>
        <w:t>Source: 192.168.1 (Network), 110 (Host)</w:t>
      </w:r>
    </w:p>
    <w:p w:rsidR="0021493F" w:rsidRDefault="0021493F" w:rsidP="0021493F">
      <w:pPr>
        <w:pStyle w:val="ListParagraph"/>
        <w:numPr>
          <w:ilvl w:val="4"/>
          <w:numId w:val="5"/>
        </w:numPr>
      </w:pPr>
      <w:r>
        <w:t>Destination: 192.168.1 (Network), 9 (Host)</w:t>
      </w:r>
    </w:p>
    <w:p w:rsidR="00DC0EA0" w:rsidRDefault="0070469C" w:rsidP="00F42539">
      <w:pPr>
        <w:pStyle w:val="ListParagraph"/>
        <w:numPr>
          <w:ilvl w:val="2"/>
          <w:numId w:val="5"/>
        </w:numPr>
      </w:pPr>
      <w:r>
        <w:t>Der Empfänger Server antwortet auf den ARP und schickt PC1 seine MAC Adresse zurück</w:t>
      </w:r>
    </w:p>
    <w:p w:rsidR="0070469C" w:rsidRDefault="006D139F" w:rsidP="0070469C">
      <w:pPr>
        <w:pStyle w:val="ListParagraph"/>
        <w:numPr>
          <w:ilvl w:val="2"/>
          <w:numId w:val="5"/>
        </w:numPr>
      </w:pPr>
      <w:r>
        <w:lastRenderedPageBreak/>
        <w:t>PC1 kann nun ein reguläres Frame mit IP/MAC des Absender</w:t>
      </w:r>
      <w:r w:rsidR="00207D83">
        <w:t>s</w:t>
      </w:r>
      <w:r>
        <w:t xml:space="preserve"> und Empfängers bauen und FTP Anfragen stellen</w:t>
      </w:r>
    </w:p>
    <w:p w:rsidR="00F42539" w:rsidRDefault="00F42539" w:rsidP="00F42539">
      <w:pPr>
        <w:pStyle w:val="ListParagraph"/>
        <w:numPr>
          <w:ilvl w:val="3"/>
          <w:numId w:val="5"/>
        </w:numPr>
      </w:pPr>
      <w:r>
        <w:t>Data Link</w:t>
      </w:r>
    </w:p>
    <w:p w:rsidR="00F42539" w:rsidRDefault="00F42539" w:rsidP="00F42539">
      <w:pPr>
        <w:pStyle w:val="ListParagraph"/>
        <w:numPr>
          <w:ilvl w:val="4"/>
          <w:numId w:val="5"/>
        </w:numPr>
      </w:pPr>
      <w:r>
        <w:t>Destination: CC</w:t>
      </w:r>
    </w:p>
    <w:p w:rsidR="00F42539" w:rsidRDefault="00F42539" w:rsidP="00F42539">
      <w:pPr>
        <w:pStyle w:val="ListParagraph"/>
        <w:numPr>
          <w:ilvl w:val="4"/>
          <w:numId w:val="5"/>
        </w:numPr>
      </w:pPr>
      <w:r>
        <w:t>Source: AA</w:t>
      </w:r>
    </w:p>
    <w:p w:rsidR="00F42539" w:rsidRDefault="00F42539" w:rsidP="00F42539">
      <w:pPr>
        <w:pStyle w:val="ListParagraph"/>
        <w:numPr>
          <w:ilvl w:val="3"/>
          <w:numId w:val="5"/>
        </w:numPr>
      </w:pPr>
      <w:r>
        <w:t>Network Layer</w:t>
      </w:r>
    </w:p>
    <w:p w:rsidR="00F42539" w:rsidRDefault="00F42539" w:rsidP="00F42539">
      <w:pPr>
        <w:pStyle w:val="ListParagraph"/>
        <w:numPr>
          <w:ilvl w:val="4"/>
          <w:numId w:val="5"/>
        </w:numPr>
      </w:pPr>
      <w:r>
        <w:t>Source: 192.168.1 (Network), 110 (Host)</w:t>
      </w:r>
    </w:p>
    <w:p w:rsidR="00F42539" w:rsidRDefault="00F42539" w:rsidP="00F42539">
      <w:pPr>
        <w:pStyle w:val="ListParagraph"/>
        <w:numPr>
          <w:ilvl w:val="4"/>
          <w:numId w:val="5"/>
        </w:numPr>
      </w:pPr>
      <w:r>
        <w:t>Destination: 192.168.1 (Network), 9 (Host)</w:t>
      </w:r>
    </w:p>
    <w:p w:rsidR="00153AB3" w:rsidRDefault="00153AB3" w:rsidP="00153AB3">
      <w:pPr>
        <w:pStyle w:val="ListParagraph"/>
        <w:numPr>
          <w:ilvl w:val="1"/>
          <w:numId w:val="5"/>
        </w:numPr>
      </w:pPr>
      <w:r>
        <w:t>Hinweis: In der lokalen Kommunikation kann man die MAC Adressen seiner Nachbarn in Erfahrung bringen</w:t>
      </w:r>
      <w:r w:rsidR="00C94226">
        <w:t>. Bei einer internen Kommunikation verwendet er gleich den Empfänger als MAC Destination</w:t>
      </w:r>
    </w:p>
    <w:p w:rsidR="002632DA" w:rsidRDefault="00840F06" w:rsidP="00840F06">
      <w:pPr>
        <w:pStyle w:val="ListParagraph"/>
        <w:numPr>
          <w:ilvl w:val="0"/>
          <w:numId w:val="5"/>
        </w:numPr>
      </w:pPr>
      <w:r>
        <w:t>Zugang zu entfernten Daten</w:t>
      </w:r>
    </w:p>
    <w:p w:rsidR="00840F06" w:rsidRPr="0070469C" w:rsidRDefault="00840F06" w:rsidP="00840F06">
      <w:pPr>
        <w:pStyle w:val="ListParagraph"/>
        <w:numPr>
          <w:ilvl w:val="1"/>
          <w:numId w:val="5"/>
        </w:numPr>
      </w:pPr>
      <w:r w:rsidRPr="0070469C">
        <w:t>System PC1 (192.168.1.110 mit AA als M</w:t>
      </w:r>
      <w:r w:rsidR="00D6206D">
        <w:t>AC) möchte mit dem FTP Server (172.16.1.99</w:t>
      </w:r>
      <w:r w:rsidRPr="0070469C">
        <w:t xml:space="preserve"> mit </w:t>
      </w:r>
      <w:r w:rsidR="00D6206D">
        <w:t>AB12</w:t>
      </w:r>
      <w:r w:rsidRPr="0070469C">
        <w:t xml:space="preserve"> als MAC) kommunizieren</w:t>
      </w:r>
    </w:p>
    <w:p w:rsidR="00840F06" w:rsidRDefault="00840F06" w:rsidP="00840F06">
      <w:pPr>
        <w:pStyle w:val="ListParagraph"/>
        <w:numPr>
          <w:ilvl w:val="2"/>
          <w:numId w:val="5"/>
        </w:numPr>
      </w:pPr>
      <w:r>
        <w:t xml:space="preserve">Zuerst prüft der Absender PC1, ob sich der Empfänger Server im gleichen Netz befindet </w:t>
      </w:r>
      <w:r>
        <w:sym w:font="Wingdings" w:char="F0E0"/>
      </w:r>
      <w:r w:rsidR="00C22285">
        <w:t xml:space="preserve"> Nein</w:t>
      </w:r>
    </w:p>
    <w:p w:rsidR="00840F06" w:rsidRDefault="00840F06" w:rsidP="00840F06">
      <w:pPr>
        <w:pStyle w:val="ListParagraph"/>
        <w:numPr>
          <w:ilvl w:val="2"/>
          <w:numId w:val="5"/>
        </w:numPr>
      </w:pPr>
      <w:r>
        <w:t>Der Absender PC1 tätigt mit der IP Adresse einen ARP (</w:t>
      </w:r>
      <w:proofErr w:type="spellStart"/>
      <w:r>
        <w:t>Address</w:t>
      </w:r>
      <w:proofErr w:type="spellEnd"/>
      <w:r>
        <w:t xml:space="preserve"> Resolution Protocol) Request, um an die MAC Adresse </w:t>
      </w:r>
      <w:proofErr w:type="gramStart"/>
      <w:r>
        <w:t xml:space="preserve">des </w:t>
      </w:r>
      <w:r w:rsidR="006C42A0">
        <w:t>Default</w:t>
      </w:r>
      <w:proofErr w:type="gramEnd"/>
      <w:r w:rsidR="006C42A0">
        <w:t xml:space="preserve"> </w:t>
      </w:r>
      <w:r w:rsidR="00267E81">
        <w:t>Gateways zu gelangen.</w:t>
      </w:r>
      <w:r>
        <w:t xml:space="preserve"> Die Destination MAC Adresse ist dabei genullt</w:t>
      </w:r>
    </w:p>
    <w:p w:rsidR="00840F06" w:rsidRDefault="00840F06" w:rsidP="00840F06">
      <w:pPr>
        <w:pStyle w:val="ListParagraph"/>
        <w:numPr>
          <w:ilvl w:val="3"/>
          <w:numId w:val="5"/>
        </w:numPr>
      </w:pPr>
      <w:r>
        <w:t>Data Link</w:t>
      </w:r>
    </w:p>
    <w:p w:rsidR="00D22230" w:rsidRPr="00D22230" w:rsidRDefault="00D22230" w:rsidP="00D22230">
      <w:pPr>
        <w:pStyle w:val="ListParagraph"/>
        <w:numPr>
          <w:ilvl w:val="4"/>
          <w:numId w:val="5"/>
        </w:numPr>
        <w:rPr>
          <w:lang w:val="en-GB"/>
        </w:rPr>
      </w:pPr>
      <w:r w:rsidRPr="00D22230">
        <w:rPr>
          <w:lang w:val="en-GB"/>
        </w:rPr>
        <w:t xml:space="preserve">Destination: </w:t>
      </w:r>
      <w:proofErr w:type="gramStart"/>
      <w:r w:rsidRPr="00D22230">
        <w:rPr>
          <w:lang w:val="en-GB"/>
        </w:rPr>
        <w:t>FF:FF</w:t>
      </w:r>
      <w:proofErr w:type="gramEnd"/>
      <w:r w:rsidRPr="00D22230">
        <w:rPr>
          <w:lang w:val="en-GB"/>
        </w:rPr>
        <w:t>:FF:FF:FF:FF (Broadcast)</w:t>
      </w:r>
    </w:p>
    <w:p w:rsidR="00840F06" w:rsidRDefault="00840F06" w:rsidP="00840F06">
      <w:pPr>
        <w:pStyle w:val="ListParagraph"/>
        <w:numPr>
          <w:ilvl w:val="4"/>
          <w:numId w:val="5"/>
        </w:numPr>
      </w:pPr>
      <w:r>
        <w:t>Source: AA</w:t>
      </w:r>
    </w:p>
    <w:p w:rsidR="00840F06" w:rsidRDefault="00840F06" w:rsidP="00840F06">
      <w:pPr>
        <w:pStyle w:val="ListParagraph"/>
        <w:numPr>
          <w:ilvl w:val="3"/>
          <w:numId w:val="5"/>
        </w:numPr>
      </w:pPr>
      <w:r>
        <w:t>Network Layer</w:t>
      </w:r>
    </w:p>
    <w:p w:rsidR="00840F06" w:rsidRDefault="000C083C" w:rsidP="00840F06">
      <w:pPr>
        <w:pStyle w:val="ListParagraph"/>
        <w:numPr>
          <w:ilvl w:val="4"/>
          <w:numId w:val="5"/>
        </w:numPr>
      </w:pPr>
      <w:r>
        <w:t>Source: 192.168.1 (Network), 110</w:t>
      </w:r>
      <w:r w:rsidR="00840F06">
        <w:t xml:space="preserve"> (Host)</w:t>
      </w:r>
    </w:p>
    <w:p w:rsidR="00840F06" w:rsidRDefault="00840F06" w:rsidP="00840F06">
      <w:pPr>
        <w:pStyle w:val="ListParagraph"/>
        <w:numPr>
          <w:ilvl w:val="4"/>
          <w:numId w:val="5"/>
        </w:numPr>
      </w:pPr>
      <w:r>
        <w:t xml:space="preserve">Destination: 192.168.1 (Network), </w:t>
      </w:r>
      <w:r w:rsidR="000C083C">
        <w:t>1</w:t>
      </w:r>
      <w:r>
        <w:t xml:space="preserve"> (Host)</w:t>
      </w:r>
    </w:p>
    <w:p w:rsidR="00840F06" w:rsidRDefault="006C42A0" w:rsidP="00840F06">
      <w:pPr>
        <w:pStyle w:val="ListParagraph"/>
        <w:numPr>
          <w:ilvl w:val="2"/>
          <w:numId w:val="5"/>
        </w:numPr>
      </w:pPr>
      <w:r>
        <w:t>Das Default Gateway</w:t>
      </w:r>
      <w:r w:rsidR="00840F06">
        <w:t xml:space="preserve"> antwortet auf den ARP und schickt PC1 seine MAC Adresse zurück</w:t>
      </w:r>
    </w:p>
    <w:p w:rsidR="00840F06" w:rsidRDefault="00840F06" w:rsidP="00840F06">
      <w:pPr>
        <w:pStyle w:val="ListParagraph"/>
        <w:numPr>
          <w:ilvl w:val="2"/>
          <w:numId w:val="5"/>
        </w:numPr>
      </w:pPr>
      <w:r>
        <w:t>PC1 kann nun ein reguläres Frame mit IP/MAC des Absenders</w:t>
      </w:r>
      <w:r w:rsidR="00F24BE2">
        <w:t xml:space="preserve">, der IP des Empfängers und MAC </w:t>
      </w:r>
      <w:proofErr w:type="gramStart"/>
      <w:r w:rsidR="006C3B81">
        <w:t>des Default</w:t>
      </w:r>
      <w:proofErr w:type="gramEnd"/>
      <w:r w:rsidR="00F24BE2">
        <w:t xml:space="preserve"> Gateway</w:t>
      </w:r>
      <w:r w:rsidR="006C3B81">
        <w:t>s</w:t>
      </w:r>
      <w:r w:rsidR="00F24BE2">
        <w:t xml:space="preserve"> bauen und FTP Anfragen stellen</w:t>
      </w:r>
    </w:p>
    <w:p w:rsidR="00840F06" w:rsidRDefault="00840F06" w:rsidP="00840F06">
      <w:pPr>
        <w:pStyle w:val="ListParagraph"/>
        <w:numPr>
          <w:ilvl w:val="3"/>
          <w:numId w:val="5"/>
        </w:numPr>
      </w:pPr>
      <w:r>
        <w:t>Data Link</w:t>
      </w:r>
    </w:p>
    <w:p w:rsidR="00840F06" w:rsidRDefault="00044A50" w:rsidP="00840F06">
      <w:pPr>
        <w:pStyle w:val="ListParagraph"/>
        <w:numPr>
          <w:ilvl w:val="4"/>
          <w:numId w:val="5"/>
        </w:numPr>
      </w:pPr>
      <w:r>
        <w:t>Destination: 11 (Default Gateway)</w:t>
      </w:r>
    </w:p>
    <w:p w:rsidR="00840F06" w:rsidRDefault="00840F06" w:rsidP="00840F06">
      <w:pPr>
        <w:pStyle w:val="ListParagraph"/>
        <w:numPr>
          <w:ilvl w:val="4"/>
          <w:numId w:val="5"/>
        </w:numPr>
      </w:pPr>
      <w:r>
        <w:t>Source: AA</w:t>
      </w:r>
    </w:p>
    <w:p w:rsidR="00840F06" w:rsidRDefault="00840F06" w:rsidP="00840F06">
      <w:pPr>
        <w:pStyle w:val="ListParagraph"/>
        <w:numPr>
          <w:ilvl w:val="3"/>
          <w:numId w:val="5"/>
        </w:numPr>
      </w:pPr>
      <w:r>
        <w:t>Network Layer</w:t>
      </w:r>
    </w:p>
    <w:p w:rsidR="00840F06" w:rsidRDefault="00840F06" w:rsidP="00840F06">
      <w:pPr>
        <w:pStyle w:val="ListParagraph"/>
        <w:numPr>
          <w:ilvl w:val="4"/>
          <w:numId w:val="5"/>
        </w:numPr>
      </w:pPr>
      <w:r>
        <w:t>Source: 192.168.1 (Network), 110 (Host)</w:t>
      </w:r>
    </w:p>
    <w:p w:rsidR="00840F06" w:rsidRDefault="00840F06" w:rsidP="00840F06">
      <w:pPr>
        <w:pStyle w:val="ListParagraph"/>
        <w:numPr>
          <w:ilvl w:val="4"/>
          <w:numId w:val="5"/>
        </w:numPr>
      </w:pPr>
      <w:r>
        <w:t>Destination: 1</w:t>
      </w:r>
      <w:r w:rsidR="00044A50">
        <w:t>72.16.1</w:t>
      </w:r>
      <w:r>
        <w:t xml:space="preserve"> (Network), </w:t>
      </w:r>
      <w:r w:rsidR="00044A50">
        <w:t>9</w:t>
      </w:r>
      <w:r>
        <w:t>9 (Host)</w:t>
      </w:r>
    </w:p>
    <w:p w:rsidR="00840F06" w:rsidRDefault="00840F06" w:rsidP="00DE00C7">
      <w:pPr>
        <w:pStyle w:val="ListParagraph"/>
        <w:numPr>
          <w:ilvl w:val="1"/>
          <w:numId w:val="5"/>
        </w:numPr>
      </w:pPr>
      <w:r>
        <w:t xml:space="preserve">Hinweis: In </w:t>
      </w:r>
      <w:r w:rsidR="00DE00C7">
        <w:t>der entfernten Kommunikation kann man die MAC Adressen der entfernten Systeme nie in Erfahrung bringen. B</w:t>
      </w:r>
      <w:r w:rsidR="00C94ABA">
        <w:t>ei der entfernten K</w:t>
      </w:r>
      <w:r w:rsidR="00DE00C7">
        <w:t>ommunikation verwendet er gleich das Default Gateway als MAC Destination</w:t>
      </w:r>
    </w:p>
    <w:p w:rsidR="00E13148" w:rsidRDefault="00E13148" w:rsidP="00E13148">
      <w:pPr>
        <w:pStyle w:val="Heading2"/>
      </w:pPr>
      <w:bookmarkStart w:id="5" w:name="_Toc496475846"/>
      <w:r>
        <w:t>Kapitel 4: Schichten 1 und 2 als «Network Access»</w:t>
      </w:r>
      <w:bookmarkEnd w:id="5"/>
    </w:p>
    <w:p w:rsidR="00E13148" w:rsidRDefault="008A4F06" w:rsidP="008A4F06">
      <w:pPr>
        <w:pStyle w:val="ListParagraph"/>
        <w:numPr>
          <w:ilvl w:val="0"/>
          <w:numId w:val="6"/>
        </w:numPr>
      </w:pPr>
      <w:proofErr w:type="spellStart"/>
      <w:r>
        <w:t>Physical</w:t>
      </w:r>
      <w:proofErr w:type="spellEnd"/>
      <w:r>
        <w:t xml:space="preserve"> Layer bekommt vom Data Link Layer eine Bitfolge und muss diese übertragen. Sie weiss nicht wo die Rahmen anfangen und aufhören</w:t>
      </w:r>
    </w:p>
    <w:p w:rsidR="008A4F06" w:rsidRDefault="00B8753C" w:rsidP="008A4F06">
      <w:pPr>
        <w:pStyle w:val="ListParagraph"/>
        <w:numPr>
          <w:ilvl w:val="0"/>
          <w:numId w:val="6"/>
        </w:numPr>
      </w:pPr>
      <w:r>
        <w:t xml:space="preserve">Vor dem Senden der Bits wandelt das </w:t>
      </w:r>
      <w:proofErr w:type="spellStart"/>
      <w:r>
        <w:t>Physical</w:t>
      </w:r>
      <w:proofErr w:type="spellEnd"/>
      <w:r>
        <w:t xml:space="preserve"> Layer diese in einen an den Kanal angepassten Leitungscode um</w:t>
      </w:r>
    </w:p>
    <w:p w:rsidR="00B8753C" w:rsidRDefault="00B8753C" w:rsidP="00B8753C">
      <w:pPr>
        <w:pStyle w:val="ListParagraph"/>
        <w:numPr>
          <w:ilvl w:val="1"/>
          <w:numId w:val="6"/>
        </w:numPr>
      </w:pPr>
      <w:r>
        <w:t xml:space="preserve">Glasfaser kann -3, -1, +1 und +3 übermitteln, also nicht nur ein </w:t>
      </w:r>
      <w:proofErr w:type="gramStart"/>
      <w:r>
        <w:t>Bit</w:t>
      </w:r>
      <w:proofErr w:type="gramEnd"/>
      <w:r>
        <w:t xml:space="preserve"> sondern gleich zwei</w:t>
      </w:r>
    </w:p>
    <w:p w:rsidR="00B8753C" w:rsidRDefault="00B8753C" w:rsidP="00B8753C">
      <w:pPr>
        <w:pStyle w:val="ListParagraph"/>
        <w:numPr>
          <w:ilvl w:val="0"/>
          <w:numId w:val="6"/>
        </w:numPr>
      </w:pPr>
      <w:r>
        <w:t>Wichtige Medien und Leitungscode</w:t>
      </w:r>
    </w:p>
    <w:p w:rsidR="00B8753C" w:rsidRDefault="00405614" w:rsidP="00B8753C">
      <w:pPr>
        <w:pStyle w:val="ListParagraph"/>
        <w:numPr>
          <w:ilvl w:val="1"/>
          <w:numId w:val="6"/>
        </w:numPr>
      </w:pPr>
      <w:r>
        <w:t>Copper C</w:t>
      </w:r>
      <w:r w:rsidR="00B8753C">
        <w:t>able</w:t>
      </w:r>
    </w:p>
    <w:p w:rsidR="00143673" w:rsidRPr="00143673" w:rsidRDefault="00143673" w:rsidP="00143673">
      <w:pPr>
        <w:pStyle w:val="ListParagraph"/>
        <w:numPr>
          <w:ilvl w:val="2"/>
          <w:numId w:val="6"/>
        </w:numPr>
        <w:rPr>
          <w:lang w:val="en-GB"/>
        </w:rPr>
      </w:pPr>
      <w:r w:rsidRPr="00143673">
        <w:rPr>
          <w:lang w:val="en-GB"/>
        </w:rPr>
        <w:t xml:space="preserve">Physical Components: UTP, Coaxial, </w:t>
      </w:r>
      <w:r>
        <w:rPr>
          <w:lang w:val="en-GB"/>
        </w:rPr>
        <w:t>Connectors/</w:t>
      </w:r>
      <w:r w:rsidRPr="00143673">
        <w:rPr>
          <w:lang w:val="en-GB"/>
        </w:rPr>
        <w:t>NICs/Ports</w:t>
      </w:r>
      <w:r>
        <w:rPr>
          <w:lang w:val="en-GB"/>
        </w:rPr>
        <w:t>/Interfaces</w:t>
      </w:r>
    </w:p>
    <w:p w:rsidR="00143673" w:rsidRPr="00143673" w:rsidRDefault="00143673" w:rsidP="00143673">
      <w:pPr>
        <w:pStyle w:val="ListParagraph"/>
        <w:numPr>
          <w:ilvl w:val="2"/>
          <w:numId w:val="6"/>
        </w:numPr>
        <w:rPr>
          <w:lang w:val="en-GB"/>
        </w:rPr>
      </w:pPr>
      <w:r w:rsidRPr="00143673">
        <w:rPr>
          <w:lang w:val="en-GB"/>
        </w:rPr>
        <w:t>Frame Encoding Technique: Manchester Encoding, No-Return to Zero (NRZ)</w:t>
      </w:r>
    </w:p>
    <w:p w:rsidR="00143673" w:rsidRPr="00143673" w:rsidRDefault="00143673" w:rsidP="00143673">
      <w:pPr>
        <w:pStyle w:val="ListParagraph"/>
        <w:numPr>
          <w:ilvl w:val="2"/>
          <w:numId w:val="6"/>
        </w:numPr>
        <w:rPr>
          <w:lang w:val="en-GB"/>
        </w:rPr>
      </w:pPr>
      <w:r>
        <w:rPr>
          <w:lang w:val="en-GB"/>
        </w:rPr>
        <w:lastRenderedPageBreak/>
        <w:t>Signalling Method: Changes in the electromagnetic field, intensity of the electromagnetic field, phase of electromagnetic wave</w:t>
      </w:r>
    </w:p>
    <w:p w:rsidR="00405614" w:rsidRDefault="00405614" w:rsidP="00B8753C">
      <w:pPr>
        <w:pStyle w:val="ListParagraph"/>
        <w:numPr>
          <w:ilvl w:val="1"/>
          <w:numId w:val="6"/>
        </w:numPr>
      </w:pPr>
      <w:r>
        <w:t xml:space="preserve">Fiber </w:t>
      </w:r>
      <w:proofErr w:type="spellStart"/>
      <w:r>
        <w:t>Optic</w:t>
      </w:r>
      <w:proofErr w:type="spellEnd"/>
      <w:r>
        <w:t xml:space="preserve"> Cable</w:t>
      </w:r>
    </w:p>
    <w:p w:rsidR="00143673" w:rsidRDefault="00143673" w:rsidP="00143673">
      <w:pPr>
        <w:pStyle w:val="ListParagraph"/>
        <w:numPr>
          <w:ilvl w:val="2"/>
          <w:numId w:val="6"/>
        </w:numPr>
        <w:rPr>
          <w:lang w:val="en-GB"/>
        </w:rPr>
      </w:pPr>
      <w:r w:rsidRPr="00143673">
        <w:rPr>
          <w:lang w:val="en-GB"/>
        </w:rPr>
        <w:t xml:space="preserve">Physical Components: </w:t>
      </w:r>
      <w:proofErr w:type="spellStart"/>
      <w:r w:rsidRPr="00143673">
        <w:rPr>
          <w:lang w:val="en-GB"/>
        </w:rPr>
        <w:t>Singlemode</w:t>
      </w:r>
      <w:proofErr w:type="spellEnd"/>
      <w:r w:rsidRPr="00143673">
        <w:rPr>
          <w:lang w:val="en-GB"/>
        </w:rPr>
        <w:t xml:space="preserve"> </w:t>
      </w:r>
      <w:proofErr w:type="spellStart"/>
      <w:r w:rsidRPr="00143673">
        <w:rPr>
          <w:lang w:val="en-GB"/>
        </w:rPr>
        <w:t>Fiber</w:t>
      </w:r>
      <w:proofErr w:type="spellEnd"/>
      <w:r w:rsidRPr="00143673">
        <w:rPr>
          <w:lang w:val="en-GB"/>
        </w:rPr>
        <w:t xml:space="preserve">, Multimode </w:t>
      </w:r>
      <w:proofErr w:type="spellStart"/>
      <w:r w:rsidRPr="00143673">
        <w:rPr>
          <w:lang w:val="en-GB"/>
        </w:rPr>
        <w:t>Fiber</w:t>
      </w:r>
      <w:proofErr w:type="spellEnd"/>
      <w:r>
        <w:rPr>
          <w:lang w:val="en-GB"/>
        </w:rPr>
        <w:t>, Connectors/</w:t>
      </w:r>
      <w:r w:rsidRPr="00143673">
        <w:rPr>
          <w:lang w:val="en-GB"/>
        </w:rPr>
        <w:t>NICs/Ports</w:t>
      </w:r>
      <w:r>
        <w:rPr>
          <w:lang w:val="en-GB"/>
        </w:rPr>
        <w:t>/Interfaces</w:t>
      </w:r>
    </w:p>
    <w:p w:rsidR="00143673" w:rsidRDefault="00AF0FBE" w:rsidP="00143673">
      <w:pPr>
        <w:pStyle w:val="ListParagraph"/>
        <w:numPr>
          <w:ilvl w:val="2"/>
          <w:numId w:val="6"/>
        </w:numPr>
        <w:rPr>
          <w:lang w:val="en-GB"/>
        </w:rPr>
      </w:pPr>
      <w:r>
        <w:rPr>
          <w:lang w:val="en-GB"/>
        </w:rPr>
        <w:t>Frame Encoding Technique: Pulses of Light, Wavelength Multiplexing using different colours</w:t>
      </w:r>
    </w:p>
    <w:p w:rsidR="00AF0FBE" w:rsidRPr="00AF0FBE" w:rsidRDefault="00AF0FBE" w:rsidP="00AF0FBE">
      <w:pPr>
        <w:pStyle w:val="ListParagraph"/>
        <w:numPr>
          <w:ilvl w:val="2"/>
          <w:numId w:val="6"/>
        </w:numPr>
        <w:rPr>
          <w:lang w:val="en-GB"/>
        </w:rPr>
      </w:pPr>
      <w:r>
        <w:rPr>
          <w:lang w:val="en-GB"/>
        </w:rPr>
        <w:t>Signalling Method: A pulse equals 1, no pulse equals 0</w:t>
      </w:r>
    </w:p>
    <w:p w:rsidR="00405614" w:rsidRDefault="00405614" w:rsidP="00B8753C">
      <w:pPr>
        <w:pStyle w:val="ListParagraph"/>
        <w:numPr>
          <w:ilvl w:val="1"/>
          <w:numId w:val="6"/>
        </w:numPr>
      </w:pPr>
      <w:r>
        <w:t>Wireless Media</w:t>
      </w:r>
    </w:p>
    <w:p w:rsidR="00AF0FBE" w:rsidRPr="006576E2" w:rsidRDefault="00AF0FBE" w:rsidP="00AF0FBE">
      <w:pPr>
        <w:pStyle w:val="ListParagraph"/>
        <w:numPr>
          <w:ilvl w:val="2"/>
          <w:numId w:val="6"/>
        </w:numPr>
        <w:rPr>
          <w:lang w:val="en-GB"/>
        </w:rPr>
      </w:pPr>
      <w:r w:rsidRPr="006576E2">
        <w:rPr>
          <w:lang w:val="en-GB"/>
        </w:rPr>
        <w:t xml:space="preserve">Physical Components: </w:t>
      </w:r>
      <w:r w:rsidR="006576E2" w:rsidRPr="006576E2">
        <w:rPr>
          <w:lang w:val="en-GB"/>
        </w:rPr>
        <w:t>Access Points, NICs, Radio, Antennae</w:t>
      </w:r>
    </w:p>
    <w:p w:rsidR="006576E2" w:rsidRDefault="006576E2" w:rsidP="00AF0FBE">
      <w:pPr>
        <w:pStyle w:val="ListParagraph"/>
        <w:numPr>
          <w:ilvl w:val="2"/>
          <w:numId w:val="6"/>
        </w:numPr>
        <w:rPr>
          <w:lang w:val="en-GB"/>
        </w:rPr>
      </w:pPr>
      <w:r>
        <w:rPr>
          <w:lang w:val="en-GB"/>
        </w:rPr>
        <w:t xml:space="preserve">Frame Encoding Technique: </w:t>
      </w:r>
      <w:r w:rsidR="00233158">
        <w:rPr>
          <w:lang w:val="en-GB"/>
        </w:rPr>
        <w:t>DSSS (Direct-sequence spread-spectrum), OFDM (Orthogonal frequency division multiplexing)</w:t>
      </w:r>
    </w:p>
    <w:p w:rsidR="00233158" w:rsidRDefault="00233158" w:rsidP="00AF0FBE">
      <w:pPr>
        <w:pStyle w:val="ListParagraph"/>
        <w:numPr>
          <w:ilvl w:val="2"/>
          <w:numId w:val="6"/>
        </w:numPr>
        <w:rPr>
          <w:lang w:val="en-GB"/>
        </w:rPr>
      </w:pPr>
      <w:r>
        <w:rPr>
          <w:lang w:val="en-GB"/>
        </w:rPr>
        <w:t>Signalling Method: Radio waves</w:t>
      </w:r>
    </w:p>
    <w:p w:rsidR="00BB2FA7" w:rsidRDefault="00BB2FA7" w:rsidP="001633F4">
      <w:pPr>
        <w:pStyle w:val="ListParagraph"/>
        <w:numPr>
          <w:ilvl w:val="0"/>
          <w:numId w:val="6"/>
        </w:numPr>
        <w:rPr>
          <w:lang w:val="en-GB"/>
        </w:rPr>
      </w:pPr>
      <w:r>
        <w:rPr>
          <w:lang w:val="en-GB"/>
        </w:rPr>
        <w:t xml:space="preserve">Medium </w:t>
      </w:r>
      <w:proofErr w:type="spellStart"/>
      <w:r>
        <w:rPr>
          <w:lang w:val="en-GB"/>
        </w:rPr>
        <w:t>Glasfaser</w:t>
      </w:r>
      <w:proofErr w:type="spellEnd"/>
    </w:p>
    <w:p w:rsidR="001633F4" w:rsidRDefault="001633F4" w:rsidP="001633F4">
      <w:pPr>
        <w:pStyle w:val="ListParagraph"/>
        <w:numPr>
          <w:ilvl w:val="1"/>
          <w:numId w:val="6"/>
        </w:numPr>
      </w:pPr>
      <w:r w:rsidRPr="00D37CAD">
        <w:t xml:space="preserve">Die Intensität des Lichtes wird binär moduliert, sprich es können verschiedene </w:t>
      </w:r>
      <w:r w:rsidR="00D37CAD">
        <w:t xml:space="preserve">Signal </w:t>
      </w:r>
      <w:r w:rsidRPr="00D37CAD">
        <w:t xml:space="preserve">mit unterschiedlicher Wellenlänge gleichzeitig </w:t>
      </w:r>
      <w:proofErr w:type="spellStart"/>
      <w:r w:rsidRPr="00D37CAD">
        <w:t>multiplexiert</w:t>
      </w:r>
      <w:proofErr w:type="spellEnd"/>
      <w:r w:rsidRPr="00D37CAD">
        <w:t xml:space="preserve"> werden</w:t>
      </w:r>
    </w:p>
    <w:p w:rsidR="00FE37F5" w:rsidRDefault="00FE37F5" w:rsidP="00FE37F5">
      <w:pPr>
        <w:pStyle w:val="ListParagraph"/>
        <w:numPr>
          <w:ilvl w:val="0"/>
          <w:numId w:val="6"/>
        </w:numPr>
      </w:pPr>
      <w:r>
        <w:t xml:space="preserve">Frame Encoding </w:t>
      </w:r>
      <w:proofErr w:type="spellStart"/>
      <w:r>
        <w:t>Technique</w:t>
      </w:r>
      <w:proofErr w:type="spellEnd"/>
    </w:p>
    <w:p w:rsidR="00FE37F5" w:rsidRDefault="00FE37F5" w:rsidP="00FE37F5">
      <w:pPr>
        <w:pStyle w:val="ListParagraph"/>
        <w:numPr>
          <w:ilvl w:val="1"/>
          <w:numId w:val="6"/>
        </w:numPr>
      </w:pPr>
      <w:r>
        <w:t xml:space="preserve">Non </w:t>
      </w:r>
      <w:proofErr w:type="spellStart"/>
      <w:r>
        <w:t>return</w:t>
      </w:r>
      <w:proofErr w:type="spellEnd"/>
      <w:r>
        <w:t xml:space="preserve"> </w:t>
      </w:r>
      <w:proofErr w:type="spellStart"/>
      <w:r>
        <w:t>to</w:t>
      </w:r>
      <w:proofErr w:type="spellEnd"/>
      <w:r>
        <w:t xml:space="preserve"> </w:t>
      </w:r>
      <w:proofErr w:type="spellStart"/>
      <w:r>
        <w:t>zero</w:t>
      </w:r>
      <w:proofErr w:type="spellEnd"/>
      <w:r>
        <w:t>: Der Wert wird durch einen [positiven] festen Spannungs- oder Leistungspegel codiert (Wie bei digital)</w:t>
      </w:r>
    </w:p>
    <w:p w:rsidR="00FE37F5" w:rsidRDefault="00FE37F5" w:rsidP="00FE37F5">
      <w:pPr>
        <w:pStyle w:val="ListParagraph"/>
        <w:numPr>
          <w:ilvl w:val="1"/>
          <w:numId w:val="6"/>
        </w:numPr>
      </w:pPr>
      <w:r>
        <w:t>Manchester Encoding: Der Wert wird durch eine Flanke codiert. Tief nach hoch kodiert eine 1, hoch nach tief eine 0</w:t>
      </w:r>
    </w:p>
    <w:p w:rsidR="00FE37F5" w:rsidRDefault="00FE37F5" w:rsidP="00FE37F5">
      <w:pPr>
        <w:pStyle w:val="ListParagraph"/>
        <w:numPr>
          <w:ilvl w:val="1"/>
          <w:numId w:val="6"/>
        </w:numPr>
      </w:pPr>
      <w:proofErr w:type="spellStart"/>
      <w:r>
        <w:t>Syhcorne</w:t>
      </w:r>
      <w:proofErr w:type="spellEnd"/>
      <w:r>
        <w:t xml:space="preserve"> und Asynchrone Übertragung: Bei der synchronen Übertragung wird das Taktsignal über die Leitung mitübertragen. Bei asynchroner Übertragung wird nur das Signal übertragen und beim Empfänger muss das Taktsignal zurückgewonnen werden (Meist mit Phase </w:t>
      </w:r>
      <w:proofErr w:type="spellStart"/>
      <w:r>
        <w:t>Locked</w:t>
      </w:r>
      <w:proofErr w:type="spellEnd"/>
      <w:r>
        <w:t xml:space="preserve"> Loop, kurz LPLL, realisiert)</w:t>
      </w:r>
    </w:p>
    <w:p w:rsidR="002467C2" w:rsidRDefault="002467C2" w:rsidP="002467C2">
      <w:pPr>
        <w:pStyle w:val="ListParagraph"/>
        <w:numPr>
          <w:ilvl w:val="0"/>
          <w:numId w:val="6"/>
        </w:numPr>
      </w:pPr>
      <w:r>
        <w:t>Auf Leitungen erfährt das elektrische Signal Dämpfungen und Dispersion</w:t>
      </w:r>
    </w:p>
    <w:p w:rsidR="002467C2" w:rsidRDefault="002467C2" w:rsidP="002467C2">
      <w:pPr>
        <w:pStyle w:val="ListParagraph"/>
        <w:numPr>
          <w:ilvl w:val="1"/>
          <w:numId w:val="6"/>
        </w:numPr>
      </w:pPr>
      <w:r>
        <w:t>Dämpfung: Je höher die Frequenz, desto höher die Dämpfung</w:t>
      </w:r>
    </w:p>
    <w:p w:rsidR="002467C2" w:rsidRDefault="002467C2" w:rsidP="002467C2">
      <w:pPr>
        <w:pStyle w:val="ListParagraph"/>
        <w:numPr>
          <w:ilvl w:val="1"/>
          <w:numId w:val="6"/>
        </w:numPr>
      </w:pPr>
      <w:r>
        <w:t xml:space="preserve">Dispersion: Ein kurzes Eingangssignal wird auf der Leitung zeitlich verbreitert. Dies kann nachfolgende Pulse beeinflussen, aber deterministisch mit einem </w:t>
      </w:r>
      <w:r w:rsidR="004028CE">
        <w:t>Entzerrer</w:t>
      </w:r>
      <w:r>
        <w:t xml:space="preserve"> herausgerechnet werden. </w:t>
      </w:r>
      <w:r w:rsidR="004028CE">
        <w:t>Mit elekt</w:t>
      </w:r>
      <w:r>
        <w:t>r</w:t>
      </w:r>
      <w:r w:rsidR="004028CE">
        <w:t>i</w:t>
      </w:r>
      <w:r>
        <w:t>schen Störströmen liegt die Fehlerwahrscheinlichkeit bei 10^-9</w:t>
      </w:r>
    </w:p>
    <w:p w:rsidR="006747CF" w:rsidRDefault="006747CF" w:rsidP="006747CF">
      <w:pPr>
        <w:pStyle w:val="ListParagraph"/>
        <w:numPr>
          <w:ilvl w:val="0"/>
          <w:numId w:val="6"/>
        </w:numPr>
      </w:pPr>
      <w:r>
        <w:t>Zuständige Behörden für die Standardisierung im Network Access</w:t>
      </w:r>
    </w:p>
    <w:p w:rsidR="006747CF" w:rsidRDefault="006747CF" w:rsidP="006747CF">
      <w:pPr>
        <w:pStyle w:val="ListParagraph"/>
        <w:numPr>
          <w:ilvl w:val="1"/>
          <w:numId w:val="6"/>
        </w:numPr>
      </w:pPr>
      <w:r>
        <w:t>Layer 7 -3: IETF</w:t>
      </w:r>
    </w:p>
    <w:p w:rsidR="006747CF" w:rsidRDefault="006747CF" w:rsidP="006747CF">
      <w:pPr>
        <w:pStyle w:val="ListParagraph"/>
        <w:numPr>
          <w:ilvl w:val="1"/>
          <w:numId w:val="6"/>
        </w:numPr>
      </w:pPr>
      <w:r>
        <w:t>Layer 2 – 1: ISO, EIA/TIA, ITU-T, ANSI, IEEE</w:t>
      </w:r>
    </w:p>
    <w:p w:rsidR="006747CF" w:rsidRDefault="006747CF" w:rsidP="006747CF">
      <w:pPr>
        <w:pStyle w:val="ListParagraph"/>
        <w:numPr>
          <w:ilvl w:val="0"/>
          <w:numId w:val="6"/>
        </w:numPr>
      </w:pPr>
      <w:r>
        <w:t>Grundbegriffe der physikalischen Schicht</w:t>
      </w:r>
    </w:p>
    <w:p w:rsidR="006747CF" w:rsidRDefault="006747CF" w:rsidP="006747CF">
      <w:pPr>
        <w:pStyle w:val="ListParagraph"/>
        <w:numPr>
          <w:ilvl w:val="1"/>
          <w:numId w:val="6"/>
        </w:numPr>
      </w:pPr>
      <w:r>
        <w:t>Bandbreite</w:t>
      </w:r>
      <w:r w:rsidR="005A1DB7">
        <w:t xml:space="preserve"> (</w:t>
      </w:r>
      <w:proofErr w:type="spellStart"/>
      <w:r w:rsidR="005A1DB7">
        <w:t>Bandwidth</w:t>
      </w:r>
      <w:proofErr w:type="spellEnd"/>
      <w:r w:rsidR="005A1DB7">
        <w:t>):</w:t>
      </w:r>
      <w:r w:rsidR="00547D3E">
        <w:t xml:space="preserve"> Wie viele Informationen über diesen Kanal pro Zeiteinheit übertragen werden können (Brutto)</w:t>
      </w:r>
    </w:p>
    <w:p w:rsidR="006747CF" w:rsidRDefault="006747CF" w:rsidP="006747CF">
      <w:pPr>
        <w:pStyle w:val="ListParagraph"/>
        <w:numPr>
          <w:ilvl w:val="1"/>
          <w:numId w:val="6"/>
        </w:numPr>
      </w:pPr>
      <w:r>
        <w:t>Durchsatz (</w:t>
      </w:r>
      <w:proofErr w:type="spellStart"/>
      <w:r>
        <w:t>Throughput</w:t>
      </w:r>
      <w:proofErr w:type="spellEnd"/>
      <w:r>
        <w:t>)</w:t>
      </w:r>
      <w:r w:rsidR="005A1DB7">
        <w:t>:</w:t>
      </w:r>
      <w:r w:rsidR="00547D3E">
        <w:t xml:space="preserve"> Wie viele Datenbytes pro Zeiteinheit tatsächlich übertragen werden können (Netto)</w:t>
      </w:r>
    </w:p>
    <w:p w:rsidR="006747CF" w:rsidRDefault="006747CF" w:rsidP="006747CF">
      <w:pPr>
        <w:pStyle w:val="ListParagraph"/>
        <w:numPr>
          <w:ilvl w:val="1"/>
          <w:numId w:val="6"/>
        </w:numPr>
      </w:pPr>
      <w:r>
        <w:t>Verzögerung (</w:t>
      </w:r>
      <w:proofErr w:type="spellStart"/>
      <w:r>
        <w:t>Latency</w:t>
      </w:r>
      <w:proofErr w:type="spellEnd"/>
      <w:r>
        <w:t>)</w:t>
      </w:r>
      <w:r w:rsidR="005A1DB7">
        <w:t>:</w:t>
      </w:r>
      <w:r w:rsidR="00547D3E">
        <w:t xml:space="preserve"> Die Zeit die vergeht, vom Moment wo die Übertragung beginnt bis der Empfänger das Paket vollständig erhalten hat</w:t>
      </w:r>
    </w:p>
    <w:p w:rsidR="00D31008" w:rsidRDefault="00D31008" w:rsidP="00D31008">
      <w:pPr>
        <w:pStyle w:val="ListParagraph"/>
        <w:numPr>
          <w:ilvl w:val="0"/>
          <w:numId w:val="6"/>
        </w:numPr>
      </w:pPr>
      <w:r>
        <w:t>Übertragungsmedien</w:t>
      </w:r>
    </w:p>
    <w:p w:rsidR="00D31008" w:rsidRDefault="00D31008" w:rsidP="00D31008">
      <w:pPr>
        <w:pStyle w:val="ListParagraph"/>
        <w:numPr>
          <w:ilvl w:val="1"/>
          <w:numId w:val="6"/>
        </w:numPr>
      </w:pPr>
      <w:r>
        <w:t>Kupfer</w:t>
      </w:r>
    </w:p>
    <w:p w:rsidR="00D31008" w:rsidRDefault="00D31008" w:rsidP="00D31008">
      <w:pPr>
        <w:pStyle w:val="ListParagraph"/>
        <w:numPr>
          <w:ilvl w:val="1"/>
          <w:numId w:val="6"/>
        </w:numPr>
      </w:pPr>
      <w:r>
        <w:t>Glas</w:t>
      </w:r>
    </w:p>
    <w:p w:rsidR="00D31008" w:rsidRDefault="00D31008" w:rsidP="00D31008">
      <w:pPr>
        <w:pStyle w:val="ListParagraph"/>
        <w:numPr>
          <w:ilvl w:val="1"/>
          <w:numId w:val="6"/>
        </w:numPr>
      </w:pPr>
      <w:r>
        <w:t>Luft</w:t>
      </w:r>
    </w:p>
    <w:p w:rsidR="00D31008" w:rsidRDefault="00D31008" w:rsidP="00D31008">
      <w:pPr>
        <w:pStyle w:val="ListParagraph"/>
        <w:numPr>
          <w:ilvl w:val="0"/>
          <w:numId w:val="6"/>
        </w:numPr>
      </w:pPr>
      <w:r>
        <w:t>Kupferverkab</w:t>
      </w:r>
      <w:r w:rsidR="00E32E8E">
        <w:t>e</w:t>
      </w:r>
      <w:r>
        <w:t>lung</w:t>
      </w:r>
    </w:p>
    <w:p w:rsidR="00E32E8E" w:rsidRDefault="00955CD2" w:rsidP="00E32E8E">
      <w:pPr>
        <w:pStyle w:val="ListParagraph"/>
        <w:numPr>
          <w:ilvl w:val="1"/>
          <w:numId w:val="6"/>
        </w:numPr>
      </w:pPr>
      <w:r>
        <w:t>Drei Typen</w:t>
      </w:r>
    </w:p>
    <w:p w:rsidR="00955CD2" w:rsidRDefault="00955CD2" w:rsidP="00955CD2">
      <w:pPr>
        <w:pStyle w:val="ListParagraph"/>
        <w:numPr>
          <w:ilvl w:val="2"/>
          <w:numId w:val="6"/>
        </w:numPr>
      </w:pPr>
      <w:r>
        <w:t>Nicht abgeschirmte, verdrillte Kupferadern (</w:t>
      </w:r>
      <w:proofErr w:type="spellStart"/>
      <w:r>
        <w:t>Unshielded</w:t>
      </w:r>
      <w:proofErr w:type="spellEnd"/>
      <w:r>
        <w:t xml:space="preserve"> </w:t>
      </w:r>
      <w:proofErr w:type="spellStart"/>
      <w:r>
        <w:t>twisted</w:t>
      </w:r>
      <w:proofErr w:type="spellEnd"/>
      <w:r>
        <w:t xml:space="preserve"> </w:t>
      </w:r>
      <w:proofErr w:type="spellStart"/>
      <w:r>
        <w:t>pair</w:t>
      </w:r>
      <w:proofErr w:type="spellEnd"/>
      <w:r>
        <w:t>, UTP)</w:t>
      </w:r>
      <w:r w:rsidR="00027393">
        <w:t>. Am Empfänger wird die Spannungsdifferenz gemessen</w:t>
      </w:r>
      <w:r w:rsidR="00A25CB2">
        <w:t>. Vier verdrillte Paare</w:t>
      </w:r>
    </w:p>
    <w:p w:rsidR="00955CD2" w:rsidRDefault="00955CD2" w:rsidP="00955CD2">
      <w:pPr>
        <w:pStyle w:val="ListParagraph"/>
        <w:numPr>
          <w:ilvl w:val="2"/>
          <w:numId w:val="6"/>
        </w:numPr>
      </w:pPr>
      <w:r>
        <w:lastRenderedPageBreak/>
        <w:t>Abgeschirmte, verdrillte Kupferadern (</w:t>
      </w:r>
      <w:proofErr w:type="spellStart"/>
      <w:r>
        <w:t>Shielded</w:t>
      </w:r>
      <w:proofErr w:type="spellEnd"/>
      <w:r>
        <w:t xml:space="preserve"> </w:t>
      </w:r>
      <w:proofErr w:type="spellStart"/>
      <w:r>
        <w:t>twisted</w:t>
      </w:r>
      <w:proofErr w:type="spellEnd"/>
      <w:r>
        <w:t xml:space="preserve"> </w:t>
      </w:r>
      <w:proofErr w:type="spellStart"/>
      <w:r>
        <w:t>pair</w:t>
      </w:r>
      <w:proofErr w:type="spellEnd"/>
      <w:r>
        <w:t>, STP)</w:t>
      </w:r>
      <w:r w:rsidR="00027393">
        <w:t>. Wie UTP, aber mit Leiter abgeschirmt</w:t>
      </w:r>
    </w:p>
    <w:p w:rsidR="00AD513E" w:rsidRDefault="00AD513E" w:rsidP="00955CD2">
      <w:pPr>
        <w:pStyle w:val="ListParagraph"/>
        <w:numPr>
          <w:ilvl w:val="2"/>
          <w:numId w:val="6"/>
        </w:numPr>
      </w:pPr>
      <w:r>
        <w:t>Koaxialkabel</w:t>
      </w:r>
      <w:r w:rsidR="005F6F51">
        <w:t xml:space="preserve"> (Einzelnes Kabel). Schneller als UTP/STP</w:t>
      </w:r>
    </w:p>
    <w:p w:rsidR="001367CC" w:rsidRDefault="001367CC" w:rsidP="001367CC">
      <w:pPr>
        <w:pStyle w:val="ListParagraph"/>
        <w:numPr>
          <w:ilvl w:val="1"/>
          <w:numId w:val="6"/>
        </w:numPr>
      </w:pPr>
      <w:r>
        <w:t>Kabelbelegung bei UTP</w:t>
      </w:r>
    </w:p>
    <w:p w:rsidR="001367CC" w:rsidRDefault="00C72A87" w:rsidP="001367CC">
      <w:pPr>
        <w:pStyle w:val="ListParagraph"/>
        <w:numPr>
          <w:ilvl w:val="2"/>
          <w:numId w:val="6"/>
        </w:numPr>
      </w:pPr>
      <w:r>
        <w:t>Pin 1: TD+</w:t>
      </w:r>
    </w:p>
    <w:p w:rsidR="00C72A87" w:rsidRDefault="00C72A87" w:rsidP="001367CC">
      <w:pPr>
        <w:pStyle w:val="ListParagraph"/>
        <w:numPr>
          <w:ilvl w:val="2"/>
          <w:numId w:val="6"/>
        </w:numPr>
      </w:pPr>
      <w:r>
        <w:t>Pin 2: TD-</w:t>
      </w:r>
    </w:p>
    <w:p w:rsidR="00C72A87" w:rsidRDefault="00C72A87" w:rsidP="001367CC">
      <w:pPr>
        <w:pStyle w:val="ListParagraph"/>
        <w:numPr>
          <w:ilvl w:val="2"/>
          <w:numId w:val="6"/>
        </w:numPr>
      </w:pPr>
      <w:r>
        <w:t>Pin 3: RD+</w:t>
      </w:r>
    </w:p>
    <w:p w:rsidR="00C72A87" w:rsidRDefault="00C72A87" w:rsidP="00C72A87">
      <w:pPr>
        <w:pStyle w:val="ListParagraph"/>
        <w:numPr>
          <w:ilvl w:val="2"/>
          <w:numId w:val="6"/>
        </w:numPr>
      </w:pPr>
      <w:r>
        <w:t>Pin 4: Unbelegt</w:t>
      </w:r>
    </w:p>
    <w:p w:rsidR="00C72A87" w:rsidRDefault="00C72A87" w:rsidP="00C72A87">
      <w:pPr>
        <w:pStyle w:val="ListParagraph"/>
        <w:numPr>
          <w:ilvl w:val="2"/>
          <w:numId w:val="6"/>
        </w:numPr>
      </w:pPr>
      <w:r>
        <w:t>Pin 5: Unbelegt</w:t>
      </w:r>
    </w:p>
    <w:p w:rsidR="00C72A87" w:rsidRDefault="00C72A87" w:rsidP="00C72A87">
      <w:pPr>
        <w:pStyle w:val="ListParagraph"/>
        <w:numPr>
          <w:ilvl w:val="2"/>
          <w:numId w:val="6"/>
        </w:numPr>
      </w:pPr>
      <w:r>
        <w:t>Pin 6: RD-</w:t>
      </w:r>
    </w:p>
    <w:p w:rsidR="00C72A87" w:rsidRDefault="00C72A87" w:rsidP="00C72A87">
      <w:pPr>
        <w:pStyle w:val="ListParagraph"/>
        <w:numPr>
          <w:ilvl w:val="2"/>
          <w:numId w:val="6"/>
        </w:numPr>
      </w:pPr>
      <w:r>
        <w:t>Pin 7: Unbelegt</w:t>
      </w:r>
    </w:p>
    <w:p w:rsidR="00C72A87" w:rsidRDefault="00C72A87" w:rsidP="00C72A87">
      <w:pPr>
        <w:pStyle w:val="ListParagraph"/>
        <w:numPr>
          <w:ilvl w:val="2"/>
          <w:numId w:val="6"/>
        </w:numPr>
      </w:pPr>
      <w:r>
        <w:t>Pin 8: Unbelegt</w:t>
      </w:r>
    </w:p>
    <w:p w:rsidR="00C72A87" w:rsidRDefault="00C72A87" w:rsidP="00C72A87">
      <w:pPr>
        <w:pStyle w:val="ListParagraph"/>
        <w:numPr>
          <w:ilvl w:val="1"/>
          <w:numId w:val="6"/>
        </w:numPr>
      </w:pPr>
      <w:r>
        <w:t>Der Sender auf einem Rechner/Router verwendet die Adern 1 und 2. Der Empfänger benützt die Adern 3 und 6. Ein Switch hat die Eingänge 1 und 2 sowie 3 und 6 vertauscht Er empfängt auf 1 und 2 und sendet auf 3 und 6</w:t>
      </w:r>
    </w:p>
    <w:p w:rsidR="00C72A87" w:rsidRDefault="00C72A87" w:rsidP="00C72A87">
      <w:pPr>
        <w:pStyle w:val="ListParagraph"/>
        <w:numPr>
          <w:ilvl w:val="1"/>
          <w:numId w:val="6"/>
        </w:numPr>
      </w:pPr>
      <w:r>
        <w:t xml:space="preserve">Will man einen Rechner direkt an den </w:t>
      </w:r>
      <w:proofErr w:type="spellStart"/>
      <w:r>
        <w:t>Routereingang</w:t>
      </w:r>
      <w:proofErr w:type="spellEnd"/>
      <w:r>
        <w:t xml:space="preserve"> anschliessen, muss ein gekreuztes Kabel (1 und 2 auf 3 und 6) verwendet werden. Moderne NIC erkennen diesen Miss Match aber und kreuzen automatisch</w:t>
      </w:r>
    </w:p>
    <w:p w:rsidR="00A61B94" w:rsidRDefault="00A61B94" w:rsidP="00A61B94">
      <w:pPr>
        <w:pStyle w:val="ListParagraph"/>
        <w:numPr>
          <w:ilvl w:val="0"/>
          <w:numId w:val="6"/>
        </w:numPr>
      </w:pPr>
      <w:r>
        <w:t>Faseroptische Leitungen</w:t>
      </w:r>
    </w:p>
    <w:p w:rsidR="00D2497B" w:rsidRDefault="00D2497B" w:rsidP="00D2497B">
      <w:pPr>
        <w:pStyle w:val="ListParagraph"/>
        <w:numPr>
          <w:ilvl w:val="1"/>
          <w:numId w:val="6"/>
        </w:numPr>
      </w:pPr>
      <w:r>
        <w:t>Zwei Typen</w:t>
      </w:r>
    </w:p>
    <w:p w:rsidR="00A61B94" w:rsidRDefault="00A61B94" w:rsidP="00D2497B">
      <w:pPr>
        <w:pStyle w:val="ListParagraph"/>
        <w:numPr>
          <w:ilvl w:val="2"/>
          <w:numId w:val="6"/>
        </w:numPr>
      </w:pPr>
      <w:r>
        <w:t>Single Mode Fasern</w:t>
      </w:r>
    </w:p>
    <w:p w:rsidR="005B6605" w:rsidRDefault="005B6605" w:rsidP="00D2497B">
      <w:pPr>
        <w:pStyle w:val="ListParagraph"/>
        <w:numPr>
          <w:ilvl w:val="3"/>
          <w:numId w:val="6"/>
        </w:numPr>
      </w:pPr>
      <w:r>
        <w:t xml:space="preserve">Sehr schmaler Kern welcher in wenig Dispersion resultiert </w:t>
      </w:r>
      <w:r>
        <w:sym w:font="Wingdings" w:char="F0E0"/>
      </w:r>
      <w:r>
        <w:t xml:space="preserve"> Direkter Pfad für das Licht</w:t>
      </w:r>
    </w:p>
    <w:p w:rsidR="005B6605" w:rsidRDefault="00AE2108" w:rsidP="00D2497B">
      <w:pPr>
        <w:pStyle w:val="ListParagraph"/>
        <w:numPr>
          <w:ilvl w:val="3"/>
          <w:numId w:val="6"/>
        </w:numPr>
      </w:pPr>
      <w:r>
        <w:t>Geeignet für sehr lange Distanzen</w:t>
      </w:r>
    </w:p>
    <w:p w:rsidR="00AE2108" w:rsidRDefault="00AE2108" w:rsidP="00D2497B">
      <w:pPr>
        <w:pStyle w:val="ListParagraph"/>
        <w:numPr>
          <w:ilvl w:val="3"/>
          <w:numId w:val="6"/>
        </w:numPr>
      </w:pPr>
      <w:r>
        <w:t>Verwendet einen Laser als Lichtquelle</w:t>
      </w:r>
    </w:p>
    <w:p w:rsidR="00AE2108" w:rsidRDefault="00AE2108" w:rsidP="00D2497B">
      <w:pPr>
        <w:pStyle w:val="ListParagraph"/>
        <w:numPr>
          <w:ilvl w:val="3"/>
          <w:numId w:val="6"/>
        </w:numPr>
      </w:pPr>
      <w:r>
        <w:t>Verwendung in WAN/Backbones über mehrere Kilometer</w:t>
      </w:r>
    </w:p>
    <w:p w:rsidR="000077A4" w:rsidRDefault="000077A4" w:rsidP="00D2497B">
      <w:pPr>
        <w:pStyle w:val="ListParagraph"/>
        <w:numPr>
          <w:ilvl w:val="3"/>
          <w:numId w:val="6"/>
        </w:numPr>
      </w:pPr>
      <w:r>
        <w:t>Teuer in der Anschaffung</w:t>
      </w:r>
    </w:p>
    <w:p w:rsidR="00A61B94" w:rsidRDefault="00A61B94" w:rsidP="00D2497B">
      <w:pPr>
        <w:pStyle w:val="ListParagraph"/>
        <w:numPr>
          <w:ilvl w:val="2"/>
          <w:numId w:val="6"/>
        </w:numPr>
      </w:pPr>
      <w:r>
        <w:t>Multi Mode Fasern</w:t>
      </w:r>
    </w:p>
    <w:p w:rsidR="00AE2108" w:rsidRDefault="00AE2108" w:rsidP="00D2497B">
      <w:pPr>
        <w:pStyle w:val="ListParagraph"/>
        <w:numPr>
          <w:ilvl w:val="3"/>
          <w:numId w:val="6"/>
        </w:numPr>
      </w:pPr>
      <w:r>
        <w:t xml:space="preserve">Grösserer Kern welcher in grösserer Dispersion resultiert </w:t>
      </w:r>
      <w:r>
        <w:sym w:font="Wingdings" w:char="F0E0"/>
      </w:r>
      <w:r>
        <w:t>Licht wird an den Wänden durch Totalreflexion hin und hergeworfen</w:t>
      </w:r>
    </w:p>
    <w:p w:rsidR="00AE2108" w:rsidRDefault="00AE2108" w:rsidP="00D2497B">
      <w:pPr>
        <w:pStyle w:val="ListParagraph"/>
        <w:numPr>
          <w:ilvl w:val="3"/>
          <w:numId w:val="6"/>
        </w:numPr>
      </w:pPr>
      <w:r>
        <w:t>Geeignet für lange Distanzen</w:t>
      </w:r>
    </w:p>
    <w:p w:rsidR="00AE2108" w:rsidRDefault="00AE2108" w:rsidP="00D2497B">
      <w:pPr>
        <w:pStyle w:val="ListParagraph"/>
        <w:numPr>
          <w:ilvl w:val="3"/>
          <w:numId w:val="6"/>
        </w:numPr>
      </w:pPr>
      <w:r>
        <w:t>Verwendet ein LED als Lichtquelle</w:t>
      </w:r>
    </w:p>
    <w:p w:rsidR="00AE2108" w:rsidRDefault="00AE2108" w:rsidP="00D2497B">
      <w:pPr>
        <w:pStyle w:val="ListParagraph"/>
        <w:numPr>
          <w:ilvl w:val="3"/>
          <w:numId w:val="6"/>
        </w:numPr>
      </w:pPr>
      <w:r>
        <w:t>Verwendung in LAN</w:t>
      </w:r>
      <w:r w:rsidR="006921E1">
        <w:t xml:space="preserve"> über mehrere hundert Meter</w:t>
      </w:r>
    </w:p>
    <w:p w:rsidR="000077A4" w:rsidRDefault="000077A4" w:rsidP="00D2497B">
      <w:pPr>
        <w:pStyle w:val="ListParagraph"/>
        <w:numPr>
          <w:ilvl w:val="3"/>
          <w:numId w:val="6"/>
        </w:numPr>
      </w:pPr>
      <w:r>
        <w:t>Teuer, aber billiger als eine Single Mode Faser</w:t>
      </w:r>
    </w:p>
    <w:p w:rsidR="00D2497B" w:rsidRDefault="00D2497B" w:rsidP="00D2497B">
      <w:pPr>
        <w:pStyle w:val="ListParagraph"/>
        <w:numPr>
          <w:ilvl w:val="1"/>
          <w:numId w:val="6"/>
        </w:numPr>
      </w:pPr>
      <w:r>
        <w:t>Fasern sind gegen elektromagnetische Störungen immun und so für den Industriebetrieb interessant</w:t>
      </w:r>
    </w:p>
    <w:p w:rsidR="0092733E" w:rsidRDefault="00D2497B" w:rsidP="0092733E">
      <w:pPr>
        <w:pStyle w:val="ListParagraph"/>
        <w:numPr>
          <w:ilvl w:val="1"/>
          <w:numId w:val="6"/>
        </w:numPr>
      </w:pPr>
      <w:r>
        <w:t>Auf langen Leitungen lohnt</w:t>
      </w:r>
      <w:r w:rsidR="00040EDA">
        <w:t xml:space="preserve"> es</w:t>
      </w:r>
      <w:r>
        <w:t xml:space="preserve"> sich teilweise</w:t>
      </w:r>
      <w:r w:rsidR="00040EDA">
        <w:t>,</w:t>
      </w:r>
      <w:r>
        <w:t xml:space="preserve"> ein Fasern Multiplex einzusetzen, da so mehrere Signale gleichzeitig übertragen werden können</w:t>
      </w:r>
      <w:r w:rsidR="00905B25">
        <w:t xml:space="preserve">, ohne sich gegenseitig zu beeinflussen. Für einen solchen Fall muss das Licht aber aus mehreren verschiedenen und teuren Halbleiterlasern </w:t>
      </w:r>
      <w:r w:rsidR="004B3E63">
        <w:t>eingespeist</w:t>
      </w:r>
      <w:r w:rsidR="00905B25">
        <w:t xml:space="preserve"> werden</w:t>
      </w:r>
    </w:p>
    <w:p w:rsidR="0092733E" w:rsidRDefault="0092733E" w:rsidP="0092733E">
      <w:pPr>
        <w:pStyle w:val="ListParagraph"/>
        <w:numPr>
          <w:ilvl w:val="0"/>
          <w:numId w:val="6"/>
        </w:numPr>
      </w:pPr>
      <w:r>
        <w:t>Vergleich Kupfer gegen Glas</w:t>
      </w:r>
    </w:p>
    <w:p w:rsidR="0092733E" w:rsidRPr="0092733E" w:rsidRDefault="0092733E" w:rsidP="0092733E">
      <w:pPr>
        <w:pStyle w:val="ListParagraph"/>
        <w:numPr>
          <w:ilvl w:val="1"/>
          <w:numId w:val="6"/>
        </w:numPr>
        <w:rPr>
          <w:lang w:val="en-GB"/>
        </w:rPr>
      </w:pPr>
      <w:proofErr w:type="spellStart"/>
      <w:r w:rsidRPr="0092733E">
        <w:rPr>
          <w:lang w:val="en-GB"/>
        </w:rPr>
        <w:t>Bandbreite</w:t>
      </w:r>
      <w:proofErr w:type="spellEnd"/>
      <w:r w:rsidRPr="0092733E">
        <w:rPr>
          <w:lang w:val="en-GB"/>
        </w:rPr>
        <w:t>: 10 Mb/s – 10 Gb/s (UTP), 10 Mb/s – 100 Gb/s (</w:t>
      </w:r>
      <w:proofErr w:type="spellStart"/>
      <w:r w:rsidRPr="0092733E">
        <w:rPr>
          <w:lang w:val="en-GB"/>
        </w:rPr>
        <w:t>Fiber</w:t>
      </w:r>
      <w:proofErr w:type="spellEnd"/>
      <w:r w:rsidRPr="0092733E">
        <w:rPr>
          <w:lang w:val="en-GB"/>
        </w:rPr>
        <w:t>)</w:t>
      </w:r>
    </w:p>
    <w:p w:rsidR="0092733E" w:rsidRDefault="0092733E" w:rsidP="0092733E">
      <w:pPr>
        <w:pStyle w:val="ListParagraph"/>
        <w:numPr>
          <w:ilvl w:val="1"/>
          <w:numId w:val="6"/>
        </w:numPr>
        <w:rPr>
          <w:lang w:val="en-GB"/>
        </w:rPr>
      </w:pPr>
      <w:proofErr w:type="spellStart"/>
      <w:r>
        <w:rPr>
          <w:lang w:val="en-GB"/>
        </w:rPr>
        <w:t>Distanz</w:t>
      </w:r>
      <w:proofErr w:type="spellEnd"/>
      <w:r>
        <w:rPr>
          <w:lang w:val="en-GB"/>
        </w:rPr>
        <w:t>: 1 – 100m (UTP), 1 – 100’000m (</w:t>
      </w:r>
      <w:proofErr w:type="spellStart"/>
      <w:r>
        <w:rPr>
          <w:lang w:val="en-GB"/>
        </w:rPr>
        <w:t>Fiber</w:t>
      </w:r>
      <w:proofErr w:type="spellEnd"/>
      <w:r>
        <w:rPr>
          <w:lang w:val="en-GB"/>
        </w:rPr>
        <w:t>)</w:t>
      </w:r>
    </w:p>
    <w:p w:rsidR="0092733E" w:rsidRPr="001B3332" w:rsidRDefault="001B3332" w:rsidP="0092733E">
      <w:pPr>
        <w:pStyle w:val="ListParagraph"/>
        <w:numPr>
          <w:ilvl w:val="1"/>
          <w:numId w:val="6"/>
        </w:numPr>
      </w:pPr>
      <w:r w:rsidRPr="001B3332">
        <w:t>Resisten</w:t>
      </w:r>
      <w:r>
        <w:t>z gegen EMI/RFI: Gering (UTP), i</w:t>
      </w:r>
      <w:r w:rsidRPr="001B3332">
        <w:t>m</w:t>
      </w:r>
      <w:r>
        <w:t>m</w:t>
      </w:r>
      <w:r w:rsidRPr="001B3332">
        <w:t>un (Fiber)</w:t>
      </w:r>
    </w:p>
    <w:p w:rsidR="0092733E" w:rsidRDefault="001B3332" w:rsidP="00EA62EF">
      <w:pPr>
        <w:pStyle w:val="ListParagraph"/>
        <w:numPr>
          <w:ilvl w:val="1"/>
          <w:numId w:val="6"/>
        </w:numPr>
      </w:pPr>
      <w:r>
        <w:t xml:space="preserve">Resistenz gegen </w:t>
      </w:r>
      <w:r w:rsidR="00AF6C60">
        <w:t>Elektro Hazards</w:t>
      </w:r>
      <w:r>
        <w:t>: Gering (UTP), immun (Fiber)</w:t>
      </w:r>
    </w:p>
    <w:p w:rsidR="00EA62EF" w:rsidRDefault="00EA62EF" w:rsidP="00EA62EF">
      <w:pPr>
        <w:pStyle w:val="ListParagraph"/>
        <w:numPr>
          <w:ilvl w:val="1"/>
          <w:numId w:val="6"/>
        </w:numPr>
      </w:pPr>
      <w:r>
        <w:t xml:space="preserve">Kosten für Medium und </w:t>
      </w:r>
      <w:proofErr w:type="spellStart"/>
      <w:r>
        <w:t>Connectors</w:t>
      </w:r>
      <w:proofErr w:type="spellEnd"/>
      <w:r>
        <w:t>: Gering (UTP), hoch (Fiber)</w:t>
      </w:r>
    </w:p>
    <w:p w:rsidR="00EA62EF" w:rsidRDefault="00EA62EF" w:rsidP="00EA62EF">
      <w:pPr>
        <w:pStyle w:val="ListParagraph"/>
        <w:numPr>
          <w:ilvl w:val="1"/>
          <w:numId w:val="6"/>
        </w:numPr>
      </w:pPr>
      <w:r>
        <w:t>Komplexität Einbau: Gering (UTP), hoch (Fiber)</w:t>
      </w:r>
    </w:p>
    <w:p w:rsidR="00EA62EF" w:rsidRDefault="00EA62EF" w:rsidP="00EA62EF">
      <w:pPr>
        <w:pStyle w:val="ListParagraph"/>
        <w:numPr>
          <w:ilvl w:val="1"/>
          <w:numId w:val="6"/>
        </w:numPr>
      </w:pPr>
      <w:r>
        <w:t>Vorsichtsmassnahmen: Gering (UTP), hoch (Fiber)</w:t>
      </w:r>
    </w:p>
    <w:p w:rsidR="00D01F45" w:rsidRDefault="00D01F45" w:rsidP="00D01F45">
      <w:pPr>
        <w:pStyle w:val="ListParagraph"/>
        <w:numPr>
          <w:ilvl w:val="0"/>
          <w:numId w:val="6"/>
        </w:numPr>
      </w:pPr>
      <w:r>
        <w:lastRenderedPageBreak/>
        <w:t>Drahtlos</w:t>
      </w:r>
    </w:p>
    <w:p w:rsidR="00D01F45" w:rsidRDefault="00D01F45" w:rsidP="00D01F45">
      <w:pPr>
        <w:pStyle w:val="ListParagraph"/>
        <w:numPr>
          <w:ilvl w:val="1"/>
          <w:numId w:val="6"/>
        </w:numPr>
      </w:pPr>
      <w:r>
        <w:t>Drei Technologien</w:t>
      </w:r>
    </w:p>
    <w:p w:rsidR="00D01F45" w:rsidRDefault="00D01F45" w:rsidP="00D01F45">
      <w:pPr>
        <w:pStyle w:val="ListParagraph"/>
        <w:numPr>
          <w:ilvl w:val="2"/>
          <w:numId w:val="6"/>
        </w:numPr>
      </w:pPr>
      <w:r>
        <w:t>WiFi: LAN Technologie um Rechner anzuschliessen</w:t>
      </w:r>
    </w:p>
    <w:p w:rsidR="00D01F45" w:rsidRDefault="00D01F45" w:rsidP="00D01F45">
      <w:pPr>
        <w:pStyle w:val="ListParagraph"/>
        <w:numPr>
          <w:ilvl w:val="2"/>
          <w:numId w:val="6"/>
        </w:numPr>
      </w:pPr>
      <w:r>
        <w:t>Bluetooth: Die Personal Area Technologie</w:t>
      </w:r>
    </w:p>
    <w:p w:rsidR="00D01F45" w:rsidRDefault="00D01F45" w:rsidP="00D01F45">
      <w:pPr>
        <w:pStyle w:val="ListParagraph"/>
        <w:numPr>
          <w:ilvl w:val="2"/>
          <w:numId w:val="6"/>
        </w:numPr>
      </w:pPr>
      <w:proofErr w:type="spellStart"/>
      <w:r>
        <w:t>WiMAX</w:t>
      </w:r>
      <w:proofErr w:type="spellEnd"/>
      <w:r>
        <w:t>: [Toter] drahtloser breitbandiger Internetanschluss</w:t>
      </w:r>
    </w:p>
    <w:p w:rsidR="0053616D" w:rsidRDefault="0053616D" w:rsidP="0053616D">
      <w:pPr>
        <w:pStyle w:val="ListParagraph"/>
        <w:numPr>
          <w:ilvl w:val="1"/>
          <w:numId w:val="6"/>
        </w:numPr>
      </w:pPr>
      <w:r>
        <w:t>Vorteile von drahtloser Übertragung</w:t>
      </w:r>
    </w:p>
    <w:p w:rsidR="00C10A45" w:rsidRDefault="00C10A45" w:rsidP="00C10A45">
      <w:pPr>
        <w:pStyle w:val="ListParagraph"/>
        <w:numPr>
          <w:ilvl w:val="2"/>
          <w:numId w:val="6"/>
        </w:numPr>
      </w:pPr>
      <w:r>
        <w:t>Keine Verkabelung</w:t>
      </w:r>
    </w:p>
    <w:p w:rsidR="00C10A45" w:rsidRDefault="00C10A45" w:rsidP="00C10A45">
      <w:pPr>
        <w:pStyle w:val="ListParagraph"/>
        <w:numPr>
          <w:ilvl w:val="2"/>
          <w:numId w:val="6"/>
        </w:numPr>
      </w:pPr>
      <w:r>
        <w:t>Teilnehmer kann sich bewegen</w:t>
      </w:r>
    </w:p>
    <w:p w:rsidR="0053616D" w:rsidRDefault="0053616D" w:rsidP="0053616D">
      <w:pPr>
        <w:pStyle w:val="ListParagraph"/>
        <w:numPr>
          <w:ilvl w:val="1"/>
          <w:numId w:val="6"/>
        </w:numPr>
      </w:pPr>
      <w:r>
        <w:t>Nachteile von drahtloser Übertragung</w:t>
      </w:r>
    </w:p>
    <w:p w:rsidR="00C10A45" w:rsidRDefault="00C10A45" w:rsidP="00C10A45">
      <w:pPr>
        <w:pStyle w:val="ListParagraph"/>
        <w:numPr>
          <w:ilvl w:val="2"/>
          <w:numId w:val="6"/>
        </w:numPr>
      </w:pPr>
      <w:r>
        <w:t>Beschränkte Bandbreite, geteilt unter allen Teilnehmern</w:t>
      </w:r>
    </w:p>
    <w:p w:rsidR="00C10A45" w:rsidRDefault="00C10A45" w:rsidP="00C10A45">
      <w:pPr>
        <w:pStyle w:val="ListParagraph"/>
        <w:numPr>
          <w:ilvl w:val="2"/>
          <w:numId w:val="6"/>
        </w:numPr>
      </w:pPr>
      <w:r>
        <w:t>Sicherheit, da jeder das Signal empfangen und mithören kann</w:t>
      </w:r>
    </w:p>
    <w:p w:rsidR="00C10A45" w:rsidRDefault="00C10A45" w:rsidP="00C10A45">
      <w:pPr>
        <w:pStyle w:val="ListParagraph"/>
        <w:numPr>
          <w:ilvl w:val="2"/>
          <w:numId w:val="6"/>
        </w:numPr>
      </w:pPr>
      <w:r>
        <w:t>Interferenzen, da die Übertragung in freien Frequenzbändern (IMS-Band) erfolgt und jeder dort senden darf</w:t>
      </w:r>
    </w:p>
    <w:p w:rsidR="0053616D" w:rsidRDefault="0053616D" w:rsidP="0053616D">
      <w:pPr>
        <w:pStyle w:val="ListParagraph"/>
        <w:numPr>
          <w:ilvl w:val="1"/>
          <w:numId w:val="6"/>
        </w:numPr>
      </w:pPr>
      <w:r>
        <w:t>Komponenten</w:t>
      </w:r>
    </w:p>
    <w:p w:rsidR="00C10A45" w:rsidRDefault="00C10A45" w:rsidP="00C10A45">
      <w:pPr>
        <w:pStyle w:val="ListParagraph"/>
        <w:numPr>
          <w:ilvl w:val="2"/>
          <w:numId w:val="6"/>
        </w:numPr>
      </w:pPr>
      <w:r>
        <w:t>WLAN Access Point: Drahtloser Switch und Router in einem</w:t>
      </w:r>
    </w:p>
    <w:p w:rsidR="00C10A45" w:rsidRDefault="00C10A45" w:rsidP="00C10A45">
      <w:pPr>
        <w:pStyle w:val="ListParagraph"/>
        <w:numPr>
          <w:ilvl w:val="2"/>
          <w:numId w:val="6"/>
        </w:numPr>
      </w:pPr>
      <w:r>
        <w:t>NIC für die drahtlose Kommunikation</w:t>
      </w:r>
    </w:p>
    <w:p w:rsidR="0053616D" w:rsidRDefault="0053616D" w:rsidP="0053616D">
      <w:pPr>
        <w:pStyle w:val="ListParagraph"/>
        <w:numPr>
          <w:ilvl w:val="1"/>
          <w:numId w:val="6"/>
        </w:numPr>
      </w:pPr>
      <w:r>
        <w:t>Standards</w:t>
      </w:r>
    </w:p>
    <w:p w:rsidR="00C10A45" w:rsidRDefault="00C10A45" w:rsidP="00C10A45">
      <w:pPr>
        <w:pStyle w:val="ListParagraph"/>
        <w:numPr>
          <w:ilvl w:val="2"/>
          <w:numId w:val="6"/>
        </w:numPr>
        <w:rPr>
          <w:lang w:val="en-GB"/>
        </w:rPr>
      </w:pPr>
      <w:r>
        <w:rPr>
          <w:lang w:val="en-GB"/>
        </w:rPr>
        <w:t xml:space="preserve">Standard in </w:t>
      </w:r>
      <w:r w:rsidRPr="00C10A45">
        <w:rPr>
          <w:lang w:val="en-GB"/>
        </w:rPr>
        <w:t xml:space="preserve">802.11a, b, g, n, ac </w:t>
      </w:r>
      <w:r>
        <w:rPr>
          <w:lang w:val="en-GB"/>
        </w:rPr>
        <w:t>und ad</w:t>
      </w:r>
    </w:p>
    <w:p w:rsidR="00C10A45" w:rsidRPr="00C10A45" w:rsidRDefault="00C10A45" w:rsidP="00C10A45">
      <w:pPr>
        <w:pStyle w:val="ListParagraph"/>
        <w:numPr>
          <w:ilvl w:val="2"/>
          <w:numId w:val="6"/>
        </w:numPr>
      </w:pPr>
      <w:r w:rsidRPr="00C10A45">
        <w:t xml:space="preserve">Geschwindigkeit von 54 </w:t>
      </w:r>
      <w:proofErr w:type="spellStart"/>
      <w:r w:rsidRPr="00C10A45">
        <w:t>Mb</w:t>
      </w:r>
      <w:proofErr w:type="spellEnd"/>
      <w:r w:rsidRPr="00C10A45">
        <w:t xml:space="preserve">/s bis zu 7 </w:t>
      </w:r>
      <w:proofErr w:type="spellStart"/>
      <w:r w:rsidRPr="00C10A45">
        <w:t>Gb</w:t>
      </w:r>
      <w:proofErr w:type="spellEnd"/>
      <w:r w:rsidRPr="00C10A45">
        <w:t>/s</w:t>
      </w:r>
    </w:p>
    <w:p w:rsidR="00C10A45" w:rsidRDefault="00C10A45" w:rsidP="00C10A45">
      <w:pPr>
        <w:pStyle w:val="ListParagraph"/>
        <w:numPr>
          <w:ilvl w:val="2"/>
          <w:numId w:val="6"/>
        </w:numPr>
      </w:pPr>
      <w:r>
        <w:t>Frequenz von 5 GHz zu 2.4 GHz/5GHz und 60 GHz</w:t>
      </w:r>
    </w:p>
    <w:p w:rsidR="000E2A1E" w:rsidRDefault="000E2A1E" w:rsidP="00C10A45">
      <w:pPr>
        <w:pStyle w:val="ListParagraph"/>
        <w:numPr>
          <w:ilvl w:val="2"/>
          <w:numId w:val="6"/>
        </w:numPr>
      </w:pPr>
      <w:r>
        <w:t>Ab 802.11g rückwär</w:t>
      </w:r>
      <w:r w:rsidR="00811C2F">
        <w:t>t</w:t>
      </w:r>
      <w:r>
        <w:t>skompatibel</w:t>
      </w:r>
    </w:p>
    <w:p w:rsidR="00811C2F" w:rsidRDefault="00811C2F" w:rsidP="00811C2F">
      <w:pPr>
        <w:pStyle w:val="ListParagraph"/>
        <w:numPr>
          <w:ilvl w:val="0"/>
          <w:numId w:val="6"/>
        </w:numPr>
      </w:pPr>
      <w:r>
        <w:t>Zweck der Sicherungsschicht Data Link</w:t>
      </w:r>
    </w:p>
    <w:p w:rsidR="00811C2F" w:rsidRDefault="00811C2F" w:rsidP="00811C2F">
      <w:pPr>
        <w:pStyle w:val="ListParagraph"/>
        <w:numPr>
          <w:ilvl w:val="1"/>
          <w:numId w:val="6"/>
        </w:numPr>
      </w:pPr>
      <w:r>
        <w:t>Die eigentliche Aufgabe der Schicht 2 besteht darin, sicherzustellen, die Pakete, die sie von der Schicht 3 erhält, innerhalb eines Netzes an das richtige Ziel zu transportieren</w:t>
      </w:r>
    </w:p>
    <w:p w:rsidR="00945330" w:rsidRDefault="00945330" w:rsidP="00811C2F">
      <w:pPr>
        <w:pStyle w:val="ListParagraph"/>
        <w:numPr>
          <w:ilvl w:val="1"/>
          <w:numId w:val="6"/>
        </w:numPr>
      </w:pPr>
      <w:r>
        <w:t>Teilaufgaben</w:t>
      </w:r>
    </w:p>
    <w:p w:rsidR="00945330" w:rsidRDefault="00945330" w:rsidP="00945330">
      <w:pPr>
        <w:pStyle w:val="ListParagraph"/>
        <w:numPr>
          <w:ilvl w:val="2"/>
          <w:numId w:val="6"/>
        </w:numPr>
      </w:pPr>
      <w:r>
        <w:t>Rahmenbildung um das Paket der Schicht 3</w:t>
      </w:r>
    </w:p>
    <w:p w:rsidR="00945330" w:rsidRDefault="00945330" w:rsidP="00945330">
      <w:pPr>
        <w:pStyle w:val="ListParagraph"/>
        <w:numPr>
          <w:ilvl w:val="2"/>
          <w:numId w:val="6"/>
        </w:numPr>
      </w:pPr>
      <w:r>
        <w:t>Regelung des Zugriffs auf den Übertragungskanal</w:t>
      </w:r>
    </w:p>
    <w:p w:rsidR="00945330" w:rsidRDefault="00945330" w:rsidP="00945330">
      <w:pPr>
        <w:pStyle w:val="ListParagraph"/>
        <w:numPr>
          <w:ilvl w:val="2"/>
          <w:numId w:val="6"/>
        </w:numPr>
      </w:pPr>
      <w:r>
        <w:t>Optional: Aufbau, Halten und Auflösen einer Verbindung</w:t>
      </w:r>
    </w:p>
    <w:p w:rsidR="00945330" w:rsidRDefault="00945330" w:rsidP="00945330">
      <w:pPr>
        <w:pStyle w:val="ListParagraph"/>
        <w:numPr>
          <w:ilvl w:val="2"/>
          <w:numId w:val="6"/>
        </w:numPr>
      </w:pPr>
      <w:r>
        <w:t>Fehlererkennung</w:t>
      </w:r>
    </w:p>
    <w:p w:rsidR="00945330" w:rsidRDefault="00945330" w:rsidP="00945330">
      <w:pPr>
        <w:pStyle w:val="ListParagraph"/>
        <w:numPr>
          <w:ilvl w:val="2"/>
          <w:numId w:val="6"/>
        </w:numPr>
      </w:pPr>
      <w:r>
        <w:t>Optional: Fehlerkorrektur durch Übertragungswiederholung</w:t>
      </w:r>
    </w:p>
    <w:p w:rsidR="00945330" w:rsidRDefault="00945330" w:rsidP="00945330">
      <w:pPr>
        <w:pStyle w:val="ListParagraph"/>
        <w:numPr>
          <w:ilvl w:val="2"/>
          <w:numId w:val="6"/>
        </w:numPr>
      </w:pPr>
      <w:r>
        <w:t>Optional: Flusssteuerung</w:t>
      </w:r>
    </w:p>
    <w:p w:rsidR="001355B5" w:rsidRDefault="001355B5" w:rsidP="001355B5">
      <w:pPr>
        <w:pStyle w:val="ListParagraph"/>
        <w:numPr>
          <w:ilvl w:val="0"/>
          <w:numId w:val="6"/>
        </w:numPr>
      </w:pPr>
      <w:r>
        <w:t>IEEE Normierung: Die IEEE wollte eine einheitliche Schnittstelle zur Netzwerkschicht, die unabhängig von der darunterliegenden Technologie (Ethernet, WLAN etc.) ist. Deshalb wurde das OSI Layer 2 in zwei Teilschichten unterteilt</w:t>
      </w:r>
    </w:p>
    <w:p w:rsidR="001355B5" w:rsidRDefault="001355B5" w:rsidP="001355B5">
      <w:pPr>
        <w:pStyle w:val="ListParagraph"/>
        <w:numPr>
          <w:ilvl w:val="1"/>
          <w:numId w:val="6"/>
        </w:numPr>
      </w:pPr>
      <w:r>
        <w:t>Obere Teilschicht LLC (Link Layer Control)</w:t>
      </w:r>
      <w:r w:rsidR="00647756">
        <w:t xml:space="preserve">: </w:t>
      </w:r>
      <w:r w:rsidR="00A71103">
        <w:t>Enthält Informationen, welches Schicht 3 Protokoll transportiert wird (Leider halten sich bei Ethernet die meisten Applikationen nicht an den IEEE Standard und lassen das LLC weg)</w:t>
      </w:r>
    </w:p>
    <w:p w:rsidR="001355B5" w:rsidRDefault="001355B5" w:rsidP="001355B5">
      <w:pPr>
        <w:pStyle w:val="ListParagraph"/>
        <w:numPr>
          <w:ilvl w:val="1"/>
          <w:numId w:val="6"/>
        </w:numPr>
      </w:pPr>
      <w:r>
        <w:t xml:space="preserve">Untere Teilschicht </w:t>
      </w:r>
      <w:r w:rsidR="00647756">
        <w:t>MAC (Medium Access Control)</w:t>
      </w:r>
      <w:r w:rsidR="00A71103">
        <w:t>: Ist für die Rahmenbildung, Kanalzugang und Adressierung zuständig</w:t>
      </w:r>
    </w:p>
    <w:p w:rsidR="0017137A" w:rsidRDefault="0017137A" w:rsidP="0017137A">
      <w:pPr>
        <w:pStyle w:val="ListParagraph"/>
        <w:numPr>
          <w:ilvl w:val="0"/>
          <w:numId w:val="6"/>
        </w:numPr>
      </w:pPr>
      <w:r>
        <w:t>Rahmen der Schicht 2</w:t>
      </w:r>
    </w:p>
    <w:p w:rsidR="0017137A" w:rsidRDefault="0017137A" w:rsidP="0017137A">
      <w:pPr>
        <w:pStyle w:val="ListParagraph"/>
        <w:numPr>
          <w:ilvl w:val="1"/>
          <w:numId w:val="6"/>
        </w:numPr>
      </w:pPr>
      <w:r>
        <w:t>Aufbau</w:t>
      </w:r>
    </w:p>
    <w:p w:rsidR="0017137A" w:rsidRDefault="0017137A" w:rsidP="0017137A">
      <w:pPr>
        <w:pStyle w:val="ListParagraph"/>
        <w:numPr>
          <w:ilvl w:val="2"/>
          <w:numId w:val="6"/>
        </w:numPr>
      </w:pPr>
      <w:r>
        <w:t>Header</w:t>
      </w:r>
    </w:p>
    <w:p w:rsidR="0017137A" w:rsidRDefault="0017137A" w:rsidP="0017137A">
      <w:pPr>
        <w:pStyle w:val="ListParagraph"/>
        <w:numPr>
          <w:ilvl w:val="3"/>
          <w:numId w:val="6"/>
        </w:numPr>
      </w:pPr>
      <w:r>
        <w:t>Frame Start</w:t>
      </w:r>
      <w:r w:rsidR="00584222">
        <w:t xml:space="preserve"> </w:t>
      </w:r>
      <w:r w:rsidR="008336D8">
        <w:t>(</w:t>
      </w:r>
      <w:proofErr w:type="spellStart"/>
      <w:r w:rsidR="008336D8">
        <w:t>Flag</w:t>
      </w:r>
      <w:proofErr w:type="spellEnd"/>
      <w:r w:rsidR="008336D8">
        <w:t xml:space="preserve"> und </w:t>
      </w:r>
      <w:proofErr w:type="spellStart"/>
      <w:r w:rsidR="008336D8">
        <w:t>Endflag</w:t>
      </w:r>
      <w:proofErr w:type="spellEnd"/>
      <w:r w:rsidR="008336D8">
        <w:t>)</w:t>
      </w:r>
    </w:p>
    <w:p w:rsidR="0017137A" w:rsidRDefault="0017137A" w:rsidP="0017137A">
      <w:pPr>
        <w:pStyle w:val="ListParagraph"/>
        <w:numPr>
          <w:ilvl w:val="3"/>
          <w:numId w:val="6"/>
        </w:numPr>
      </w:pPr>
      <w:proofErr w:type="spellStart"/>
      <w:r>
        <w:t>Ad</w:t>
      </w:r>
      <w:r w:rsidR="00584222">
        <w:t>d</w:t>
      </w:r>
      <w:r>
        <w:t>ressing</w:t>
      </w:r>
      <w:proofErr w:type="spellEnd"/>
      <w:r w:rsidR="00584222">
        <w:t xml:space="preserve"> (</w:t>
      </w:r>
      <w:r w:rsidR="008336D8">
        <w:t>Ziel- und Quelladresse</w:t>
      </w:r>
      <w:r w:rsidR="00584222">
        <w:t>)</w:t>
      </w:r>
    </w:p>
    <w:p w:rsidR="00B14B11" w:rsidRDefault="00B14B11" w:rsidP="0017137A">
      <w:pPr>
        <w:pStyle w:val="ListParagraph"/>
        <w:numPr>
          <w:ilvl w:val="3"/>
          <w:numId w:val="6"/>
        </w:numPr>
      </w:pPr>
      <w:proofErr w:type="spellStart"/>
      <w:r>
        <w:t>Priorit</w:t>
      </w:r>
      <w:proofErr w:type="spellEnd"/>
      <w:r>
        <w:t>/QoS Feld</w:t>
      </w:r>
      <w:r w:rsidR="00575488">
        <w:t xml:space="preserve"> (Optional)</w:t>
      </w:r>
    </w:p>
    <w:p w:rsidR="0017137A" w:rsidRDefault="0017137A" w:rsidP="0017137A">
      <w:pPr>
        <w:pStyle w:val="ListParagraph"/>
        <w:numPr>
          <w:ilvl w:val="3"/>
          <w:numId w:val="6"/>
        </w:numPr>
      </w:pPr>
      <w:r>
        <w:t>Type</w:t>
      </w:r>
      <w:r w:rsidR="00584222">
        <w:t>: Zeigt auf das transportierte Protokoll, z.B. IP</w:t>
      </w:r>
    </w:p>
    <w:p w:rsidR="0017137A" w:rsidRDefault="00575488" w:rsidP="0017137A">
      <w:pPr>
        <w:pStyle w:val="ListParagraph"/>
        <w:numPr>
          <w:ilvl w:val="3"/>
          <w:numId w:val="6"/>
        </w:numPr>
      </w:pPr>
      <w:r>
        <w:t xml:space="preserve">Control (Optional): Art </w:t>
      </w:r>
      <w:proofErr w:type="gramStart"/>
      <w:r>
        <w:t>des Rahmen</w:t>
      </w:r>
      <w:proofErr w:type="gramEnd"/>
      <w:r>
        <w:t>, logische Verbindung (bei Multicast Netzen), Sequenznummern, Flusskontrolle</w:t>
      </w:r>
    </w:p>
    <w:p w:rsidR="0017137A" w:rsidRDefault="0017137A" w:rsidP="0017137A">
      <w:pPr>
        <w:pStyle w:val="ListParagraph"/>
        <w:numPr>
          <w:ilvl w:val="2"/>
          <w:numId w:val="6"/>
        </w:numPr>
      </w:pPr>
      <w:r>
        <w:t>Packet (Data)</w:t>
      </w:r>
    </w:p>
    <w:p w:rsidR="0017137A" w:rsidRDefault="0017137A" w:rsidP="0017137A">
      <w:pPr>
        <w:pStyle w:val="ListParagraph"/>
        <w:numPr>
          <w:ilvl w:val="3"/>
          <w:numId w:val="6"/>
        </w:numPr>
      </w:pPr>
      <w:r>
        <w:lastRenderedPageBreak/>
        <w:t>Data</w:t>
      </w:r>
    </w:p>
    <w:p w:rsidR="0017137A" w:rsidRDefault="0017137A" w:rsidP="0017137A">
      <w:pPr>
        <w:pStyle w:val="ListParagraph"/>
        <w:numPr>
          <w:ilvl w:val="2"/>
          <w:numId w:val="6"/>
        </w:numPr>
      </w:pPr>
      <w:r>
        <w:t>Trailer</w:t>
      </w:r>
    </w:p>
    <w:p w:rsidR="0017137A" w:rsidRDefault="0017137A" w:rsidP="0017137A">
      <w:pPr>
        <w:pStyle w:val="ListParagraph"/>
        <w:numPr>
          <w:ilvl w:val="3"/>
          <w:numId w:val="6"/>
        </w:numPr>
      </w:pPr>
      <w:r>
        <w:t xml:space="preserve">Error </w:t>
      </w:r>
      <w:proofErr w:type="spellStart"/>
      <w:r>
        <w:t>Detection</w:t>
      </w:r>
      <w:proofErr w:type="spellEnd"/>
      <w:r w:rsidR="008336D8">
        <w:t xml:space="preserve"> (Prüfsumme)</w:t>
      </w:r>
    </w:p>
    <w:p w:rsidR="0017137A" w:rsidRDefault="0017137A" w:rsidP="0017137A">
      <w:pPr>
        <w:pStyle w:val="ListParagraph"/>
        <w:numPr>
          <w:ilvl w:val="3"/>
          <w:numId w:val="6"/>
        </w:numPr>
      </w:pPr>
      <w:r>
        <w:t xml:space="preserve">Frame </w:t>
      </w:r>
      <w:proofErr w:type="spellStart"/>
      <w:r>
        <w:t>Stop</w:t>
      </w:r>
      <w:proofErr w:type="spellEnd"/>
      <w:r w:rsidR="008336D8">
        <w:t xml:space="preserve"> (</w:t>
      </w:r>
      <w:proofErr w:type="spellStart"/>
      <w:r w:rsidR="008336D8">
        <w:t>Flag</w:t>
      </w:r>
      <w:proofErr w:type="spellEnd"/>
      <w:r w:rsidR="008336D8">
        <w:t>)</w:t>
      </w:r>
    </w:p>
    <w:p w:rsidR="0053616D" w:rsidRDefault="00584222" w:rsidP="0053616D">
      <w:pPr>
        <w:pStyle w:val="ListParagraph"/>
        <w:numPr>
          <w:ilvl w:val="1"/>
          <w:numId w:val="6"/>
        </w:numPr>
      </w:pPr>
      <w:r>
        <w:t>Erklärung: Da die Daten umrahmt werden, redet man von einem Sicht 2 Rahmen</w:t>
      </w:r>
    </w:p>
    <w:p w:rsidR="00181E77" w:rsidRDefault="00181E77" w:rsidP="0053616D">
      <w:pPr>
        <w:pStyle w:val="ListParagraph"/>
        <w:numPr>
          <w:ilvl w:val="1"/>
          <w:numId w:val="6"/>
        </w:numPr>
      </w:pPr>
      <w:r>
        <w:t>Beim Weiterleiten eines Rahmen</w:t>
      </w:r>
      <w:r w:rsidR="000A0AB4">
        <w:t>s</w:t>
      </w:r>
      <w:r>
        <w:t xml:space="preserve"> durch einen Router terminiert dieser das Schicht 2</w:t>
      </w:r>
      <w:r w:rsidR="000A0AB4">
        <w:t xml:space="preserve"> Protokoll, das heisst, er berechnet die Prüfsumme aus dem erhaltenen Inhalt und vergleicht diese mit der Prüfsumme im Trailer. Falls nicht, wird der Rahmen weggeworfen, ansonsten entfernt er den Schicht 2 Rahmen und übergibt das darin enthaltene Paket der Schicht 3. Diese ist für die Weiterleitung zuständig und entscheidet auf welches Interface das Paket hinausgegeben wird. Das Ausgangsinterface wird dann das Schicht 3 Paket der Schicht 2 übergeben, wo es in einen neuen Schicht 2 Rahmen abgepackt und versendet wird</w:t>
      </w:r>
    </w:p>
    <w:p w:rsidR="000A0AB4" w:rsidRDefault="000A0AB4" w:rsidP="0053616D">
      <w:pPr>
        <w:pStyle w:val="ListParagraph"/>
        <w:numPr>
          <w:ilvl w:val="1"/>
          <w:numId w:val="6"/>
        </w:numPr>
      </w:pPr>
      <w:r>
        <w:t>Beim Weiterleiten via Switch wird hingegen der Schicht 2 Rahmen nicht verändert</w:t>
      </w:r>
    </w:p>
    <w:p w:rsidR="00002561" w:rsidRDefault="00002561" w:rsidP="00002561">
      <w:pPr>
        <w:pStyle w:val="ListParagraph"/>
        <w:numPr>
          <w:ilvl w:val="0"/>
          <w:numId w:val="6"/>
        </w:numPr>
      </w:pPr>
      <w:r>
        <w:t>Protokolle der Schicht 2</w:t>
      </w:r>
    </w:p>
    <w:p w:rsidR="00002561" w:rsidRDefault="00002561" w:rsidP="00DD7282">
      <w:pPr>
        <w:pStyle w:val="ListParagraph"/>
        <w:numPr>
          <w:ilvl w:val="1"/>
          <w:numId w:val="6"/>
        </w:numPr>
      </w:pPr>
      <w:r>
        <w:t>LAN</w:t>
      </w:r>
    </w:p>
    <w:p w:rsidR="00DD7282" w:rsidRDefault="00DD7282" w:rsidP="00DD7282">
      <w:pPr>
        <w:pStyle w:val="ListParagraph"/>
        <w:numPr>
          <w:ilvl w:val="2"/>
          <w:numId w:val="6"/>
        </w:numPr>
      </w:pPr>
      <w:r>
        <w:t>Ethernet 2 (DIX Digital Intel Xerox)</w:t>
      </w:r>
    </w:p>
    <w:p w:rsidR="00DD7282" w:rsidRDefault="00DD7282" w:rsidP="00DD7282">
      <w:pPr>
        <w:pStyle w:val="ListParagraph"/>
        <w:numPr>
          <w:ilvl w:val="2"/>
          <w:numId w:val="6"/>
        </w:numPr>
      </w:pPr>
      <w:r>
        <w:t>Ethernet 802.3 (IEEE)</w:t>
      </w:r>
    </w:p>
    <w:p w:rsidR="00DD7282" w:rsidRDefault="00DD7282" w:rsidP="00DD7282">
      <w:pPr>
        <w:pStyle w:val="ListParagraph"/>
        <w:numPr>
          <w:ilvl w:val="2"/>
          <w:numId w:val="6"/>
        </w:numPr>
      </w:pPr>
      <w:r>
        <w:t>WLAN 802.11 (IEEE)</w:t>
      </w:r>
    </w:p>
    <w:p w:rsidR="00DD7282" w:rsidRDefault="00DD7282" w:rsidP="00DD7282">
      <w:pPr>
        <w:pStyle w:val="ListParagraph"/>
        <w:numPr>
          <w:ilvl w:val="2"/>
          <w:numId w:val="6"/>
        </w:numPr>
      </w:pPr>
      <w:r>
        <w:t>Token Bus 802.4 (IEEE)</w:t>
      </w:r>
    </w:p>
    <w:p w:rsidR="00DD7282" w:rsidRDefault="00DD7282" w:rsidP="00DD7282">
      <w:pPr>
        <w:pStyle w:val="ListParagraph"/>
        <w:numPr>
          <w:ilvl w:val="2"/>
          <w:numId w:val="6"/>
        </w:numPr>
      </w:pPr>
      <w:r>
        <w:t>Token Ring 802.5 (IEEE)</w:t>
      </w:r>
    </w:p>
    <w:p w:rsidR="00DD7282" w:rsidRDefault="00DD7282" w:rsidP="00DD7282">
      <w:pPr>
        <w:pStyle w:val="ListParagraph"/>
        <w:numPr>
          <w:ilvl w:val="1"/>
          <w:numId w:val="6"/>
        </w:numPr>
      </w:pPr>
      <w:r>
        <w:t>WAN</w:t>
      </w:r>
    </w:p>
    <w:p w:rsidR="00DD7282" w:rsidRDefault="00DD7282" w:rsidP="00DD7282">
      <w:pPr>
        <w:pStyle w:val="ListParagraph"/>
        <w:numPr>
          <w:ilvl w:val="2"/>
          <w:numId w:val="6"/>
        </w:numPr>
        <w:rPr>
          <w:lang w:val="en-GB"/>
        </w:rPr>
      </w:pPr>
      <w:r w:rsidRPr="00DD7282">
        <w:rPr>
          <w:lang w:val="en-GB"/>
        </w:rPr>
        <w:t>HDLC (High-Level Data Link Control)</w:t>
      </w:r>
      <w:r>
        <w:rPr>
          <w:lang w:val="en-GB"/>
        </w:rPr>
        <w:t xml:space="preserve"> (ISO)</w:t>
      </w:r>
    </w:p>
    <w:p w:rsidR="00DD7282" w:rsidRDefault="00DD7282" w:rsidP="00DD7282">
      <w:pPr>
        <w:pStyle w:val="ListParagraph"/>
        <w:numPr>
          <w:ilvl w:val="2"/>
          <w:numId w:val="6"/>
        </w:numPr>
        <w:rPr>
          <w:lang w:val="en-GB"/>
        </w:rPr>
      </w:pPr>
      <w:r>
        <w:rPr>
          <w:lang w:val="en-GB"/>
        </w:rPr>
        <w:t>PPP (IETF)</w:t>
      </w:r>
    </w:p>
    <w:p w:rsidR="00DD7282" w:rsidRDefault="00DD7282" w:rsidP="00DD7282">
      <w:pPr>
        <w:pStyle w:val="ListParagraph"/>
        <w:numPr>
          <w:ilvl w:val="2"/>
          <w:numId w:val="6"/>
        </w:numPr>
        <w:rPr>
          <w:lang w:val="en-GB"/>
        </w:rPr>
      </w:pPr>
      <w:proofErr w:type="spellStart"/>
      <w:r>
        <w:rPr>
          <w:lang w:val="en-GB"/>
        </w:rPr>
        <w:t>FrameRelay</w:t>
      </w:r>
      <w:proofErr w:type="spellEnd"/>
      <w:r>
        <w:rPr>
          <w:lang w:val="en-GB"/>
        </w:rPr>
        <w:t xml:space="preserve"> (ITU-T)</w:t>
      </w:r>
    </w:p>
    <w:p w:rsidR="008A4BAD" w:rsidRDefault="008A4BAD" w:rsidP="008A4BAD">
      <w:pPr>
        <w:pStyle w:val="ListParagraph"/>
        <w:numPr>
          <w:ilvl w:val="0"/>
          <w:numId w:val="6"/>
        </w:numPr>
      </w:pPr>
      <w:r w:rsidRPr="008A4BAD">
        <w:t>Kanalzugriffsverfahren</w:t>
      </w:r>
    </w:p>
    <w:p w:rsidR="008A4BAD" w:rsidRDefault="008A4BAD" w:rsidP="008A4BAD">
      <w:pPr>
        <w:pStyle w:val="ListParagraph"/>
        <w:numPr>
          <w:ilvl w:val="1"/>
          <w:numId w:val="6"/>
        </w:numPr>
      </w:pPr>
      <w:r>
        <w:t>WAN Topologien</w:t>
      </w:r>
    </w:p>
    <w:p w:rsidR="008A4BAD" w:rsidRDefault="008A4BAD" w:rsidP="008A4BAD">
      <w:pPr>
        <w:pStyle w:val="ListParagraph"/>
        <w:numPr>
          <w:ilvl w:val="2"/>
          <w:numId w:val="6"/>
        </w:numPr>
      </w:pPr>
      <w:r>
        <w:t>Point-</w:t>
      </w:r>
      <w:proofErr w:type="spellStart"/>
      <w:r>
        <w:t>to</w:t>
      </w:r>
      <w:proofErr w:type="spellEnd"/>
      <w:r>
        <w:t xml:space="preserve">-Point: Verbindung zwischen zwei Routern, können </w:t>
      </w:r>
      <w:r w:rsidR="004314E8">
        <w:t>aneinandergereiht</w:t>
      </w:r>
      <w:r>
        <w:t xml:space="preserve"> werden</w:t>
      </w:r>
    </w:p>
    <w:p w:rsidR="008A4BAD" w:rsidRDefault="004314E8" w:rsidP="008A4BAD">
      <w:pPr>
        <w:pStyle w:val="ListParagraph"/>
        <w:numPr>
          <w:ilvl w:val="2"/>
          <w:numId w:val="6"/>
        </w:numPr>
      </w:pPr>
      <w:r>
        <w:t>Hub</w:t>
      </w:r>
      <w:r w:rsidR="008A4BAD">
        <w:t xml:space="preserve"> and </w:t>
      </w:r>
      <w:proofErr w:type="spellStart"/>
      <w:r w:rsidR="008A4BAD">
        <w:t>spoke</w:t>
      </w:r>
      <w:proofErr w:type="spellEnd"/>
      <w:r w:rsidR="008A4BAD">
        <w:t>: Sternförmige Struktur mit zentralem Router</w:t>
      </w:r>
    </w:p>
    <w:p w:rsidR="008A4BAD" w:rsidRDefault="008A4BAD" w:rsidP="008A4BAD">
      <w:pPr>
        <w:pStyle w:val="ListParagraph"/>
        <w:numPr>
          <w:ilvl w:val="2"/>
          <w:numId w:val="6"/>
        </w:numPr>
      </w:pPr>
      <w:proofErr w:type="spellStart"/>
      <w:r>
        <w:t>Full</w:t>
      </w:r>
      <w:proofErr w:type="spellEnd"/>
      <w:r>
        <w:t xml:space="preserve"> </w:t>
      </w:r>
      <w:proofErr w:type="spellStart"/>
      <w:r>
        <w:t>mesh</w:t>
      </w:r>
      <w:proofErr w:type="spellEnd"/>
      <w:r>
        <w:t xml:space="preserve">: </w:t>
      </w:r>
      <w:proofErr w:type="spellStart"/>
      <w:r>
        <w:t>Vermaschte</w:t>
      </w:r>
      <w:proofErr w:type="spellEnd"/>
      <w:r>
        <w:t xml:space="preserve"> Struktur mit diversen Routern</w:t>
      </w:r>
    </w:p>
    <w:p w:rsidR="008A4BAD" w:rsidRDefault="008A4BAD" w:rsidP="008A4BAD">
      <w:pPr>
        <w:pStyle w:val="ListParagraph"/>
        <w:numPr>
          <w:ilvl w:val="1"/>
          <w:numId w:val="6"/>
        </w:numPr>
      </w:pPr>
      <w:r>
        <w:t>LAN Topologien</w:t>
      </w:r>
    </w:p>
    <w:p w:rsidR="004314E8" w:rsidRDefault="004314E8" w:rsidP="004314E8">
      <w:pPr>
        <w:pStyle w:val="ListParagraph"/>
        <w:numPr>
          <w:ilvl w:val="2"/>
          <w:numId w:val="6"/>
        </w:numPr>
      </w:pPr>
      <w:r>
        <w:t>Multi-Access mit zentralem Bus und angehängten Clients</w:t>
      </w:r>
    </w:p>
    <w:p w:rsidR="004314E8" w:rsidRDefault="004314E8" w:rsidP="004314E8">
      <w:pPr>
        <w:pStyle w:val="ListParagraph"/>
        <w:numPr>
          <w:ilvl w:val="2"/>
          <w:numId w:val="6"/>
        </w:numPr>
      </w:pPr>
      <w:r>
        <w:t>Ring</w:t>
      </w:r>
    </w:p>
    <w:p w:rsidR="004314E8" w:rsidRDefault="004314E8" w:rsidP="004314E8">
      <w:pPr>
        <w:pStyle w:val="ListParagraph"/>
        <w:numPr>
          <w:ilvl w:val="1"/>
          <w:numId w:val="6"/>
        </w:numPr>
      </w:pPr>
      <w:r>
        <w:t>Verwendung der Topologien</w:t>
      </w:r>
    </w:p>
    <w:p w:rsidR="004314E8" w:rsidRPr="004314E8" w:rsidRDefault="004314E8" w:rsidP="004314E8">
      <w:pPr>
        <w:pStyle w:val="ListParagraph"/>
        <w:numPr>
          <w:ilvl w:val="2"/>
          <w:numId w:val="6"/>
        </w:numPr>
        <w:rPr>
          <w:lang w:val="en-GB"/>
        </w:rPr>
      </w:pPr>
      <w:r w:rsidRPr="004314E8">
        <w:rPr>
          <w:lang w:val="en-GB"/>
        </w:rPr>
        <w:t xml:space="preserve">Point-to-Point, Hub and spoke und full mesh </w:t>
      </w:r>
      <w:proofErr w:type="spellStart"/>
      <w:r w:rsidRPr="004314E8">
        <w:rPr>
          <w:lang w:val="en-GB"/>
        </w:rPr>
        <w:t>sind</w:t>
      </w:r>
      <w:proofErr w:type="spellEnd"/>
      <w:r w:rsidRPr="004314E8">
        <w:rPr>
          <w:lang w:val="en-GB"/>
        </w:rPr>
        <w:t xml:space="preserve"> Fullduplex</w:t>
      </w:r>
      <w:r w:rsidR="00DA319E">
        <w:rPr>
          <w:lang w:val="en-GB"/>
        </w:rPr>
        <w:t xml:space="preserve"> (MAC)</w:t>
      </w:r>
      <w:r>
        <w:rPr>
          <w:lang w:val="en-GB"/>
        </w:rPr>
        <w:t xml:space="preserve"> und </w:t>
      </w:r>
      <w:proofErr w:type="spellStart"/>
      <w:r>
        <w:rPr>
          <w:lang w:val="en-GB"/>
        </w:rPr>
        <w:t>geeignet</w:t>
      </w:r>
      <w:proofErr w:type="spellEnd"/>
      <w:r>
        <w:rPr>
          <w:lang w:val="en-GB"/>
        </w:rPr>
        <w:t xml:space="preserve"> </w:t>
      </w:r>
      <w:proofErr w:type="spellStart"/>
      <w:r>
        <w:rPr>
          <w:lang w:val="en-GB"/>
        </w:rPr>
        <w:t>für</w:t>
      </w:r>
      <w:proofErr w:type="spellEnd"/>
      <w:r>
        <w:rPr>
          <w:lang w:val="en-GB"/>
        </w:rPr>
        <w:t xml:space="preserve"> HDLC, PPP und </w:t>
      </w:r>
      <w:proofErr w:type="spellStart"/>
      <w:r>
        <w:rPr>
          <w:lang w:val="en-GB"/>
        </w:rPr>
        <w:t>FrameRelay</w:t>
      </w:r>
      <w:proofErr w:type="spellEnd"/>
      <w:r w:rsidR="00DA319E">
        <w:rPr>
          <w:lang w:val="en-GB"/>
        </w:rPr>
        <w:t xml:space="preserve"> (</w:t>
      </w:r>
      <w:proofErr w:type="spellStart"/>
      <w:r w:rsidR="00DA319E">
        <w:rPr>
          <w:lang w:val="en-GB"/>
        </w:rPr>
        <w:t>Schicht</w:t>
      </w:r>
      <w:proofErr w:type="spellEnd"/>
      <w:r w:rsidR="00DA319E">
        <w:rPr>
          <w:lang w:val="en-GB"/>
        </w:rPr>
        <w:t xml:space="preserve"> 2 </w:t>
      </w:r>
      <w:proofErr w:type="spellStart"/>
      <w:r w:rsidR="00DA319E">
        <w:rPr>
          <w:lang w:val="en-GB"/>
        </w:rPr>
        <w:t>Protokoll</w:t>
      </w:r>
      <w:proofErr w:type="spellEnd"/>
      <w:r w:rsidR="00DA319E">
        <w:rPr>
          <w:lang w:val="en-GB"/>
        </w:rPr>
        <w:t>)</w:t>
      </w:r>
    </w:p>
    <w:p w:rsidR="004314E8" w:rsidRPr="00DA319E" w:rsidRDefault="004314E8" w:rsidP="004314E8">
      <w:pPr>
        <w:pStyle w:val="ListParagraph"/>
        <w:numPr>
          <w:ilvl w:val="2"/>
          <w:numId w:val="6"/>
        </w:numPr>
        <w:rPr>
          <w:lang w:val="en-GB"/>
        </w:rPr>
      </w:pPr>
      <w:r w:rsidRPr="00DA319E">
        <w:rPr>
          <w:lang w:val="en-GB"/>
        </w:rPr>
        <w:t xml:space="preserve">Multi-Access </w:t>
      </w:r>
      <w:proofErr w:type="spellStart"/>
      <w:r w:rsidRPr="00DA319E">
        <w:rPr>
          <w:lang w:val="en-GB"/>
        </w:rPr>
        <w:t>sind</w:t>
      </w:r>
      <w:proofErr w:type="spellEnd"/>
      <w:r w:rsidRPr="00DA319E">
        <w:rPr>
          <w:lang w:val="en-GB"/>
        </w:rPr>
        <w:t xml:space="preserve"> </w:t>
      </w:r>
      <w:proofErr w:type="spellStart"/>
      <w:r w:rsidRPr="00DA319E">
        <w:rPr>
          <w:lang w:val="en-GB"/>
        </w:rPr>
        <w:t>geeignet</w:t>
      </w:r>
      <w:proofErr w:type="spellEnd"/>
      <w:r w:rsidRPr="00DA319E">
        <w:rPr>
          <w:lang w:val="en-GB"/>
        </w:rPr>
        <w:t xml:space="preserve"> </w:t>
      </w:r>
      <w:proofErr w:type="spellStart"/>
      <w:r w:rsidRPr="00DA319E">
        <w:rPr>
          <w:lang w:val="en-GB"/>
        </w:rPr>
        <w:t>für</w:t>
      </w:r>
      <w:proofErr w:type="spellEnd"/>
      <w:r w:rsidRPr="00DA319E">
        <w:rPr>
          <w:lang w:val="en-GB"/>
        </w:rPr>
        <w:t xml:space="preserve"> </w:t>
      </w:r>
      <w:proofErr w:type="spellStart"/>
      <w:r w:rsidRPr="00DA319E">
        <w:rPr>
          <w:lang w:val="en-GB"/>
        </w:rPr>
        <w:t>reguläre</w:t>
      </w:r>
      <w:proofErr w:type="spellEnd"/>
      <w:r w:rsidRPr="00DA319E">
        <w:rPr>
          <w:lang w:val="en-GB"/>
        </w:rPr>
        <w:t xml:space="preserve"> </w:t>
      </w:r>
      <w:proofErr w:type="spellStart"/>
      <w:r w:rsidRPr="00DA319E">
        <w:rPr>
          <w:lang w:val="en-GB"/>
        </w:rPr>
        <w:t>Netze</w:t>
      </w:r>
      <w:proofErr w:type="spellEnd"/>
      <w:r w:rsidRPr="00DA319E">
        <w:rPr>
          <w:lang w:val="en-GB"/>
        </w:rPr>
        <w:t xml:space="preserve"> </w:t>
      </w:r>
      <w:proofErr w:type="spellStart"/>
      <w:r w:rsidRPr="00DA319E">
        <w:rPr>
          <w:lang w:val="en-GB"/>
        </w:rPr>
        <w:t>mit</w:t>
      </w:r>
      <w:proofErr w:type="spellEnd"/>
      <w:r w:rsidR="00DA319E" w:rsidRPr="00DA319E">
        <w:rPr>
          <w:lang w:val="en-GB"/>
        </w:rPr>
        <w:t xml:space="preserve"> Carrier Sense Multiple Access </w:t>
      </w:r>
      <w:proofErr w:type="spellStart"/>
      <w:r w:rsidR="00DA319E" w:rsidRPr="00DA319E">
        <w:rPr>
          <w:lang w:val="en-GB"/>
        </w:rPr>
        <w:t>Collsion</w:t>
      </w:r>
      <w:proofErr w:type="spellEnd"/>
      <w:r w:rsidR="00DA319E" w:rsidRPr="00DA319E">
        <w:rPr>
          <w:lang w:val="en-GB"/>
        </w:rPr>
        <w:t xml:space="preserve"> Detection/Avoidance (CSMA-CD/CA) (MAC) und</w:t>
      </w:r>
      <w:r w:rsidRPr="00DA319E">
        <w:rPr>
          <w:lang w:val="en-GB"/>
        </w:rPr>
        <w:t xml:space="preserve"> Ethernet und WLAN</w:t>
      </w:r>
      <w:r w:rsidR="00DA319E">
        <w:rPr>
          <w:lang w:val="en-GB"/>
        </w:rPr>
        <w:t xml:space="preserve"> (</w:t>
      </w:r>
      <w:proofErr w:type="spellStart"/>
      <w:r w:rsidR="00DA319E">
        <w:rPr>
          <w:lang w:val="en-GB"/>
        </w:rPr>
        <w:t>Schicht</w:t>
      </w:r>
      <w:proofErr w:type="spellEnd"/>
      <w:r w:rsidR="00DA319E">
        <w:rPr>
          <w:lang w:val="en-GB"/>
        </w:rPr>
        <w:t xml:space="preserve"> 2 </w:t>
      </w:r>
      <w:proofErr w:type="spellStart"/>
      <w:r w:rsidR="00DA319E">
        <w:rPr>
          <w:lang w:val="en-GB"/>
        </w:rPr>
        <w:t>Protokoll</w:t>
      </w:r>
      <w:proofErr w:type="spellEnd"/>
      <w:r w:rsidR="00DA319E">
        <w:rPr>
          <w:lang w:val="en-GB"/>
        </w:rPr>
        <w:t>)</w:t>
      </w:r>
    </w:p>
    <w:p w:rsidR="004314E8" w:rsidRPr="004314E8" w:rsidRDefault="004314E8" w:rsidP="004314E8">
      <w:pPr>
        <w:pStyle w:val="ListParagraph"/>
        <w:numPr>
          <w:ilvl w:val="2"/>
          <w:numId w:val="6"/>
        </w:numPr>
      </w:pPr>
      <w:r>
        <w:t>Ring ist geeignet zum Herumreichen eines Tokens</w:t>
      </w:r>
      <w:r w:rsidR="00DA319E">
        <w:t xml:space="preserve"> (MAC)</w:t>
      </w:r>
      <w:r>
        <w:t xml:space="preserve"> mit </w:t>
      </w:r>
      <w:proofErr w:type="spellStart"/>
      <w:r>
        <w:t>TokenRing</w:t>
      </w:r>
      <w:proofErr w:type="spellEnd"/>
      <w:r>
        <w:t xml:space="preserve"> oder FDDI</w:t>
      </w:r>
      <w:r w:rsidR="00DA319E">
        <w:t xml:space="preserve"> (Schicht 2 Protokoll)</w:t>
      </w:r>
    </w:p>
    <w:p w:rsidR="008A4BAD" w:rsidRDefault="008A4BAD" w:rsidP="008A4BAD">
      <w:pPr>
        <w:pStyle w:val="ListParagraph"/>
        <w:numPr>
          <w:ilvl w:val="1"/>
          <w:numId w:val="6"/>
        </w:numPr>
      </w:pPr>
      <w:r>
        <w:t>Regelung des Kanalzugriffs</w:t>
      </w:r>
    </w:p>
    <w:p w:rsidR="00654D68" w:rsidRPr="00081000" w:rsidRDefault="00654D68" w:rsidP="00654D68">
      <w:pPr>
        <w:pStyle w:val="ListParagraph"/>
        <w:numPr>
          <w:ilvl w:val="2"/>
          <w:numId w:val="6"/>
        </w:numPr>
      </w:pPr>
      <w:proofErr w:type="spellStart"/>
      <w:r w:rsidRPr="00081000">
        <w:t>Shared</w:t>
      </w:r>
      <w:proofErr w:type="spellEnd"/>
      <w:r w:rsidRPr="00081000">
        <w:t xml:space="preserve"> Medium </w:t>
      </w:r>
      <w:r w:rsidR="00081000" w:rsidRPr="00081000">
        <w:t xml:space="preserve">(Viele Stationen benützen denselben Kommunikationskanal/Bus) </w:t>
      </w:r>
      <w:r w:rsidRPr="00081000">
        <w:t>versus Point-</w:t>
      </w:r>
      <w:proofErr w:type="spellStart"/>
      <w:r w:rsidRPr="00081000">
        <w:t>to</w:t>
      </w:r>
      <w:proofErr w:type="spellEnd"/>
      <w:r w:rsidRPr="00081000">
        <w:t>-Point</w:t>
      </w:r>
      <w:r w:rsidR="00081000">
        <w:t xml:space="preserve"> (An beiden Enden der Leitung hängt eine Station)</w:t>
      </w:r>
    </w:p>
    <w:p w:rsidR="00654D68" w:rsidRDefault="00654D68" w:rsidP="00654D68">
      <w:pPr>
        <w:pStyle w:val="ListParagraph"/>
        <w:numPr>
          <w:ilvl w:val="2"/>
          <w:numId w:val="6"/>
        </w:numPr>
      </w:pPr>
      <w:r w:rsidRPr="00656662">
        <w:t xml:space="preserve">Half Duplex </w:t>
      </w:r>
      <w:r w:rsidR="00656662" w:rsidRPr="00656662">
        <w:t xml:space="preserve">(Ein Endgerät kann </w:t>
      </w:r>
      <w:r w:rsidR="00656662">
        <w:t xml:space="preserve">gleichzeitig </w:t>
      </w:r>
      <w:r w:rsidR="00656662" w:rsidRPr="00656662">
        <w:t xml:space="preserve">nur senden oder aber empfangen) </w:t>
      </w:r>
      <w:r w:rsidRPr="00656662">
        <w:t xml:space="preserve">versus </w:t>
      </w:r>
      <w:proofErr w:type="spellStart"/>
      <w:r w:rsidRPr="00656662">
        <w:t>Full</w:t>
      </w:r>
      <w:proofErr w:type="spellEnd"/>
      <w:r w:rsidRPr="00656662">
        <w:t xml:space="preserve"> Duplex</w:t>
      </w:r>
      <w:r w:rsidR="00656662">
        <w:t xml:space="preserve"> (Ein Endgerät kann gleichzeitig senden und empfangen)</w:t>
      </w:r>
    </w:p>
    <w:p w:rsidR="00AE2554" w:rsidRDefault="00AE2554" w:rsidP="00654D68">
      <w:pPr>
        <w:pStyle w:val="ListParagraph"/>
        <w:numPr>
          <w:ilvl w:val="2"/>
          <w:numId w:val="6"/>
        </w:numPr>
      </w:pPr>
      <w:r>
        <w:lastRenderedPageBreak/>
        <w:t>Auf Multiaccess Netzwerken (</w:t>
      </w:r>
      <w:proofErr w:type="spellStart"/>
      <w:r>
        <w:t>Shared</w:t>
      </w:r>
      <w:proofErr w:type="spellEnd"/>
      <w:r>
        <w:t xml:space="preserve"> Medium, meistens LAN) gibt es zudem zwei Arten des Kanalzugangs</w:t>
      </w:r>
    </w:p>
    <w:p w:rsidR="00AE2554" w:rsidRDefault="00AE2554" w:rsidP="00AE2554">
      <w:pPr>
        <w:pStyle w:val="ListParagraph"/>
        <w:numPr>
          <w:ilvl w:val="3"/>
          <w:numId w:val="6"/>
        </w:numPr>
      </w:pPr>
      <w:proofErr w:type="spellStart"/>
      <w:r>
        <w:t>Controlled</w:t>
      </w:r>
      <w:proofErr w:type="spellEnd"/>
      <w:r>
        <w:t xml:space="preserve"> Access (</w:t>
      </w:r>
      <w:proofErr w:type="spellStart"/>
      <w:r>
        <w:t>TokenRing</w:t>
      </w:r>
      <w:proofErr w:type="spellEnd"/>
      <w:r>
        <w:t>, FDDI): Jede Station hat eine für ihn reservierte Zeit, in welcher er senden darf (Lesen geht immer)</w:t>
      </w:r>
    </w:p>
    <w:p w:rsidR="00AE2554" w:rsidRPr="00AE2554" w:rsidRDefault="00AE2554" w:rsidP="00AE2554">
      <w:pPr>
        <w:pStyle w:val="ListParagraph"/>
        <w:numPr>
          <w:ilvl w:val="3"/>
          <w:numId w:val="6"/>
        </w:numPr>
      </w:pPr>
      <w:proofErr w:type="spellStart"/>
      <w:r w:rsidRPr="00AE2554">
        <w:t>Contention-based</w:t>
      </w:r>
      <w:proofErr w:type="spellEnd"/>
      <w:r w:rsidRPr="00AE2554">
        <w:t xml:space="preserve"> Access (Wettbewerb) (Ethernet mit Hubs, Wireless LAN): Wettbewerb – der schnellere darf senden. </w:t>
      </w:r>
      <w:r>
        <w:t>Es ist ein Verfahren definiert, wie vorzugehen ist, wenn zwei Stationen gleichzeitig senden</w:t>
      </w:r>
    </w:p>
    <w:p w:rsidR="008A4BAD" w:rsidRDefault="008A4BAD" w:rsidP="008A4BAD">
      <w:pPr>
        <w:pStyle w:val="ListParagraph"/>
        <w:numPr>
          <w:ilvl w:val="1"/>
          <w:numId w:val="6"/>
        </w:numPr>
      </w:pPr>
      <w:r>
        <w:t>Rahmen der Sicherungsschicht</w:t>
      </w:r>
    </w:p>
    <w:p w:rsidR="00DF6CDB" w:rsidRDefault="00DF6CDB" w:rsidP="00DF6CDB">
      <w:pPr>
        <w:pStyle w:val="ListParagraph"/>
        <w:numPr>
          <w:ilvl w:val="2"/>
          <w:numId w:val="6"/>
        </w:numPr>
      </w:pPr>
      <w:r>
        <w:t>Wird ein Schicht 2 Rahmen durch ein Netzwerk befördert und es tritt ein Fehler bei der Übertragung auf, so stimmen die Prüfsummen nicht mehr überein und der Rahmen wird weggeworfen</w:t>
      </w:r>
    </w:p>
    <w:p w:rsidR="00DF6CDB" w:rsidRDefault="00DF6CDB" w:rsidP="00DF6CDB">
      <w:pPr>
        <w:pStyle w:val="ListParagraph"/>
        <w:numPr>
          <w:ilvl w:val="2"/>
          <w:numId w:val="6"/>
        </w:numPr>
      </w:pPr>
      <w:r>
        <w:t>Es gibt aber auch Schicht 2 Protokolle, die ein fehlerhaftes Rahmen nochmals anfordern</w:t>
      </w:r>
    </w:p>
    <w:p w:rsidR="009F75A5" w:rsidRDefault="009F75A5" w:rsidP="00DF6CDB">
      <w:pPr>
        <w:pStyle w:val="ListParagraph"/>
        <w:numPr>
          <w:ilvl w:val="2"/>
          <w:numId w:val="6"/>
        </w:numPr>
      </w:pPr>
      <w:r>
        <w:t>Der Protokoll Header sieht für verschiedene Schicht 2 Protokolle unterschiedlich aus und wird entsprechend dem Kommunikationskanal gewählt</w:t>
      </w:r>
    </w:p>
    <w:p w:rsidR="00676CC9" w:rsidRDefault="004861A7" w:rsidP="000D5FAB">
      <w:pPr>
        <w:pStyle w:val="ListParagraph"/>
        <w:numPr>
          <w:ilvl w:val="3"/>
          <w:numId w:val="6"/>
        </w:numPr>
      </w:pPr>
      <w:r>
        <w:t>Satellitenverbindung</w:t>
      </w:r>
      <w:r w:rsidR="00F51C14">
        <w:t xml:space="preserve">: </w:t>
      </w:r>
      <w:r w:rsidR="00676CC9">
        <w:t xml:space="preserve">Relativ hohe Fehlerwahrscheinlichkeit, niedrige Datenrate und hohe Verzögerung. Man wählt also ein verbindungsorientiertes Protokoll (Header mit Sequenznummern und </w:t>
      </w:r>
      <w:proofErr w:type="spellStart"/>
      <w:r w:rsidR="00676CC9">
        <w:t>Acknowledge</w:t>
      </w:r>
      <w:proofErr w:type="spellEnd"/>
      <w:r w:rsidR="00676CC9">
        <w:t xml:space="preserve"> Nummern) aus und baut viele [rasche] Fehlerkorrekturmechanismen </w:t>
      </w:r>
      <w:r w:rsidR="00037E59">
        <w:t xml:space="preserve">gleich auf Schicht 2 </w:t>
      </w:r>
      <w:r w:rsidR="00676CC9">
        <w:t>ein, wodurch das Frame komplexer wird</w:t>
      </w:r>
    </w:p>
    <w:p w:rsidR="008A4BAD" w:rsidRPr="008A4BAD" w:rsidRDefault="00037E59" w:rsidP="00037E59">
      <w:pPr>
        <w:pStyle w:val="ListParagraph"/>
        <w:numPr>
          <w:ilvl w:val="3"/>
          <w:numId w:val="6"/>
        </w:numPr>
      </w:pPr>
      <w:r>
        <w:t>LAN Umgebung: Relativ geringe Fehlerwahrscheinlichkeit. Man wählt also ein verbindungsloses Protokoll aus und baut wenige bis gar keine Fehlerkorrekturen ein. Fehler werden erst auf Layer 3 oder sogar erst 4 gehandhabt, was in einem schlanken Frame resultiert</w:t>
      </w:r>
    </w:p>
    <w:p w:rsidR="00E13148" w:rsidRDefault="00E13148" w:rsidP="00E13148">
      <w:pPr>
        <w:pStyle w:val="Heading2"/>
      </w:pPr>
      <w:bookmarkStart w:id="6" w:name="_Toc496475847"/>
      <w:r>
        <w:t>Kapitel 5: Ethernet</w:t>
      </w:r>
      <w:bookmarkEnd w:id="6"/>
    </w:p>
    <w:p w:rsidR="00F317D4" w:rsidRDefault="00F317D4" w:rsidP="00F317D4">
      <w:pPr>
        <w:pStyle w:val="ListParagraph"/>
        <w:numPr>
          <w:ilvl w:val="0"/>
          <w:numId w:val="7"/>
        </w:numPr>
      </w:pPr>
      <w:r>
        <w:t>Protokollübersicht</w:t>
      </w:r>
    </w:p>
    <w:p w:rsidR="00E64DAA" w:rsidRDefault="00E64DAA" w:rsidP="00E64DAA">
      <w:pPr>
        <w:pStyle w:val="ListParagraph"/>
        <w:numPr>
          <w:ilvl w:val="1"/>
          <w:numId w:val="7"/>
        </w:numPr>
      </w:pPr>
      <w:r>
        <w:t>Ethernet deckt</w:t>
      </w:r>
      <w:r w:rsidR="00C44B86">
        <w:t xml:space="preserve"> die Schichten 1 und 2 des OSI </w:t>
      </w:r>
      <w:proofErr w:type="spellStart"/>
      <w:r w:rsidR="00C44B86">
        <w:t>L</w:t>
      </w:r>
      <w:r>
        <w:t>ayers</w:t>
      </w:r>
      <w:proofErr w:type="spellEnd"/>
      <w:r>
        <w:t xml:space="preserve"> ab</w:t>
      </w:r>
    </w:p>
    <w:p w:rsidR="00E64DAA" w:rsidRDefault="00E64DAA" w:rsidP="00E64DAA">
      <w:pPr>
        <w:pStyle w:val="ListParagraph"/>
        <w:numPr>
          <w:ilvl w:val="2"/>
          <w:numId w:val="7"/>
        </w:numPr>
      </w:pPr>
      <w:r>
        <w:t>Schicht 1</w:t>
      </w:r>
    </w:p>
    <w:p w:rsidR="00E64DAA" w:rsidRDefault="00E64DAA" w:rsidP="00E64DAA">
      <w:pPr>
        <w:pStyle w:val="ListParagraph"/>
        <w:numPr>
          <w:ilvl w:val="3"/>
          <w:numId w:val="7"/>
        </w:numPr>
      </w:pPr>
      <w:r>
        <w:t>Definition der Signalpegel und des Timings</w:t>
      </w:r>
    </w:p>
    <w:p w:rsidR="00E64DAA" w:rsidRDefault="00E64DAA" w:rsidP="00E64DAA">
      <w:pPr>
        <w:pStyle w:val="ListParagraph"/>
        <w:numPr>
          <w:ilvl w:val="3"/>
          <w:numId w:val="7"/>
        </w:numPr>
      </w:pPr>
      <w:r>
        <w:t>Definition der Kodierung</w:t>
      </w:r>
    </w:p>
    <w:p w:rsidR="00E64DAA" w:rsidRDefault="00E64DAA" w:rsidP="00E64DAA">
      <w:pPr>
        <w:pStyle w:val="ListParagraph"/>
        <w:numPr>
          <w:ilvl w:val="3"/>
          <w:numId w:val="7"/>
        </w:numPr>
      </w:pPr>
      <w:r>
        <w:t>Stecker und Kabel</w:t>
      </w:r>
    </w:p>
    <w:p w:rsidR="00E64DAA" w:rsidRDefault="009E3918" w:rsidP="00E64DAA">
      <w:pPr>
        <w:pStyle w:val="ListParagraph"/>
        <w:numPr>
          <w:ilvl w:val="3"/>
          <w:numId w:val="7"/>
        </w:numPr>
      </w:pPr>
      <w:r>
        <w:t>Verschiedene Ausführungsvarianten für verschiedene Medien</w:t>
      </w:r>
    </w:p>
    <w:p w:rsidR="009E3918" w:rsidRDefault="009E3918" w:rsidP="009E3918">
      <w:pPr>
        <w:pStyle w:val="ListParagraph"/>
        <w:numPr>
          <w:ilvl w:val="2"/>
          <w:numId w:val="7"/>
        </w:numPr>
      </w:pPr>
      <w:r>
        <w:t>Schicht 2</w:t>
      </w:r>
      <w:r w:rsidR="001250D7">
        <w:t>, gemäss IEEE 802 in zwei Teilschichten aufgeteilt</w:t>
      </w:r>
    </w:p>
    <w:p w:rsidR="009E3918" w:rsidRDefault="009E3918" w:rsidP="009E3918">
      <w:pPr>
        <w:pStyle w:val="ListParagraph"/>
        <w:numPr>
          <w:ilvl w:val="3"/>
          <w:numId w:val="7"/>
        </w:numPr>
      </w:pPr>
      <w:r>
        <w:t>LLC (Logical Link Layer)</w:t>
      </w:r>
    </w:p>
    <w:p w:rsidR="009E3918" w:rsidRDefault="009E3918" w:rsidP="009E3918">
      <w:pPr>
        <w:pStyle w:val="ListParagraph"/>
        <w:numPr>
          <w:ilvl w:val="3"/>
          <w:numId w:val="7"/>
        </w:numPr>
      </w:pPr>
      <w:r>
        <w:t>MAC (Medium Access Control)</w:t>
      </w:r>
    </w:p>
    <w:p w:rsidR="009E3918" w:rsidRDefault="009E3918" w:rsidP="009E3918">
      <w:pPr>
        <w:pStyle w:val="ListParagraph"/>
        <w:numPr>
          <w:ilvl w:val="1"/>
          <w:numId w:val="7"/>
        </w:numPr>
      </w:pPr>
      <w:r>
        <w:t>Aufgaben der MAC Subschicht</w:t>
      </w:r>
    </w:p>
    <w:p w:rsidR="009E3918" w:rsidRDefault="009E3918" w:rsidP="009E3918">
      <w:pPr>
        <w:pStyle w:val="ListParagraph"/>
        <w:numPr>
          <w:ilvl w:val="2"/>
          <w:numId w:val="7"/>
        </w:numPr>
      </w:pPr>
      <w:r>
        <w:t>Kapselung der Daten</w:t>
      </w:r>
    </w:p>
    <w:p w:rsidR="009E3918" w:rsidRDefault="009E3918" w:rsidP="009E3918">
      <w:pPr>
        <w:pStyle w:val="ListParagraph"/>
        <w:numPr>
          <w:ilvl w:val="3"/>
          <w:numId w:val="7"/>
        </w:numPr>
      </w:pPr>
      <w:r>
        <w:t>Markierung von Beginn und Ende eines Rahmens</w:t>
      </w:r>
    </w:p>
    <w:p w:rsidR="009E3918" w:rsidRDefault="009E3918" w:rsidP="009E3918">
      <w:pPr>
        <w:pStyle w:val="ListParagraph"/>
        <w:numPr>
          <w:ilvl w:val="3"/>
          <w:numId w:val="7"/>
        </w:numPr>
      </w:pPr>
      <w:r>
        <w:t>Adressierung</w:t>
      </w:r>
    </w:p>
    <w:p w:rsidR="009E3918" w:rsidRDefault="009E3918" w:rsidP="009E3918">
      <w:pPr>
        <w:pStyle w:val="ListParagraph"/>
        <w:numPr>
          <w:ilvl w:val="3"/>
          <w:numId w:val="7"/>
        </w:numPr>
      </w:pPr>
      <w:r>
        <w:t>Fehlerdetektion</w:t>
      </w:r>
    </w:p>
    <w:p w:rsidR="009E3918" w:rsidRDefault="009E3918" w:rsidP="009E3918">
      <w:pPr>
        <w:pStyle w:val="ListParagraph"/>
        <w:numPr>
          <w:ilvl w:val="2"/>
          <w:numId w:val="7"/>
        </w:numPr>
      </w:pPr>
      <w:r>
        <w:t>Kontrolle des Kanalzugangs</w:t>
      </w:r>
    </w:p>
    <w:p w:rsidR="009E3918" w:rsidRDefault="009E3918" w:rsidP="009E3918">
      <w:pPr>
        <w:pStyle w:val="ListParagraph"/>
        <w:numPr>
          <w:ilvl w:val="3"/>
          <w:numId w:val="7"/>
        </w:numPr>
      </w:pPr>
      <w:r>
        <w:t>Platzierung der Rahmen auf einem Kanal</w:t>
      </w:r>
    </w:p>
    <w:p w:rsidR="009E3918" w:rsidRDefault="009E3918" w:rsidP="009E3918">
      <w:pPr>
        <w:pStyle w:val="ListParagraph"/>
        <w:numPr>
          <w:ilvl w:val="3"/>
          <w:numId w:val="7"/>
        </w:numPr>
      </w:pPr>
      <w:r>
        <w:t>Fehlerbehandlung bei Kollisionen</w:t>
      </w:r>
    </w:p>
    <w:p w:rsidR="009E3918" w:rsidRDefault="009E3918" w:rsidP="009E3918">
      <w:pPr>
        <w:pStyle w:val="ListParagraph"/>
        <w:numPr>
          <w:ilvl w:val="1"/>
          <w:numId w:val="7"/>
        </w:numPr>
      </w:pPr>
      <w:r>
        <w:t>Aufgaben der LLC Subschicht</w:t>
      </w:r>
    </w:p>
    <w:p w:rsidR="009E3918" w:rsidRDefault="00476123" w:rsidP="009E3918">
      <w:pPr>
        <w:pStyle w:val="ListParagraph"/>
        <w:numPr>
          <w:ilvl w:val="2"/>
          <w:numId w:val="7"/>
        </w:numPr>
      </w:pPr>
      <w:r>
        <w:t>Zuweisung des Rahmeninhaltes an die richtige Protokollinstanz der Schicht 3</w:t>
      </w:r>
      <w:r w:rsidR="001250D7">
        <w:t xml:space="preserve"> mittels eines Service Access Points</w:t>
      </w:r>
    </w:p>
    <w:p w:rsidR="001250D7" w:rsidRDefault="001250D7" w:rsidP="001250D7">
      <w:pPr>
        <w:pStyle w:val="ListParagraph"/>
        <w:numPr>
          <w:ilvl w:val="1"/>
          <w:numId w:val="7"/>
        </w:numPr>
      </w:pPr>
      <w:r>
        <w:t>Entwicklung und Ablauf</w:t>
      </w:r>
    </w:p>
    <w:p w:rsidR="001F2C83" w:rsidRDefault="001F2C83" w:rsidP="001F2C83">
      <w:pPr>
        <w:pStyle w:val="ListParagraph"/>
        <w:numPr>
          <w:ilvl w:val="2"/>
          <w:numId w:val="7"/>
        </w:numPr>
      </w:pPr>
      <w:r>
        <w:lastRenderedPageBreak/>
        <w:t>1973: Entwicklung von Ethernet 1 durch Xerox</w:t>
      </w:r>
    </w:p>
    <w:p w:rsidR="001F2C83" w:rsidRDefault="001F2C83" w:rsidP="001F2C83">
      <w:pPr>
        <w:pStyle w:val="ListParagraph"/>
        <w:numPr>
          <w:ilvl w:val="2"/>
          <w:numId w:val="7"/>
        </w:numPr>
      </w:pPr>
      <w:r>
        <w:t xml:space="preserve">1980: Ethernet 2 via </w:t>
      </w:r>
      <w:proofErr w:type="spellStart"/>
      <w:r>
        <w:t>Coax</w:t>
      </w:r>
      <w:proofErr w:type="spellEnd"/>
      <w:r>
        <w:t xml:space="preserve"> durch DIX</w:t>
      </w:r>
    </w:p>
    <w:p w:rsidR="001F2C83" w:rsidRDefault="003A446F" w:rsidP="001F2C83">
      <w:pPr>
        <w:pStyle w:val="ListParagraph"/>
        <w:numPr>
          <w:ilvl w:val="2"/>
          <w:numId w:val="7"/>
        </w:numPr>
      </w:pPr>
      <w:r>
        <w:t>1983</w:t>
      </w:r>
      <w:r w:rsidR="001F2C83">
        <w:t>: IEEE 802.3 mit 10 Mbps</w:t>
      </w:r>
    </w:p>
    <w:p w:rsidR="001F2C83" w:rsidRDefault="00297179" w:rsidP="001F2C83">
      <w:pPr>
        <w:pStyle w:val="ListParagraph"/>
        <w:numPr>
          <w:ilvl w:val="2"/>
          <w:numId w:val="7"/>
        </w:numPr>
      </w:pPr>
      <w:r>
        <w:t>1995: IEEE 802.3u mit 100 Mbps</w:t>
      </w:r>
    </w:p>
    <w:p w:rsidR="00297179" w:rsidRDefault="00297179" w:rsidP="001F2C83">
      <w:pPr>
        <w:pStyle w:val="ListParagraph"/>
        <w:numPr>
          <w:ilvl w:val="2"/>
          <w:numId w:val="7"/>
        </w:numPr>
      </w:pPr>
      <w:r>
        <w:t xml:space="preserve">1998: IEEE 802.3z mit 1 </w:t>
      </w:r>
      <w:proofErr w:type="spellStart"/>
      <w:r>
        <w:t>Gbps</w:t>
      </w:r>
      <w:proofErr w:type="spellEnd"/>
    </w:p>
    <w:p w:rsidR="00297179" w:rsidRDefault="00297179" w:rsidP="001F2C83">
      <w:pPr>
        <w:pStyle w:val="ListParagraph"/>
        <w:numPr>
          <w:ilvl w:val="2"/>
          <w:numId w:val="7"/>
        </w:numPr>
      </w:pPr>
      <w:r>
        <w:t xml:space="preserve">2002: IEEE 802.3ae mit 10 </w:t>
      </w:r>
      <w:proofErr w:type="spellStart"/>
      <w:r>
        <w:t>Gbps</w:t>
      </w:r>
      <w:proofErr w:type="spellEnd"/>
    </w:p>
    <w:p w:rsidR="00297179" w:rsidRDefault="00321E0A" w:rsidP="001F2C83">
      <w:pPr>
        <w:pStyle w:val="ListParagraph"/>
        <w:numPr>
          <w:ilvl w:val="2"/>
          <w:numId w:val="7"/>
        </w:numPr>
      </w:pPr>
      <w:r>
        <w:t xml:space="preserve">2015: IEEE mit 100 </w:t>
      </w:r>
      <w:proofErr w:type="spellStart"/>
      <w:r>
        <w:t>Gbps</w:t>
      </w:r>
      <w:proofErr w:type="spellEnd"/>
    </w:p>
    <w:p w:rsidR="00DB775D" w:rsidRDefault="00DB775D" w:rsidP="00DB775D">
      <w:pPr>
        <w:pStyle w:val="ListParagraph"/>
        <w:numPr>
          <w:ilvl w:val="1"/>
          <w:numId w:val="7"/>
        </w:numPr>
      </w:pPr>
      <w:r>
        <w:t>Erfolgsfaktoren für Ethernet</w:t>
      </w:r>
    </w:p>
    <w:p w:rsidR="00DB775D" w:rsidRDefault="00DB775D" w:rsidP="00DB775D">
      <w:pPr>
        <w:pStyle w:val="ListParagraph"/>
        <w:numPr>
          <w:ilvl w:val="2"/>
          <w:numId w:val="7"/>
        </w:numPr>
      </w:pPr>
      <w:r>
        <w:t>Einfachheit, einfacher Unterhalt, Zuverlässigkeit</w:t>
      </w:r>
    </w:p>
    <w:p w:rsidR="00DB775D" w:rsidRDefault="00DB775D" w:rsidP="00DB775D">
      <w:pPr>
        <w:pStyle w:val="ListParagraph"/>
        <w:numPr>
          <w:ilvl w:val="2"/>
          <w:numId w:val="7"/>
        </w:numPr>
      </w:pPr>
      <w:r>
        <w:t>Integration neuer Technologien ohne Verzicht auf alte</w:t>
      </w:r>
    </w:p>
    <w:p w:rsidR="00DB775D" w:rsidRDefault="00DB775D" w:rsidP="00DB775D">
      <w:pPr>
        <w:pStyle w:val="ListParagraph"/>
        <w:numPr>
          <w:ilvl w:val="2"/>
          <w:numId w:val="7"/>
        </w:numPr>
      </w:pPr>
      <w:r>
        <w:t>Günstige Installation und Aufrüsten</w:t>
      </w:r>
    </w:p>
    <w:p w:rsidR="00F317D4" w:rsidRDefault="00F317D4" w:rsidP="00F317D4">
      <w:pPr>
        <w:pStyle w:val="ListParagraph"/>
        <w:numPr>
          <w:ilvl w:val="0"/>
          <w:numId w:val="7"/>
        </w:numPr>
      </w:pPr>
      <w:r>
        <w:t>Ethernet Rahmen</w:t>
      </w:r>
    </w:p>
    <w:p w:rsidR="00F831AA" w:rsidRDefault="000D5FAB" w:rsidP="00F831AA">
      <w:pPr>
        <w:pStyle w:val="ListParagraph"/>
        <w:numPr>
          <w:ilvl w:val="1"/>
          <w:numId w:val="7"/>
        </w:numPr>
      </w:pPr>
      <w:r>
        <w:rPr>
          <w:noProof/>
        </w:rPr>
        <w:drawing>
          <wp:inline distT="0" distB="0" distL="0" distR="0" wp14:anchorId="149F3E31" wp14:editId="55CF02B6">
            <wp:extent cx="4018750" cy="207892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7206" cy="2088471"/>
                    </a:xfrm>
                    <a:prstGeom prst="rect">
                      <a:avLst/>
                    </a:prstGeom>
                  </pic:spPr>
                </pic:pic>
              </a:graphicData>
            </a:graphic>
          </wp:inline>
        </w:drawing>
      </w:r>
    </w:p>
    <w:p w:rsidR="00F831AA" w:rsidRDefault="00FF65C9" w:rsidP="00F831AA">
      <w:pPr>
        <w:pStyle w:val="ListParagraph"/>
        <w:numPr>
          <w:ilvl w:val="1"/>
          <w:numId w:val="7"/>
        </w:numPr>
      </w:pPr>
      <w:r>
        <w:t xml:space="preserve">Ethernet 1 und 2 wurden durch DIX entwickelt und später durch die IEEE als 802.3 spezifiziert. Im LAN kommen sowohl Ethernet </w:t>
      </w:r>
      <w:r w:rsidR="00D6515D">
        <w:t>1 und 2 als auch IEEE Rahmen (</w:t>
      </w:r>
      <w:proofErr w:type="spellStart"/>
      <w:r w:rsidR="00D6515D">
        <w:t>Spanning</w:t>
      </w:r>
      <w:proofErr w:type="spellEnd"/>
      <w:r w:rsidR="00D6515D">
        <w:t xml:space="preserve"> </w:t>
      </w:r>
      <w:proofErr w:type="spellStart"/>
      <w:r w:rsidR="00D6515D">
        <w:t>Tree</w:t>
      </w:r>
      <w:proofErr w:type="spellEnd"/>
      <w:r w:rsidR="00D6515D">
        <w:t xml:space="preserve"> Protocol) vor</w:t>
      </w:r>
    </w:p>
    <w:p w:rsidR="00F3192E" w:rsidRDefault="00F3192E" w:rsidP="00F831AA">
      <w:pPr>
        <w:pStyle w:val="ListParagraph"/>
        <w:numPr>
          <w:ilvl w:val="1"/>
          <w:numId w:val="7"/>
        </w:numPr>
      </w:pPr>
      <w:r>
        <w:t>Felder</w:t>
      </w:r>
    </w:p>
    <w:p w:rsidR="00F3192E" w:rsidRDefault="00F3192E" w:rsidP="00F3192E">
      <w:pPr>
        <w:pStyle w:val="ListParagraph"/>
        <w:numPr>
          <w:ilvl w:val="2"/>
          <w:numId w:val="7"/>
        </w:numPr>
      </w:pPr>
      <w:proofErr w:type="spellStart"/>
      <w:r>
        <w:t>Preamble</w:t>
      </w:r>
      <w:proofErr w:type="spellEnd"/>
      <w:r>
        <w:t xml:space="preserve"> (DIX) und </w:t>
      </w:r>
      <w:proofErr w:type="spellStart"/>
      <w:r>
        <w:t>Preamble</w:t>
      </w:r>
      <w:proofErr w:type="spellEnd"/>
      <w:r>
        <w:t xml:space="preserve"> + Start </w:t>
      </w:r>
      <w:proofErr w:type="spellStart"/>
      <w:r>
        <w:t>of</w:t>
      </w:r>
      <w:proofErr w:type="spellEnd"/>
      <w:r>
        <w:t xml:space="preserve"> Frame </w:t>
      </w:r>
      <w:proofErr w:type="spellStart"/>
      <w:r>
        <w:t>Delimiter</w:t>
      </w:r>
      <w:proofErr w:type="spellEnd"/>
      <w:r>
        <w:t xml:space="preserve"> (IEEE) kommen auf dasselbe heraus. Es ist eine </w:t>
      </w:r>
      <w:proofErr w:type="gramStart"/>
      <w:r>
        <w:t>1010..</w:t>
      </w:r>
      <w:proofErr w:type="gramEnd"/>
      <w:r>
        <w:t xml:space="preserve"> Folge, markiert den Rahmenanfang und dient bei 10 Mbps Leitungen zum </w:t>
      </w:r>
      <w:proofErr w:type="spellStart"/>
      <w:r>
        <w:t>Aufsynchronisieren</w:t>
      </w:r>
      <w:proofErr w:type="spellEnd"/>
      <w:r>
        <w:t xml:space="preserve"> des Empfängers auf das Eingangssignal. Bei einer Analyse mit Wireshark wird die Präambel weder mitgezählt noch aufgezeichnet </w:t>
      </w:r>
      <w:r>
        <w:sym w:font="Wingdings" w:char="F0E0"/>
      </w:r>
      <w:r>
        <w:t xml:space="preserve"> Die Aufzeichnung beginnt immer mit der Destination MAC Adresse</w:t>
      </w:r>
    </w:p>
    <w:p w:rsidR="00297477" w:rsidRDefault="00297477" w:rsidP="00F3192E">
      <w:pPr>
        <w:pStyle w:val="ListParagraph"/>
        <w:numPr>
          <w:ilvl w:val="2"/>
          <w:numId w:val="7"/>
        </w:numPr>
      </w:pPr>
      <w:r>
        <w:t>Destination und Source: MAC Adresse à 6 Byte</w:t>
      </w:r>
    </w:p>
    <w:p w:rsidR="00B91FC2" w:rsidRDefault="00B91FC2" w:rsidP="00F3192E">
      <w:pPr>
        <w:pStyle w:val="ListParagraph"/>
        <w:numPr>
          <w:ilvl w:val="2"/>
          <w:numId w:val="7"/>
        </w:numPr>
      </w:pPr>
      <w:r>
        <w:t xml:space="preserve">Type (DIX): Falls der Inhalt zwischen 0x0600 und 0xFFFF liegt, </w:t>
      </w:r>
      <w:r w:rsidR="008938D9">
        <w:t xml:space="preserve">so handelt es sich um einen </w:t>
      </w:r>
      <w:proofErr w:type="spellStart"/>
      <w:r w:rsidR="008938D9">
        <w:t>P</w:t>
      </w:r>
      <w:r>
        <w:t>otokollcode</w:t>
      </w:r>
      <w:proofErr w:type="spellEnd"/>
      <w:r>
        <w:t>, welcher angibt, welchem Schicht 3 Protokoll der Inhalt übergeben werden soll</w:t>
      </w:r>
    </w:p>
    <w:p w:rsidR="00B91FC2" w:rsidRDefault="008938D9" w:rsidP="00F3192E">
      <w:pPr>
        <w:pStyle w:val="ListParagraph"/>
        <w:numPr>
          <w:ilvl w:val="2"/>
          <w:numId w:val="7"/>
        </w:numPr>
      </w:pPr>
      <w:proofErr w:type="spellStart"/>
      <w:r>
        <w:t>Length</w:t>
      </w:r>
      <w:proofErr w:type="spellEnd"/>
      <w:r>
        <w:t xml:space="preserve"> (IEEE): Falls der Inhalt kleiner als 0x05EA ist, so handelt es sich um die Länge des </w:t>
      </w:r>
      <w:proofErr w:type="spellStart"/>
      <w:r>
        <w:t>Playload</w:t>
      </w:r>
      <w:proofErr w:type="spellEnd"/>
      <w:r>
        <w:t xml:space="preserve"> im Ethernet Rahmen </w:t>
      </w:r>
      <w:r>
        <w:sym w:font="Wingdings" w:char="F0E0"/>
      </w:r>
      <w:r>
        <w:t xml:space="preserve"> Es ist ein Rahmen nach IEEE Norm</w:t>
      </w:r>
    </w:p>
    <w:p w:rsidR="00B73336" w:rsidRDefault="00B73336" w:rsidP="00B73336">
      <w:pPr>
        <w:pStyle w:val="ListParagraph"/>
        <w:numPr>
          <w:ilvl w:val="1"/>
          <w:numId w:val="7"/>
        </w:numPr>
      </w:pPr>
      <w:r>
        <w:t xml:space="preserve">Beim IEEE </w:t>
      </w:r>
      <w:proofErr w:type="spellStart"/>
      <w:r>
        <w:t>Frahmen</w:t>
      </w:r>
      <w:proofErr w:type="spellEnd"/>
      <w:r>
        <w:t xml:space="preserve"> folgt auf das Geld </w:t>
      </w:r>
      <w:proofErr w:type="spellStart"/>
      <w:r>
        <w:t>Length</w:t>
      </w:r>
      <w:proofErr w:type="spellEnd"/>
      <w:r>
        <w:t>/Type drei Byte LLC (802.2 Header) welche angeben, an welches Schicht 3 Protokoll die Daten übergeben werden. Erst dann folgen die Daten-Bytes</w:t>
      </w:r>
    </w:p>
    <w:p w:rsidR="00B73336" w:rsidRDefault="008373F9" w:rsidP="00B73336">
      <w:pPr>
        <w:pStyle w:val="ListParagraph"/>
        <w:numPr>
          <w:ilvl w:val="1"/>
          <w:numId w:val="7"/>
        </w:numPr>
      </w:pPr>
      <w:r>
        <w:t>Unterscheidung ob Ethernet 2 oder IEEE</w:t>
      </w:r>
    </w:p>
    <w:p w:rsidR="008373F9" w:rsidRDefault="008373F9" w:rsidP="008373F9">
      <w:pPr>
        <w:pStyle w:val="ListParagraph"/>
        <w:numPr>
          <w:ilvl w:val="2"/>
          <w:numId w:val="7"/>
        </w:numPr>
      </w:pPr>
      <w:r>
        <w:t>Wenn Type/</w:t>
      </w:r>
      <w:proofErr w:type="spellStart"/>
      <w:r>
        <w:t>Length</w:t>
      </w:r>
      <w:proofErr w:type="spellEnd"/>
      <w:r>
        <w:t xml:space="preserve"> mindestens 0x0600 ist: Ethernet 2</w:t>
      </w:r>
    </w:p>
    <w:p w:rsidR="008373F9" w:rsidRDefault="008373F9" w:rsidP="008373F9">
      <w:pPr>
        <w:pStyle w:val="ListParagraph"/>
        <w:numPr>
          <w:ilvl w:val="2"/>
          <w:numId w:val="7"/>
        </w:numPr>
      </w:pPr>
      <w:r>
        <w:t>Wenn Type/</w:t>
      </w:r>
      <w:proofErr w:type="spellStart"/>
      <w:r>
        <w:t>Length</w:t>
      </w:r>
      <w:proofErr w:type="spellEnd"/>
      <w:r>
        <w:t xml:space="preserve"> kleiner als 0x05EA ist: IEEE</w:t>
      </w:r>
    </w:p>
    <w:p w:rsidR="008373F9" w:rsidRDefault="008373F9" w:rsidP="008373F9">
      <w:pPr>
        <w:pStyle w:val="ListParagraph"/>
        <w:numPr>
          <w:ilvl w:val="2"/>
          <w:numId w:val="7"/>
        </w:numPr>
      </w:pPr>
      <w:r>
        <w:t>Dazwischen: Undefiniert</w:t>
      </w:r>
    </w:p>
    <w:p w:rsidR="00F317D4" w:rsidRDefault="00F317D4" w:rsidP="00F317D4">
      <w:pPr>
        <w:pStyle w:val="ListParagraph"/>
        <w:numPr>
          <w:ilvl w:val="0"/>
          <w:numId w:val="7"/>
        </w:numPr>
      </w:pPr>
      <w:r>
        <w:t>Ethernet MAC Adresse</w:t>
      </w:r>
    </w:p>
    <w:p w:rsidR="00ED2C8D" w:rsidRDefault="00ED2C8D" w:rsidP="00ED2C8D">
      <w:pPr>
        <w:pStyle w:val="ListParagraph"/>
        <w:numPr>
          <w:ilvl w:val="1"/>
          <w:numId w:val="7"/>
        </w:numPr>
      </w:pPr>
      <w:r>
        <w:t>In einem Multi Access Netz teilen sich viele Teilnehmer den Kanal</w:t>
      </w:r>
    </w:p>
    <w:p w:rsidR="00ED2C8D" w:rsidRDefault="00ED2C8D" w:rsidP="00ED2C8D">
      <w:pPr>
        <w:pStyle w:val="ListParagraph"/>
        <w:numPr>
          <w:ilvl w:val="1"/>
          <w:numId w:val="7"/>
        </w:numPr>
      </w:pPr>
      <w:r>
        <w:lastRenderedPageBreak/>
        <w:t>Aufbau der MAC Adresse à 6 Bytes</w:t>
      </w:r>
    </w:p>
    <w:p w:rsidR="00ED2C8D" w:rsidRPr="00BB1AB2" w:rsidRDefault="00BB1AB2" w:rsidP="00ED2C8D">
      <w:pPr>
        <w:pStyle w:val="ListParagraph"/>
        <w:numPr>
          <w:ilvl w:val="2"/>
          <w:numId w:val="7"/>
        </w:numPr>
        <w:rPr>
          <w:lang w:val="en-GB"/>
        </w:rPr>
      </w:pPr>
      <w:r w:rsidRPr="00BB1AB2">
        <w:rPr>
          <w:lang w:val="en-GB"/>
        </w:rPr>
        <w:t xml:space="preserve">Organizational Unique Identifier (OUI): 24 Bits </w:t>
      </w:r>
      <w:proofErr w:type="spellStart"/>
      <w:r w:rsidRPr="00BB1AB2">
        <w:rPr>
          <w:lang w:val="en-GB"/>
        </w:rPr>
        <w:t>oder</w:t>
      </w:r>
      <w:proofErr w:type="spellEnd"/>
      <w:r w:rsidRPr="00BB1AB2">
        <w:rPr>
          <w:lang w:val="en-GB"/>
        </w:rPr>
        <w:t xml:space="preserve"> 6 Hex</w:t>
      </w:r>
    </w:p>
    <w:p w:rsidR="00BB1AB2" w:rsidRDefault="00BB1AB2" w:rsidP="00ED2C8D">
      <w:pPr>
        <w:pStyle w:val="ListParagraph"/>
        <w:numPr>
          <w:ilvl w:val="2"/>
          <w:numId w:val="7"/>
        </w:numPr>
        <w:rPr>
          <w:lang w:val="en-GB"/>
        </w:rPr>
      </w:pPr>
      <w:r>
        <w:rPr>
          <w:lang w:val="en-GB"/>
        </w:rPr>
        <w:t xml:space="preserve">Vendor Assigned: 24 Bits </w:t>
      </w:r>
      <w:proofErr w:type="spellStart"/>
      <w:r>
        <w:rPr>
          <w:lang w:val="en-GB"/>
        </w:rPr>
        <w:t>oder</w:t>
      </w:r>
      <w:proofErr w:type="spellEnd"/>
      <w:r>
        <w:rPr>
          <w:lang w:val="en-GB"/>
        </w:rPr>
        <w:t xml:space="preserve"> 6 Hex</w:t>
      </w:r>
    </w:p>
    <w:p w:rsidR="00F014B8" w:rsidRPr="00F014B8" w:rsidRDefault="00F014B8" w:rsidP="00F014B8">
      <w:pPr>
        <w:pStyle w:val="ListParagraph"/>
        <w:numPr>
          <w:ilvl w:val="1"/>
          <w:numId w:val="7"/>
        </w:numPr>
      </w:pPr>
      <w:r w:rsidRPr="00F014B8">
        <w:t xml:space="preserve">Es </w:t>
      </w:r>
      <w:proofErr w:type="spellStart"/>
      <w:r w:rsidRPr="00F014B8">
        <w:t>warden</w:t>
      </w:r>
      <w:proofErr w:type="spellEnd"/>
      <w:r w:rsidRPr="00F014B8">
        <w:t xml:space="preserve"> drei Adressarten von Paketen unterschieden</w:t>
      </w:r>
    </w:p>
    <w:p w:rsidR="009C3751" w:rsidRPr="00F014B8" w:rsidRDefault="009C3751" w:rsidP="009C3751">
      <w:pPr>
        <w:pStyle w:val="ListParagraph"/>
        <w:numPr>
          <w:ilvl w:val="2"/>
          <w:numId w:val="7"/>
        </w:numPr>
      </w:pPr>
      <w:r>
        <w:t xml:space="preserve">Broadcast: Ziel sind alle Netzwerk-Interfaces in einem Netz. Die MAC Adresse ist </w:t>
      </w:r>
      <w:proofErr w:type="gramStart"/>
      <w:r>
        <w:t>FF:FF</w:t>
      </w:r>
      <w:proofErr w:type="gramEnd"/>
      <w:r>
        <w:t>:FF:FF:FF:FF</w:t>
      </w:r>
    </w:p>
    <w:p w:rsidR="00F014B8" w:rsidRDefault="00F014B8" w:rsidP="00E22A3C">
      <w:pPr>
        <w:pStyle w:val="ListParagraph"/>
        <w:numPr>
          <w:ilvl w:val="2"/>
          <w:numId w:val="7"/>
        </w:numPr>
      </w:pPr>
      <w:r>
        <w:t>Unicast: Ziel ist ein Rechner</w:t>
      </w:r>
      <w:r w:rsidR="00104D60">
        <w:t xml:space="preserve">. </w:t>
      </w:r>
      <w:r w:rsidR="00CD2AE6">
        <w:t xml:space="preserve">In der MAC Adresse ist das LSB </w:t>
      </w:r>
      <w:r w:rsidR="00C925FE">
        <w:t>des ersten linken Bytes gleich 0</w:t>
      </w:r>
      <w:r w:rsidR="00A23244">
        <w:t xml:space="preserve"> </w:t>
      </w:r>
      <w:r w:rsidR="00104D60">
        <w:t>(Beispiel Ethernet/WLAN Interface)</w:t>
      </w:r>
      <w:r w:rsidR="00E22A3C">
        <w:t xml:space="preserve">. Beispiel: </w:t>
      </w:r>
      <w:proofErr w:type="gramStart"/>
      <w:r w:rsidR="00E22A3C" w:rsidRPr="00E22A3C">
        <w:t>10:08:b</w:t>
      </w:r>
      <w:proofErr w:type="gramEnd"/>
      <w:r w:rsidR="00E22A3C" w:rsidRPr="00E22A3C">
        <w:t>1:3e:81:3f</w:t>
      </w:r>
    </w:p>
    <w:p w:rsidR="00F014B8" w:rsidRDefault="00F014B8" w:rsidP="00F014B8">
      <w:pPr>
        <w:pStyle w:val="ListParagraph"/>
        <w:numPr>
          <w:ilvl w:val="2"/>
          <w:numId w:val="7"/>
        </w:numPr>
      </w:pPr>
      <w:r>
        <w:t>Multicast: Ziel ist eine Gruppe von Rechnern oder Netzwerk-Interfaces</w:t>
      </w:r>
      <w:r w:rsidR="00C925FE">
        <w:t>. In der MAC Adresse ist das LSB des ersten linken Bytes gleich 1</w:t>
      </w:r>
      <w:r w:rsidR="00E22A3C">
        <w:t>. Die zweite Hex Zahl ist eine 1 oder falls lokal administriert eine 3. Falls das zweite Bit gesetzt ist, handelt es sich um eine private Adresse (Wird fast nie verwendet). Beispiel</w:t>
      </w:r>
      <w:r w:rsidR="00291223">
        <w:t xml:space="preserve"> 01:00:5</w:t>
      </w:r>
      <w:proofErr w:type="gramStart"/>
      <w:r w:rsidR="00291223">
        <w:t>E:00:00:0</w:t>
      </w:r>
      <w:proofErr w:type="gramEnd"/>
      <w:r w:rsidR="00291223">
        <w:t>A</w:t>
      </w:r>
      <w:r w:rsidR="007039E7">
        <w:t xml:space="preserve"> (Dabei ist 01:00:5E der erste MAC Teil für eine Multicast</w:t>
      </w:r>
      <w:r w:rsidR="00CC0E30">
        <w:t xml:space="preserve"> Adresse). Aus den untersten, rechten 23 Bit wird die IP Multicast Adresse gebaut, wobei das 24. Bit immer 1 ist</w:t>
      </w:r>
      <w:r w:rsidR="00E57967">
        <w:t>. Die Zuordnung IP Multicast zu MAC Multicast ist also nicht eindeutig</w:t>
      </w:r>
    </w:p>
    <w:p w:rsidR="00F317D4" w:rsidRDefault="00F317D4" w:rsidP="00F317D4">
      <w:pPr>
        <w:pStyle w:val="ListParagraph"/>
        <w:numPr>
          <w:ilvl w:val="0"/>
          <w:numId w:val="7"/>
        </w:numPr>
      </w:pPr>
      <w:r>
        <w:t>Medium Access Control</w:t>
      </w:r>
    </w:p>
    <w:p w:rsidR="005E788F" w:rsidRDefault="005E788F" w:rsidP="005E788F">
      <w:pPr>
        <w:pStyle w:val="ListParagraph"/>
        <w:numPr>
          <w:ilvl w:val="1"/>
          <w:numId w:val="7"/>
        </w:numPr>
        <w:rPr>
          <w:lang w:val="en-GB"/>
        </w:rPr>
      </w:pPr>
      <w:proofErr w:type="spellStart"/>
      <w:r w:rsidRPr="005E788F">
        <w:rPr>
          <w:lang w:val="en-GB"/>
        </w:rPr>
        <w:t>Kanalzugriffsverfahren</w:t>
      </w:r>
      <w:proofErr w:type="spellEnd"/>
      <w:r w:rsidRPr="005E788F">
        <w:rPr>
          <w:lang w:val="en-GB"/>
        </w:rPr>
        <w:t xml:space="preserve"> Carrier Sense Multiple Access with Collision Detection (CSMA/DC)</w:t>
      </w:r>
    </w:p>
    <w:p w:rsidR="005E788F" w:rsidRPr="00185F52" w:rsidRDefault="00185F52" w:rsidP="005E788F">
      <w:pPr>
        <w:pStyle w:val="ListParagraph"/>
        <w:numPr>
          <w:ilvl w:val="2"/>
          <w:numId w:val="7"/>
        </w:numPr>
      </w:pPr>
      <w:r w:rsidRPr="00185F52">
        <w:t xml:space="preserve">Jede Station hört zuerst, ob der Kanal belegt ist (Listen </w:t>
      </w:r>
      <w:proofErr w:type="spellStart"/>
      <w:r w:rsidRPr="00185F52">
        <w:t>before</w:t>
      </w:r>
      <w:proofErr w:type="spellEnd"/>
      <w:r w:rsidRPr="00185F52">
        <w:t xml:space="preserve"> </w:t>
      </w:r>
      <w:proofErr w:type="spellStart"/>
      <w:r w:rsidRPr="00185F52">
        <w:t>transmit</w:t>
      </w:r>
      <w:proofErr w:type="spellEnd"/>
      <w:r w:rsidRPr="00185F52">
        <w:t>)</w:t>
      </w:r>
    </w:p>
    <w:p w:rsidR="00185F52" w:rsidRDefault="00185F52" w:rsidP="005E788F">
      <w:pPr>
        <w:pStyle w:val="ListParagraph"/>
        <w:numPr>
          <w:ilvl w:val="2"/>
          <w:numId w:val="7"/>
        </w:numPr>
      </w:pPr>
      <w:r>
        <w:t>Nur wenn der Kanal frei ist, beginnt die Station zu senden</w:t>
      </w:r>
    </w:p>
    <w:p w:rsidR="00185F52" w:rsidRDefault="00185F52" w:rsidP="00185F52">
      <w:pPr>
        <w:pStyle w:val="ListParagraph"/>
        <w:numPr>
          <w:ilvl w:val="2"/>
          <w:numId w:val="7"/>
        </w:numPr>
      </w:pPr>
      <w:r>
        <w:t>Stellt der Sender eine Kollision fest, sendet er vorerst ein Jam Signal mit einer Länge von 32 Bit Perioden weiter, bis alle anderen Stationen von der Kollision Bescheid wissen</w:t>
      </w:r>
    </w:p>
    <w:p w:rsidR="00185F52" w:rsidRDefault="00185F52" w:rsidP="00185F52">
      <w:pPr>
        <w:pStyle w:val="ListParagraph"/>
        <w:numPr>
          <w:ilvl w:val="2"/>
          <w:numId w:val="7"/>
        </w:numPr>
      </w:pPr>
      <w:r>
        <w:t xml:space="preserve">Alle Station verfallen dann in einen </w:t>
      </w:r>
      <w:proofErr w:type="spellStart"/>
      <w:r>
        <w:t>Backoff</w:t>
      </w:r>
      <w:proofErr w:type="spellEnd"/>
      <w:r>
        <w:t xml:space="preserve"> Zustand und gehen nach einer generierten Zufallszeit wieder in den regulären Modus über</w:t>
      </w:r>
    </w:p>
    <w:p w:rsidR="00185F52" w:rsidRDefault="00185F52" w:rsidP="00185F52">
      <w:pPr>
        <w:pStyle w:val="ListParagraph"/>
        <w:numPr>
          <w:ilvl w:val="1"/>
          <w:numId w:val="7"/>
        </w:numPr>
      </w:pPr>
      <w:r w:rsidRPr="00185F52">
        <w:t xml:space="preserve">Die Slot-Time gibt die minimale Länge an, die ein Rahmen haben muss, damit eine Kollision immer von allen Stationen detektiert wird. Wenn </w:t>
      </w:r>
      <w:r>
        <w:t>di</w:t>
      </w:r>
      <w:r w:rsidRPr="00185F52">
        <w:t xml:space="preserve">e Station Device 1 aufhört zu senden bevor das Signal überhaupt bei Device 2 angelangt ist, so kann es passieren, dass Device 1 die Kollision gar nicht bemerkt. Damit eine Kollision von Device 1 in jedem Fall entdeckt wird, muss er solange senden, wie das Signal benötigt, sich bis ans entfernte Ende auszubreiten und wieder zurück. Daraus errechnete man die minimale Länge, die ein Ethernet-Rahmen haben muss. </w:t>
      </w:r>
      <w:r>
        <w:t xml:space="preserve">Die Abbildung </w:t>
      </w:r>
      <w:r w:rsidRPr="00185F52">
        <w:t>berücksichtigt, dass in einem Ethernet gemäss Norm maximal vier Repeater eingesetzt werden dürfen. Ein Repeater regeneriert ein abgeschwächtes elektrisches Signal. Damit kann die räumliche Länge eines Ethernet</w:t>
      </w:r>
      <w:r w:rsidR="00072AC9">
        <w:t>s</w:t>
      </w:r>
      <w:r w:rsidRPr="00185F52">
        <w:t xml:space="preserve"> maximal 50</w:t>
      </w:r>
      <w:r>
        <w:t>0m (</w:t>
      </w:r>
      <w:proofErr w:type="gramStart"/>
      <w:r>
        <w:t>5 mal</w:t>
      </w:r>
      <w:proofErr w:type="gramEnd"/>
      <w:r>
        <w:t xml:space="preserve"> maximal 100 m) werden</w:t>
      </w:r>
    </w:p>
    <w:p w:rsidR="00072AC9" w:rsidRDefault="00072AC9" w:rsidP="00072AC9">
      <w:pPr>
        <w:pStyle w:val="ListParagraph"/>
        <w:numPr>
          <w:ilvl w:val="1"/>
          <w:numId w:val="7"/>
        </w:numPr>
      </w:pPr>
      <w:r>
        <w:t>Slot-Time Mindestlängen</w:t>
      </w:r>
      <w:r w:rsidR="00EA3A73">
        <w:t xml:space="preserve"> (Wenn der Payload kürzer ist, muss er mit Nullen aufgefüllt werden)</w:t>
      </w:r>
    </w:p>
    <w:p w:rsidR="00072AC9" w:rsidRPr="00072AC9" w:rsidRDefault="00072AC9" w:rsidP="00072AC9">
      <w:pPr>
        <w:pStyle w:val="ListParagraph"/>
        <w:numPr>
          <w:ilvl w:val="2"/>
          <w:numId w:val="7"/>
        </w:numPr>
        <w:rPr>
          <w:lang w:val="en-GB"/>
        </w:rPr>
      </w:pPr>
      <w:r w:rsidRPr="00072AC9">
        <w:rPr>
          <w:lang w:val="en-GB"/>
        </w:rPr>
        <w:t xml:space="preserve">10 </w:t>
      </w:r>
      <w:proofErr w:type="spellStart"/>
      <w:r w:rsidRPr="00072AC9">
        <w:rPr>
          <w:lang w:val="en-GB"/>
        </w:rPr>
        <w:t>Mbps</w:t>
      </w:r>
      <w:proofErr w:type="spellEnd"/>
      <w:r w:rsidRPr="00072AC9">
        <w:rPr>
          <w:lang w:val="en-GB"/>
        </w:rPr>
        <w:t xml:space="preserve">: 64 Byte </w:t>
      </w:r>
      <w:proofErr w:type="spellStart"/>
      <w:r w:rsidRPr="00072AC9">
        <w:rPr>
          <w:lang w:val="en-GB"/>
        </w:rPr>
        <w:t>Rahmen</w:t>
      </w:r>
      <w:proofErr w:type="spellEnd"/>
      <w:r w:rsidRPr="00072AC9">
        <w:rPr>
          <w:lang w:val="en-GB"/>
        </w:rPr>
        <w:t xml:space="preserve"> </w:t>
      </w:r>
      <w:proofErr w:type="spellStart"/>
      <w:r w:rsidRPr="00072AC9">
        <w:rPr>
          <w:lang w:val="en-GB"/>
        </w:rPr>
        <w:t>mit</w:t>
      </w:r>
      <w:proofErr w:type="spellEnd"/>
      <w:r w:rsidRPr="00072AC9">
        <w:rPr>
          <w:lang w:val="en-GB"/>
        </w:rPr>
        <w:t xml:space="preserve"> 46 Byte Payload in 51.2 Microseconds</w:t>
      </w:r>
    </w:p>
    <w:p w:rsidR="00072AC9" w:rsidRPr="00072AC9" w:rsidRDefault="00072AC9" w:rsidP="00072AC9">
      <w:pPr>
        <w:pStyle w:val="ListParagraph"/>
        <w:numPr>
          <w:ilvl w:val="2"/>
          <w:numId w:val="7"/>
        </w:numPr>
        <w:rPr>
          <w:lang w:val="en-GB"/>
        </w:rPr>
      </w:pPr>
      <w:r w:rsidRPr="00072AC9">
        <w:rPr>
          <w:lang w:val="en-GB"/>
        </w:rPr>
        <w:t>10</w:t>
      </w:r>
      <w:r>
        <w:rPr>
          <w:lang w:val="en-GB"/>
        </w:rPr>
        <w:t>0</w:t>
      </w:r>
      <w:r w:rsidRPr="00072AC9">
        <w:rPr>
          <w:lang w:val="en-GB"/>
        </w:rPr>
        <w:t xml:space="preserve"> </w:t>
      </w:r>
      <w:proofErr w:type="spellStart"/>
      <w:r w:rsidRPr="00072AC9">
        <w:rPr>
          <w:lang w:val="en-GB"/>
        </w:rPr>
        <w:t>Mbps</w:t>
      </w:r>
      <w:proofErr w:type="spellEnd"/>
      <w:r w:rsidRPr="00072AC9">
        <w:rPr>
          <w:lang w:val="en-GB"/>
        </w:rPr>
        <w:t xml:space="preserve">: 64 Byte </w:t>
      </w:r>
      <w:proofErr w:type="spellStart"/>
      <w:r w:rsidRPr="00072AC9">
        <w:rPr>
          <w:lang w:val="en-GB"/>
        </w:rPr>
        <w:t>Rahmen</w:t>
      </w:r>
      <w:proofErr w:type="spellEnd"/>
      <w:r w:rsidRPr="00072AC9">
        <w:rPr>
          <w:lang w:val="en-GB"/>
        </w:rPr>
        <w:t xml:space="preserve"> </w:t>
      </w:r>
      <w:proofErr w:type="spellStart"/>
      <w:r w:rsidRPr="00072AC9">
        <w:rPr>
          <w:lang w:val="en-GB"/>
        </w:rPr>
        <w:t>mit</w:t>
      </w:r>
      <w:proofErr w:type="spellEnd"/>
      <w:r w:rsidRPr="00072AC9">
        <w:rPr>
          <w:lang w:val="en-GB"/>
        </w:rPr>
        <w:t xml:space="preserve"> 46 Byte Payload in 5</w:t>
      </w:r>
      <w:r>
        <w:rPr>
          <w:lang w:val="en-GB"/>
        </w:rPr>
        <w:t>.</w:t>
      </w:r>
      <w:r w:rsidRPr="00072AC9">
        <w:rPr>
          <w:lang w:val="en-GB"/>
        </w:rPr>
        <w:t>12 Microseconds</w:t>
      </w:r>
    </w:p>
    <w:p w:rsidR="00072AC9" w:rsidRDefault="002B396B" w:rsidP="00072AC9">
      <w:pPr>
        <w:pStyle w:val="ListParagraph"/>
        <w:numPr>
          <w:ilvl w:val="2"/>
          <w:numId w:val="7"/>
        </w:numPr>
        <w:rPr>
          <w:lang w:val="en-GB"/>
        </w:rPr>
      </w:pPr>
      <w:r>
        <w:rPr>
          <w:lang w:val="en-GB"/>
        </w:rPr>
        <w:t xml:space="preserve">1 </w:t>
      </w:r>
      <w:proofErr w:type="spellStart"/>
      <w:r>
        <w:rPr>
          <w:lang w:val="en-GB"/>
        </w:rPr>
        <w:t>G</w:t>
      </w:r>
      <w:r w:rsidR="00072AC9">
        <w:rPr>
          <w:lang w:val="en-GB"/>
        </w:rPr>
        <w:t>bps</w:t>
      </w:r>
      <w:proofErr w:type="spellEnd"/>
      <w:r w:rsidR="00072AC9">
        <w:rPr>
          <w:lang w:val="en-GB"/>
        </w:rPr>
        <w:t xml:space="preserve">: 512 Byte </w:t>
      </w:r>
      <w:proofErr w:type="spellStart"/>
      <w:r w:rsidR="00072AC9">
        <w:rPr>
          <w:lang w:val="en-GB"/>
        </w:rPr>
        <w:t>Rahmen</w:t>
      </w:r>
      <w:proofErr w:type="spellEnd"/>
      <w:r w:rsidR="00072AC9">
        <w:rPr>
          <w:lang w:val="en-GB"/>
        </w:rPr>
        <w:t xml:space="preserve"> </w:t>
      </w:r>
      <w:proofErr w:type="spellStart"/>
      <w:r w:rsidR="00072AC9">
        <w:rPr>
          <w:lang w:val="en-GB"/>
        </w:rPr>
        <w:t>mit</w:t>
      </w:r>
      <w:proofErr w:type="spellEnd"/>
      <w:r w:rsidR="00072AC9">
        <w:rPr>
          <w:lang w:val="en-GB"/>
        </w:rPr>
        <w:t xml:space="preserve"> 494</w:t>
      </w:r>
      <w:r w:rsidR="00072AC9" w:rsidRPr="00072AC9">
        <w:rPr>
          <w:lang w:val="en-GB"/>
        </w:rPr>
        <w:t xml:space="preserve"> Byte Payload in </w:t>
      </w:r>
      <w:r w:rsidR="00072AC9">
        <w:rPr>
          <w:lang w:val="en-GB"/>
        </w:rPr>
        <w:t>4.1</w:t>
      </w:r>
      <w:r w:rsidR="00072AC9" w:rsidRPr="00072AC9">
        <w:rPr>
          <w:lang w:val="en-GB"/>
        </w:rPr>
        <w:t xml:space="preserve"> Microseconds</w:t>
      </w:r>
    </w:p>
    <w:p w:rsidR="002B396B" w:rsidRPr="002B396B" w:rsidRDefault="002B396B" w:rsidP="002B396B">
      <w:pPr>
        <w:pStyle w:val="ListParagraph"/>
        <w:numPr>
          <w:ilvl w:val="1"/>
          <w:numId w:val="7"/>
        </w:numPr>
      </w:pPr>
      <w:proofErr w:type="spellStart"/>
      <w:r w:rsidRPr="002B396B">
        <w:t>Mindester</w:t>
      </w:r>
      <w:proofErr w:type="spellEnd"/>
      <w:r w:rsidRPr="002B396B">
        <w:t xml:space="preserve"> zeitlicher Abstand zwischen zwei aufeinanderfolgenden Rahmen</w:t>
      </w:r>
    </w:p>
    <w:p w:rsidR="002B396B" w:rsidRPr="002B396B" w:rsidRDefault="002B396B" w:rsidP="002B396B">
      <w:pPr>
        <w:pStyle w:val="ListParagraph"/>
        <w:numPr>
          <w:ilvl w:val="2"/>
          <w:numId w:val="7"/>
        </w:numPr>
      </w:pPr>
      <w:r>
        <w:t xml:space="preserve">10 Mbps: 96 Bit time mit 9.6 </w:t>
      </w:r>
      <w:proofErr w:type="spellStart"/>
      <w:r>
        <w:t>Microseconds</w:t>
      </w:r>
      <w:proofErr w:type="spellEnd"/>
    </w:p>
    <w:p w:rsidR="002B396B" w:rsidRPr="002B396B" w:rsidRDefault="002B396B" w:rsidP="002B396B">
      <w:pPr>
        <w:pStyle w:val="ListParagraph"/>
        <w:numPr>
          <w:ilvl w:val="2"/>
          <w:numId w:val="7"/>
        </w:numPr>
        <w:rPr>
          <w:lang w:val="en-GB"/>
        </w:rPr>
      </w:pPr>
      <w:r w:rsidRPr="002B396B">
        <w:rPr>
          <w:lang w:val="en-GB"/>
        </w:rPr>
        <w:t xml:space="preserve">100 </w:t>
      </w:r>
      <w:proofErr w:type="spellStart"/>
      <w:r w:rsidRPr="002B396B">
        <w:rPr>
          <w:lang w:val="en-GB"/>
        </w:rPr>
        <w:t>Mbps</w:t>
      </w:r>
      <w:proofErr w:type="spellEnd"/>
      <w:r w:rsidRPr="002B396B">
        <w:rPr>
          <w:lang w:val="en-GB"/>
        </w:rPr>
        <w:t xml:space="preserve">: 96 Bit time </w:t>
      </w:r>
      <w:proofErr w:type="spellStart"/>
      <w:r w:rsidRPr="002B396B">
        <w:rPr>
          <w:lang w:val="en-GB"/>
        </w:rPr>
        <w:t>mit</w:t>
      </w:r>
      <w:proofErr w:type="spellEnd"/>
      <w:r w:rsidRPr="002B396B">
        <w:rPr>
          <w:lang w:val="en-GB"/>
        </w:rPr>
        <w:t xml:space="preserve"> </w:t>
      </w:r>
      <w:r w:rsidR="00EB4D16">
        <w:rPr>
          <w:lang w:val="en-GB"/>
        </w:rPr>
        <w:t>0.</w:t>
      </w:r>
      <w:r w:rsidRPr="002B396B">
        <w:rPr>
          <w:lang w:val="en-GB"/>
        </w:rPr>
        <w:t>96 Microseconds</w:t>
      </w:r>
    </w:p>
    <w:p w:rsidR="002B396B" w:rsidRPr="002B396B" w:rsidRDefault="002B396B" w:rsidP="002B396B">
      <w:pPr>
        <w:pStyle w:val="ListParagraph"/>
        <w:numPr>
          <w:ilvl w:val="2"/>
          <w:numId w:val="7"/>
        </w:numPr>
        <w:rPr>
          <w:lang w:val="en-GB"/>
        </w:rPr>
      </w:pPr>
      <w:r>
        <w:rPr>
          <w:lang w:val="en-GB"/>
        </w:rPr>
        <w:t xml:space="preserve">1 </w:t>
      </w:r>
      <w:proofErr w:type="spellStart"/>
      <w:r>
        <w:rPr>
          <w:lang w:val="en-GB"/>
        </w:rPr>
        <w:t>Gbps</w:t>
      </w:r>
      <w:proofErr w:type="spellEnd"/>
      <w:r w:rsidRPr="002B396B">
        <w:rPr>
          <w:lang w:val="en-GB"/>
        </w:rPr>
        <w:t xml:space="preserve">: 96 Bit time </w:t>
      </w:r>
      <w:proofErr w:type="spellStart"/>
      <w:r w:rsidRPr="002B396B">
        <w:rPr>
          <w:lang w:val="en-GB"/>
        </w:rPr>
        <w:t>mit</w:t>
      </w:r>
      <w:proofErr w:type="spellEnd"/>
      <w:r w:rsidRPr="002B396B">
        <w:rPr>
          <w:lang w:val="en-GB"/>
        </w:rPr>
        <w:t xml:space="preserve"> </w:t>
      </w:r>
      <w:r w:rsidR="00EB4D16">
        <w:rPr>
          <w:lang w:val="en-GB"/>
        </w:rPr>
        <w:t>0.0</w:t>
      </w:r>
      <w:r w:rsidRPr="002B396B">
        <w:rPr>
          <w:lang w:val="en-GB"/>
        </w:rPr>
        <w:t>96 Microseconds</w:t>
      </w:r>
    </w:p>
    <w:p w:rsidR="002B396B" w:rsidRPr="002B396B" w:rsidRDefault="002B396B" w:rsidP="002B396B">
      <w:pPr>
        <w:pStyle w:val="ListParagraph"/>
        <w:numPr>
          <w:ilvl w:val="2"/>
          <w:numId w:val="7"/>
        </w:numPr>
        <w:rPr>
          <w:lang w:val="en-GB"/>
        </w:rPr>
      </w:pPr>
      <w:r w:rsidRPr="002B396B">
        <w:rPr>
          <w:lang w:val="en-GB"/>
        </w:rPr>
        <w:t xml:space="preserve">10 </w:t>
      </w:r>
      <w:proofErr w:type="spellStart"/>
      <w:r w:rsidRPr="002B396B">
        <w:rPr>
          <w:lang w:val="en-GB"/>
        </w:rPr>
        <w:t>Gbps</w:t>
      </w:r>
      <w:proofErr w:type="spellEnd"/>
      <w:r w:rsidRPr="002B396B">
        <w:rPr>
          <w:lang w:val="en-GB"/>
        </w:rPr>
        <w:t xml:space="preserve">: 96 Bit time </w:t>
      </w:r>
      <w:proofErr w:type="spellStart"/>
      <w:r w:rsidRPr="002B396B">
        <w:rPr>
          <w:lang w:val="en-GB"/>
        </w:rPr>
        <w:t>mit</w:t>
      </w:r>
      <w:proofErr w:type="spellEnd"/>
      <w:r w:rsidRPr="002B396B">
        <w:rPr>
          <w:lang w:val="en-GB"/>
        </w:rPr>
        <w:t xml:space="preserve"> </w:t>
      </w:r>
      <w:r w:rsidR="00EB4D16">
        <w:rPr>
          <w:lang w:val="en-GB"/>
        </w:rPr>
        <w:t>0.00</w:t>
      </w:r>
      <w:r w:rsidRPr="002B396B">
        <w:rPr>
          <w:lang w:val="en-GB"/>
        </w:rPr>
        <w:t>96 Microseconds</w:t>
      </w:r>
    </w:p>
    <w:p w:rsidR="00F317D4" w:rsidRDefault="00F317D4" w:rsidP="00F317D4">
      <w:pPr>
        <w:pStyle w:val="ListParagraph"/>
        <w:numPr>
          <w:ilvl w:val="0"/>
          <w:numId w:val="7"/>
        </w:numPr>
      </w:pPr>
      <w:r>
        <w:t>Entwicklung des Ethernets</w:t>
      </w:r>
    </w:p>
    <w:p w:rsidR="003443EA" w:rsidRDefault="00421998" w:rsidP="003443EA">
      <w:pPr>
        <w:pStyle w:val="ListParagraph"/>
        <w:numPr>
          <w:ilvl w:val="1"/>
          <w:numId w:val="7"/>
        </w:numPr>
      </w:pPr>
      <w:r>
        <w:t xml:space="preserve">Früher würde über ein </w:t>
      </w:r>
      <w:proofErr w:type="spellStart"/>
      <w:r>
        <w:t>Buskabel</w:t>
      </w:r>
      <w:proofErr w:type="spellEnd"/>
      <w:r>
        <w:t xml:space="preserve"> mit ansteckbaren Adaptern gesendet. Das Hinzufügen neuer A</w:t>
      </w:r>
      <w:r w:rsidR="00DF70C4">
        <w:t>dapter war sehr schwierig</w:t>
      </w:r>
    </w:p>
    <w:p w:rsidR="00DF70C4" w:rsidRDefault="00DF70C4" w:rsidP="00DF70C4">
      <w:pPr>
        <w:pStyle w:val="ListParagraph"/>
        <w:numPr>
          <w:ilvl w:val="2"/>
          <w:numId w:val="7"/>
        </w:numPr>
      </w:pPr>
      <w:r>
        <w:lastRenderedPageBreak/>
        <w:t>Erster Schritt: Legacy Ethernet via Hub</w:t>
      </w:r>
    </w:p>
    <w:p w:rsidR="00DF70C4" w:rsidRDefault="00CD53CC" w:rsidP="00DF70C4">
      <w:pPr>
        <w:pStyle w:val="ListParagraph"/>
        <w:numPr>
          <w:ilvl w:val="3"/>
          <w:numId w:val="7"/>
        </w:numPr>
      </w:pPr>
      <w:r>
        <w:t>Logische Struktur: Weiterhin eine Multiaccess Bus</w:t>
      </w:r>
    </w:p>
    <w:p w:rsidR="00CD53CC" w:rsidRDefault="00CD53CC" w:rsidP="00DF70C4">
      <w:pPr>
        <w:pStyle w:val="ListParagraph"/>
        <w:numPr>
          <w:ilvl w:val="3"/>
          <w:numId w:val="7"/>
        </w:numPr>
      </w:pPr>
      <w:r>
        <w:t>Physikalische Struktur: Stern, welcher viel praktischer ist</w:t>
      </w:r>
    </w:p>
    <w:p w:rsidR="00CD53CC" w:rsidRDefault="00CD53CC" w:rsidP="00DF70C4">
      <w:pPr>
        <w:pStyle w:val="ListParagraph"/>
        <w:numPr>
          <w:ilvl w:val="3"/>
          <w:numId w:val="7"/>
        </w:numPr>
      </w:pPr>
      <w:r>
        <w:t>Hinweis: Jedoch kann weiterhin nur eine Station gleichzeitig senden, da der Hub intern alle Anschlüsse durchreicht</w:t>
      </w:r>
    </w:p>
    <w:p w:rsidR="000C1E75" w:rsidRDefault="000C1E75" w:rsidP="000C1E75">
      <w:pPr>
        <w:pStyle w:val="ListParagraph"/>
        <w:numPr>
          <w:ilvl w:val="2"/>
          <w:numId w:val="7"/>
        </w:numPr>
      </w:pPr>
      <w:r>
        <w:t>Zweiter Schritt: Switch</w:t>
      </w:r>
    </w:p>
    <w:p w:rsidR="000C1E75" w:rsidRDefault="000C1E75" w:rsidP="000C1E75">
      <w:pPr>
        <w:pStyle w:val="ListParagraph"/>
        <w:numPr>
          <w:ilvl w:val="3"/>
          <w:numId w:val="7"/>
        </w:numPr>
      </w:pPr>
      <w:r>
        <w:t>Logische Struktur: Mehre Buse, wo jede Station individuell senden kann</w:t>
      </w:r>
    </w:p>
    <w:p w:rsidR="000C1E75" w:rsidRDefault="000C1E75" w:rsidP="000C1E75">
      <w:pPr>
        <w:pStyle w:val="ListParagraph"/>
        <w:numPr>
          <w:ilvl w:val="3"/>
          <w:numId w:val="7"/>
        </w:numPr>
      </w:pPr>
      <w:r>
        <w:t>Physikalische Struktur: Weiterhin ein Stern</w:t>
      </w:r>
    </w:p>
    <w:p w:rsidR="00F317D4" w:rsidRDefault="00F317D4" w:rsidP="00F317D4">
      <w:pPr>
        <w:pStyle w:val="ListParagraph"/>
        <w:numPr>
          <w:ilvl w:val="0"/>
          <w:numId w:val="7"/>
        </w:numPr>
      </w:pPr>
      <w:r>
        <w:t>LAN Switches</w:t>
      </w:r>
    </w:p>
    <w:p w:rsidR="00CA64A6" w:rsidRDefault="00CA64A6" w:rsidP="00CA64A6">
      <w:pPr>
        <w:pStyle w:val="ListParagraph"/>
        <w:numPr>
          <w:ilvl w:val="1"/>
          <w:numId w:val="7"/>
        </w:numPr>
      </w:pPr>
      <w:r>
        <w:t>Repeater</w:t>
      </w:r>
      <w:r w:rsidR="002B306A">
        <w:t>: Ein Repeater verbindet zwei Ethernet Segmente miteinander und arbeitet wie ein Verstärker. Er nimmt eigehende Rahmen, verstärkt sie und reicht sie am anderen Ende weiter.  Es existiert also eine Kollisionsdomäne</w:t>
      </w:r>
    </w:p>
    <w:p w:rsidR="00CA64A6" w:rsidRDefault="00CA64A6" w:rsidP="00CA64A6">
      <w:pPr>
        <w:pStyle w:val="ListParagraph"/>
        <w:numPr>
          <w:ilvl w:val="1"/>
          <w:numId w:val="7"/>
        </w:numPr>
      </w:pPr>
      <w:r>
        <w:t>Hub</w:t>
      </w:r>
      <w:r w:rsidR="002B306A">
        <w:t>: Ein Hub ist ein Multiport-Repeater und verfügt folglich auch nur über eine Kollisionsdomäne</w:t>
      </w:r>
    </w:p>
    <w:p w:rsidR="00CA64A6" w:rsidRDefault="00CA64A6" w:rsidP="00CA64A6">
      <w:pPr>
        <w:pStyle w:val="ListParagraph"/>
        <w:numPr>
          <w:ilvl w:val="1"/>
          <w:numId w:val="7"/>
        </w:numPr>
      </w:pPr>
      <w:r>
        <w:t>Bridge</w:t>
      </w:r>
      <w:r w:rsidR="00BF5F43">
        <w:t>:</w:t>
      </w:r>
      <w:r w:rsidR="00776538">
        <w:t xml:space="preserve"> Eine Bridge verbindet zwei Ethernet Segmente miteinander, macht aber eine Zwischenspeicherung der Rahmen und analysiert den Ethernet-Header. Falls sich die Zieladresse im anderen Segment befindet, wird der Rahmen am anderen Port ausgegeben, sonst nicht. Zentraler Bestandteil ist also eine Table mit Spalten für die Ports und einer Spalte für die angeschlossenen MAC Adressen. Folglich existieren zwei Koll</w:t>
      </w:r>
      <w:r w:rsidR="002F6E7E">
        <w:t>i</w:t>
      </w:r>
      <w:r w:rsidR="00776538">
        <w:t>sionsdomänen</w:t>
      </w:r>
    </w:p>
    <w:p w:rsidR="00CA64A6" w:rsidRDefault="00CA64A6" w:rsidP="00CA64A6">
      <w:pPr>
        <w:pStyle w:val="ListParagraph"/>
        <w:numPr>
          <w:ilvl w:val="1"/>
          <w:numId w:val="7"/>
        </w:numPr>
      </w:pPr>
      <w:r>
        <w:t>Switch</w:t>
      </w:r>
      <w:r w:rsidR="002F6E7E">
        <w:t xml:space="preserve">: </w:t>
      </w:r>
      <w:r w:rsidR="00EE2698">
        <w:t>Ein Switch ist eine Multi Port Bridge und hat so viele Kollisionsdomänen wie Ports</w:t>
      </w:r>
    </w:p>
    <w:p w:rsidR="00085097" w:rsidRDefault="00085097" w:rsidP="00085097">
      <w:pPr>
        <w:pStyle w:val="ListParagraph"/>
        <w:numPr>
          <w:ilvl w:val="2"/>
          <w:numId w:val="7"/>
        </w:numPr>
      </w:pPr>
      <w:r>
        <w:t xml:space="preserve">Da ein Switch eine Mikrosegmentierung betreibt, können mehrere Stationen gleichzeitig senden und eine Station kann gleichzeitig senden und empfangen, da je ein </w:t>
      </w:r>
      <w:proofErr w:type="spellStart"/>
      <w:r>
        <w:t>Aderpaar</w:t>
      </w:r>
      <w:proofErr w:type="spellEnd"/>
      <w:r>
        <w:t xml:space="preserve"> dafür existiert (</w:t>
      </w:r>
      <w:proofErr w:type="spellStart"/>
      <w:r>
        <w:t>Full</w:t>
      </w:r>
      <w:proofErr w:type="spellEnd"/>
      <w:r>
        <w:t xml:space="preserve"> Duplex)</w:t>
      </w:r>
    </w:p>
    <w:p w:rsidR="00085097" w:rsidRDefault="00085097" w:rsidP="00085097">
      <w:pPr>
        <w:pStyle w:val="ListParagraph"/>
        <w:numPr>
          <w:ilvl w:val="2"/>
          <w:numId w:val="7"/>
        </w:numPr>
      </w:pPr>
      <w:r>
        <w:t>Da an einen Switch jedoch auch ein Hub angeschlossen werden kann, braucht es aus Kompatibilitätsgründen auch einen Half Duplex Modus</w:t>
      </w:r>
    </w:p>
    <w:p w:rsidR="00085097" w:rsidRDefault="00085097" w:rsidP="00085097">
      <w:pPr>
        <w:pStyle w:val="ListParagraph"/>
        <w:numPr>
          <w:ilvl w:val="2"/>
          <w:numId w:val="7"/>
        </w:numPr>
      </w:pPr>
      <w:r>
        <w:t>Ein Switch betreibt folgende Operationen</w:t>
      </w:r>
    </w:p>
    <w:p w:rsidR="00085097" w:rsidRDefault="00BE27C9" w:rsidP="00BE27C9">
      <w:pPr>
        <w:pStyle w:val="ListParagraph"/>
        <w:numPr>
          <w:ilvl w:val="3"/>
          <w:numId w:val="7"/>
        </w:numPr>
      </w:pPr>
      <w:r>
        <w:t>Learning: Auffüllen der MAC Adresse, indem er sich die Quelladresse eingehender Rahmen merkt und diese in der MAC Tabelle ablegt</w:t>
      </w:r>
    </w:p>
    <w:p w:rsidR="00BE27C9" w:rsidRDefault="00BE27C9" w:rsidP="00BE27C9">
      <w:pPr>
        <w:pStyle w:val="ListParagraph"/>
        <w:numPr>
          <w:ilvl w:val="3"/>
          <w:numId w:val="7"/>
        </w:numPr>
      </w:pPr>
      <w:proofErr w:type="spellStart"/>
      <w:r>
        <w:t>Aging</w:t>
      </w:r>
      <w:proofErr w:type="spellEnd"/>
      <w:r>
        <w:t>: Wenn eine MAC Adresse in MAC Tabelle geschrieben wird, dann wird ein Zeitstempel hinzugefügt. Der Eintrag wird beispielsweise nach 2 Minuten gelöscht</w:t>
      </w:r>
    </w:p>
    <w:p w:rsidR="00BE27C9" w:rsidRDefault="000B2BF8" w:rsidP="00BE27C9">
      <w:pPr>
        <w:pStyle w:val="ListParagraph"/>
        <w:numPr>
          <w:ilvl w:val="3"/>
          <w:numId w:val="7"/>
        </w:numPr>
      </w:pPr>
      <w:proofErr w:type="spellStart"/>
      <w:r>
        <w:t>Flooding</w:t>
      </w:r>
      <w:proofErr w:type="spellEnd"/>
      <w:r>
        <w:t>:</w:t>
      </w:r>
      <w:r w:rsidR="00241118">
        <w:t xml:space="preserve"> Wenn eine MAC Zieladresse nicht in der MAC Tabelle gefunden wird, wird das Rahmen an alle anderen Ports weitergeleitet</w:t>
      </w:r>
    </w:p>
    <w:p w:rsidR="000B2BF8" w:rsidRDefault="000B2BF8" w:rsidP="00BE27C9">
      <w:pPr>
        <w:pStyle w:val="ListParagraph"/>
        <w:numPr>
          <w:ilvl w:val="3"/>
          <w:numId w:val="7"/>
        </w:numPr>
      </w:pPr>
      <w:proofErr w:type="spellStart"/>
      <w:r>
        <w:t>Selective</w:t>
      </w:r>
      <w:proofErr w:type="spellEnd"/>
      <w:r>
        <w:t xml:space="preserve"> </w:t>
      </w:r>
      <w:proofErr w:type="spellStart"/>
      <w:r>
        <w:t>Forwarding</w:t>
      </w:r>
      <w:proofErr w:type="spellEnd"/>
      <w:r>
        <w:t>:</w:t>
      </w:r>
      <w:r w:rsidR="00A01F54">
        <w:t xml:space="preserve"> Wenn eine MAC Zieladresse gefunden wird, wird der Rahmen selektiv an den entsprechenden Port weitergeleitet</w:t>
      </w:r>
    </w:p>
    <w:p w:rsidR="000B2BF8" w:rsidRDefault="000B2BF8" w:rsidP="00BE27C9">
      <w:pPr>
        <w:pStyle w:val="ListParagraph"/>
        <w:numPr>
          <w:ilvl w:val="3"/>
          <w:numId w:val="7"/>
        </w:numPr>
      </w:pPr>
      <w:proofErr w:type="spellStart"/>
      <w:r>
        <w:t>Filtering</w:t>
      </w:r>
      <w:proofErr w:type="spellEnd"/>
      <w:r>
        <w:t xml:space="preserve">: </w:t>
      </w:r>
      <w:r w:rsidR="00BE59A5">
        <w:t>Ein Switch kann bestimmte Rahmen herausfiltern, beispielsweise wenn die FCS nicht stimmt</w:t>
      </w:r>
    </w:p>
    <w:p w:rsidR="00085097" w:rsidRDefault="001F4237" w:rsidP="009C682C">
      <w:pPr>
        <w:pStyle w:val="ListParagraph"/>
        <w:numPr>
          <w:ilvl w:val="0"/>
          <w:numId w:val="7"/>
        </w:numPr>
      </w:pPr>
      <w:r>
        <w:t>Weiterleitungsmethoden</w:t>
      </w:r>
    </w:p>
    <w:p w:rsidR="001F4237" w:rsidRDefault="001F4237" w:rsidP="009C682C">
      <w:pPr>
        <w:pStyle w:val="ListParagraph"/>
        <w:numPr>
          <w:ilvl w:val="1"/>
          <w:numId w:val="7"/>
        </w:numPr>
      </w:pPr>
      <w:r>
        <w:t xml:space="preserve">Store and </w:t>
      </w:r>
      <w:proofErr w:type="spellStart"/>
      <w:r>
        <w:t>forward</w:t>
      </w:r>
      <w:proofErr w:type="spellEnd"/>
      <w:r>
        <w:t>: Ein ankommendes Rahmen wird ganz empfangen und gespeichert. Die FCS wird ausgewertet und der Rahmen wird weitergeleitet, falls diese stimmt – sonst verworfen</w:t>
      </w:r>
    </w:p>
    <w:p w:rsidR="00BC26C6" w:rsidRDefault="00BC26C6" w:rsidP="009C682C">
      <w:pPr>
        <w:pStyle w:val="ListParagraph"/>
        <w:numPr>
          <w:ilvl w:val="1"/>
          <w:numId w:val="7"/>
        </w:numPr>
      </w:pPr>
      <w:r>
        <w:t xml:space="preserve">Cut </w:t>
      </w:r>
      <w:proofErr w:type="spellStart"/>
      <w:r>
        <w:t>through</w:t>
      </w:r>
      <w:proofErr w:type="spellEnd"/>
      <w:r>
        <w:t xml:space="preserve"> </w:t>
      </w:r>
      <w:proofErr w:type="spellStart"/>
      <w:r>
        <w:t>switching</w:t>
      </w:r>
      <w:proofErr w:type="spellEnd"/>
      <w:r>
        <w:t>: Der Rahmen wird weitergeleitet, bevor er ganz empfangen wurde</w:t>
      </w:r>
    </w:p>
    <w:p w:rsidR="00BC26C6" w:rsidRDefault="00BC26C6" w:rsidP="009C682C">
      <w:pPr>
        <w:pStyle w:val="ListParagraph"/>
        <w:numPr>
          <w:ilvl w:val="2"/>
          <w:numId w:val="7"/>
        </w:numPr>
      </w:pPr>
      <w:r>
        <w:lastRenderedPageBreak/>
        <w:t xml:space="preserve">Fragment </w:t>
      </w:r>
      <w:proofErr w:type="spellStart"/>
      <w:r>
        <w:t>free</w:t>
      </w:r>
      <w:proofErr w:type="spellEnd"/>
      <w:r>
        <w:t>: Es werden 64 Bytes abgewartet, damit keine Kollisionsfragmente weitergeleitet werden. Nach 64 Byte wird mit der Weiterleitung begonnen</w:t>
      </w:r>
    </w:p>
    <w:p w:rsidR="009C682C" w:rsidRDefault="009C682C" w:rsidP="009C682C">
      <w:pPr>
        <w:pStyle w:val="ListParagraph"/>
        <w:numPr>
          <w:ilvl w:val="2"/>
          <w:numId w:val="7"/>
        </w:numPr>
      </w:pPr>
      <w:r>
        <w:t xml:space="preserve">Fast </w:t>
      </w:r>
      <w:proofErr w:type="spellStart"/>
      <w:r>
        <w:t>forwarding</w:t>
      </w:r>
      <w:proofErr w:type="spellEnd"/>
      <w:r>
        <w:t>: Sobald die Zieladresse gelesen wurde, wird der Rahmen weitergeleitet. Es kann vorkommen, dass Fragmente weitergeleitet werden</w:t>
      </w:r>
    </w:p>
    <w:p w:rsidR="003F628F" w:rsidRDefault="003F628F" w:rsidP="003F628F">
      <w:pPr>
        <w:pStyle w:val="ListParagraph"/>
        <w:numPr>
          <w:ilvl w:val="0"/>
          <w:numId w:val="7"/>
        </w:numPr>
      </w:pPr>
      <w:r>
        <w:t>Zwischenspeicherung der Rahmen auf einem Switch</w:t>
      </w:r>
    </w:p>
    <w:p w:rsidR="003F628F" w:rsidRDefault="003F628F" w:rsidP="003F628F">
      <w:pPr>
        <w:pStyle w:val="ListParagraph"/>
        <w:numPr>
          <w:ilvl w:val="1"/>
          <w:numId w:val="7"/>
        </w:numPr>
      </w:pPr>
      <w:r>
        <w:t xml:space="preserve">Port </w:t>
      </w:r>
      <w:proofErr w:type="spellStart"/>
      <w:r>
        <w:t>based</w:t>
      </w:r>
      <w:proofErr w:type="spellEnd"/>
      <w:r>
        <w:t xml:space="preserve"> </w:t>
      </w:r>
      <w:proofErr w:type="spellStart"/>
      <w:r>
        <w:t>memory</w:t>
      </w:r>
      <w:proofErr w:type="spellEnd"/>
      <w:r>
        <w:t>: Jeder Port hat seinen eigenen Speicher</w:t>
      </w:r>
    </w:p>
    <w:p w:rsidR="003F628F" w:rsidRDefault="003F628F" w:rsidP="003F628F">
      <w:pPr>
        <w:pStyle w:val="ListParagraph"/>
        <w:numPr>
          <w:ilvl w:val="1"/>
          <w:numId w:val="7"/>
        </w:numPr>
      </w:pPr>
      <w:proofErr w:type="spellStart"/>
      <w:r>
        <w:t>Shared</w:t>
      </w:r>
      <w:proofErr w:type="spellEnd"/>
      <w:r>
        <w:t xml:space="preserve"> </w:t>
      </w:r>
      <w:proofErr w:type="spellStart"/>
      <w:r>
        <w:t>memory</w:t>
      </w:r>
      <w:proofErr w:type="spellEnd"/>
      <w:r>
        <w:t>: Alle Rahmen werden in einem gemeinsamen Speicher abgelegt</w:t>
      </w:r>
    </w:p>
    <w:p w:rsidR="00F317D4" w:rsidRDefault="00F317D4" w:rsidP="00F317D4">
      <w:pPr>
        <w:pStyle w:val="ListParagraph"/>
        <w:numPr>
          <w:ilvl w:val="0"/>
          <w:numId w:val="7"/>
        </w:numPr>
      </w:pPr>
      <w:r>
        <w:t>Einstellungen auf Switch Ports</w:t>
      </w:r>
    </w:p>
    <w:p w:rsidR="00B53B14" w:rsidRDefault="00B53B14" w:rsidP="00B53B14">
      <w:pPr>
        <w:pStyle w:val="ListParagraph"/>
        <w:numPr>
          <w:ilvl w:val="1"/>
          <w:numId w:val="7"/>
        </w:numPr>
      </w:pPr>
      <w:r>
        <w:t>Switch und angehängtes Gerät handeln Duplex und Datenrate automatisch aus</w:t>
      </w:r>
      <w:r w:rsidR="00694A16">
        <w:t xml:space="preserve"> (</w:t>
      </w:r>
      <w:proofErr w:type="spellStart"/>
      <w:r w:rsidR="00694A16">
        <w:t>Autonegot</w:t>
      </w:r>
      <w:r w:rsidR="004101E5">
        <w:t>iation</w:t>
      </w:r>
      <w:proofErr w:type="spellEnd"/>
      <w:r w:rsidR="004101E5">
        <w:t>)</w:t>
      </w:r>
      <w:r>
        <w:t>. Stimmt sie nicht an beiden Orten überein, geht der Port down</w:t>
      </w:r>
    </w:p>
    <w:p w:rsidR="004101E5" w:rsidRDefault="004101E5" w:rsidP="00B53B14">
      <w:pPr>
        <w:pStyle w:val="ListParagraph"/>
        <w:numPr>
          <w:ilvl w:val="1"/>
          <w:numId w:val="7"/>
        </w:numPr>
      </w:pPr>
      <w:r>
        <w:t>Je nach Gerät benötigt man für ältere Geräte ohne Auto MDX Funktion noch ein gekreuztes Kabel</w:t>
      </w:r>
    </w:p>
    <w:p w:rsidR="004101E5" w:rsidRDefault="004101E5" w:rsidP="004101E5">
      <w:pPr>
        <w:pStyle w:val="ListParagraph"/>
        <w:numPr>
          <w:ilvl w:val="2"/>
          <w:numId w:val="7"/>
        </w:numPr>
      </w:pPr>
      <w:r>
        <w:t>Rechner zu Switch: Gerade</w:t>
      </w:r>
    </w:p>
    <w:p w:rsidR="004101E5" w:rsidRDefault="004101E5" w:rsidP="004101E5">
      <w:pPr>
        <w:pStyle w:val="ListParagraph"/>
        <w:numPr>
          <w:ilvl w:val="2"/>
          <w:numId w:val="7"/>
        </w:numPr>
      </w:pPr>
      <w:r>
        <w:t>Rechner zu Router: Gekreuzt</w:t>
      </w:r>
    </w:p>
    <w:p w:rsidR="004101E5" w:rsidRDefault="004101E5" w:rsidP="004101E5">
      <w:pPr>
        <w:pStyle w:val="ListParagraph"/>
        <w:numPr>
          <w:ilvl w:val="2"/>
          <w:numId w:val="7"/>
        </w:numPr>
      </w:pPr>
      <w:r>
        <w:t>Switch zu Router: Gerade</w:t>
      </w:r>
    </w:p>
    <w:p w:rsidR="004101E5" w:rsidRDefault="004101E5" w:rsidP="004101E5">
      <w:pPr>
        <w:pStyle w:val="ListParagraph"/>
        <w:numPr>
          <w:ilvl w:val="2"/>
          <w:numId w:val="7"/>
        </w:numPr>
      </w:pPr>
      <w:r>
        <w:t>Switch zu Switch: Gerade</w:t>
      </w:r>
    </w:p>
    <w:p w:rsidR="00F317D4" w:rsidRDefault="00F84239" w:rsidP="00F317D4">
      <w:pPr>
        <w:pStyle w:val="ListParagraph"/>
        <w:numPr>
          <w:ilvl w:val="0"/>
          <w:numId w:val="7"/>
        </w:numPr>
      </w:pPr>
      <w:r>
        <w:t>Bedeutung von ARP</w:t>
      </w:r>
    </w:p>
    <w:p w:rsidR="00F84239" w:rsidRDefault="00F84239" w:rsidP="00F84239">
      <w:pPr>
        <w:pStyle w:val="ListParagraph"/>
        <w:numPr>
          <w:ilvl w:val="1"/>
          <w:numId w:val="7"/>
        </w:numPr>
      </w:pPr>
      <w:r>
        <w:t>Problematik: Ein Host kennt eine Ziel IP Adresse eines Pakets, aber im Allgemeinen nicht die nächste Ziel MAC Adresse des «</w:t>
      </w:r>
      <w:proofErr w:type="spellStart"/>
      <w:r>
        <w:t>next</w:t>
      </w:r>
      <w:proofErr w:type="spellEnd"/>
      <w:r>
        <w:t xml:space="preserve"> </w:t>
      </w:r>
      <w:proofErr w:type="spellStart"/>
      <w:r>
        <w:t>hop</w:t>
      </w:r>
      <w:proofErr w:type="spellEnd"/>
      <w:r>
        <w:t>»</w:t>
      </w:r>
    </w:p>
    <w:p w:rsidR="00F84239" w:rsidRDefault="00F84239" w:rsidP="00F84239">
      <w:pPr>
        <w:pStyle w:val="ListParagraph"/>
        <w:numPr>
          <w:ilvl w:val="1"/>
          <w:numId w:val="7"/>
        </w:numPr>
      </w:pPr>
      <w:r>
        <w:t xml:space="preserve">Funktionen des </w:t>
      </w:r>
      <w:proofErr w:type="spellStart"/>
      <w:r>
        <w:t>A</w:t>
      </w:r>
      <w:r w:rsidR="00073C79">
        <w:t>d</w:t>
      </w:r>
      <w:r>
        <w:t>dress</w:t>
      </w:r>
      <w:proofErr w:type="spellEnd"/>
      <w:r>
        <w:t xml:space="preserve"> Resolution Protocol (ARP)</w:t>
      </w:r>
    </w:p>
    <w:p w:rsidR="00F84239" w:rsidRDefault="00073C79" w:rsidP="00F84239">
      <w:pPr>
        <w:pStyle w:val="ListParagraph"/>
        <w:numPr>
          <w:ilvl w:val="2"/>
          <w:numId w:val="7"/>
        </w:numPr>
      </w:pPr>
      <w:r>
        <w:t>Es findet die MAC Adresse zu einer IP Adresse</w:t>
      </w:r>
    </w:p>
    <w:p w:rsidR="00073C79" w:rsidRDefault="00073C79" w:rsidP="00F84239">
      <w:pPr>
        <w:pStyle w:val="ListParagraph"/>
        <w:numPr>
          <w:ilvl w:val="2"/>
          <w:numId w:val="7"/>
        </w:numPr>
      </w:pPr>
      <w:r>
        <w:t>Es unterhält die ARP Tabelle des Rechners, um das Auffinden zu beschleunigen und das Netzwerk zu entlasten</w:t>
      </w:r>
    </w:p>
    <w:p w:rsidR="00096265" w:rsidRDefault="00096265" w:rsidP="00096265">
      <w:pPr>
        <w:pStyle w:val="ListParagraph"/>
        <w:numPr>
          <w:ilvl w:val="1"/>
          <w:numId w:val="7"/>
        </w:numPr>
      </w:pPr>
      <w:r>
        <w:t>Ablauf</w:t>
      </w:r>
    </w:p>
    <w:p w:rsidR="00096265" w:rsidRDefault="00096265" w:rsidP="00096265">
      <w:pPr>
        <w:pStyle w:val="ListParagraph"/>
        <w:numPr>
          <w:ilvl w:val="2"/>
          <w:numId w:val="7"/>
        </w:numPr>
      </w:pPr>
      <w:r>
        <w:t xml:space="preserve">Wenn ein Paket an </w:t>
      </w:r>
      <w:proofErr w:type="gramStart"/>
      <w:r>
        <w:t>eine Ziel</w:t>
      </w:r>
      <w:proofErr w:type="gramEnd"/>
      <w:r>
        <w:t xml:space="preserve"> IP Adresse gesendet werden soll, wird nachgeschaut, ob dafür schon eine MAC Adresse im ARP Cache liegt</w:t>
      </w:r>
    </w:p>
    <w:p w:rsidR="00096265" w:rsidRDefault="00096265" w:rsidP="00096265">
      <w:pPr>
        <w:pStyle w:val="ListParagraph"/>
        <w:numPr>
          <w:ilvl w:val="2"/>
          <w:numId w:val="7"/>
        </w:numPr>
      </w:pPr>
      <w:r>
        <w:t>Falls ja, wird die betreffende MAC Adresse im Ethernet Header als Destination angegeben</w:t>
      </w:r>
    </w:p>
    <w:p w:rsidR="00096265" w:rsidRDefault="00096265" w:rsidP="00096265">
      <w:pPr>
        <w:pStyle w:val="ListParagraph"/>
        <w:numPr>
          <w:ilvl w:val="2"/>
          <w:numId w:val="7"/>
        </w:numPr>
      </w:pPr>
      <w:r>
        <w:t>Falls nein, wird eine WHOIS Anfrage als Broadcast durch das Netzwerk versendet. Der betreffende Rechner oder aber das Default Gateway werden antworten und die MAC Adresse wird in den Cache aufgenommen</w:t>
      </w:r>
    </w:p>
    <w:p w:rsidR="00216B56" w:rsidRDefault="00216B56" w:rsidP="00216B56">
      <w:pPr>
        <w:pStyle w:val="ListParagraph"/>
        <w:numPr>
          <w:ilvl w:val="0"/>
          <w:numId w:val="7"/>
        </w:numPr>
      </w:pPr>
      <w:r>
        <w:t>Probleme mit ARP</w:t>
      </w:r>
    </w:p>
    <w:p w:rsidR="00216B56" w:rsidRDefault="00216B56" w:rsidP="00216B56">
      <w:pPr>
        <w:pStyle w:val="ListParagraph"/>
        <w:numPr>
          <w:ilvl w:val="1"/>
          <w:numId w:val="7"/>
        </w:numPr>
      </w:pPr>
      <w:r>
        <w:t>Zu viel Broadcastverkehr in einem LAN</w:t>
      </w:r>
    </w:p>
    <w:p w:rsidR="00216B56" w:rsidRDefault="00216B56" w:rsidP="00216B56">
      <w:pPr>
        <w:pStyle w:val="ListParagraph"/>
        <w:numPr>
          <w:ilvl w:val="1"/>
          <w:numId w:val="7"/>
        </w:numPr>
      </w:pPr>
      <w:r>
        <w:t>Sicherheitsrisiko, da via ARP Spoofing ein Rechner vorgeben kann, er hätte die entsprechende IP Adresse. Aller verkehrt geht dann bei ihm vorbei und kann abgehört werden</w:t>
      </w:r>
    </w:p>
    <w:p w:rsidR="00216B56" w:rsidRDefault="00216B56" w:rsidP="00216B56">
      <w:pPr>
        <w:pStyle w:val="ListParagraph"/>
        <w:numPr>
          <w:ilvl w:val="1"/>
          <w:numId w:val="7"/>
        </w:numPr>
      </w:pPr>
      <w:r>
        <w:t>Bei IPv6 hat man deshalb versucht, die Zuordnung einer Schicht 2 Adresse zu einer Schicht 3 Adresse besser zu gestalten (</w:t>
      </w:r>
      <w:proofErr w:type="spellStart"/>
      <w:r>
        <w:t>Neighbor</w:t>
      </w:r>
      <w:proofErr w:type="spellEnd"/>
      <w:r>
        <w:t xml:space="preserve"> Discovery NS)</w:t>
      </w:r>
    </w:p>
    <w:p w:rsidR="00E13148" w:rsidRDefault="00E13148" w:rsidP="00E13148">
      <w:pPr>
        <w:pStyle w:val="Heading2"/>
      </w:pPr>
      <w:bookmarkStart w:id="7" w:name="_Toc496475848"/>
      <w:r>
        <w:t>Kapitel 6: Die Netzwerkschicht</w:t>
      </w:r>
      <w:bookmarkEnd w:id="7"/>
    </w:p>
    <w:p w:rsidR="00364291" w:rsidRDefault="00364291" w:rsidP="00364291">
      <w:pPr>
        <w:pStyle w:val="ListParagraph"/>
        <w:numPr>
          <w:ilvl w:val="0"/>
          <w:numId w:val="9"/>
        </w:numPr>
      </w:pPr>
      <w:r>
        <w:t>Die Netzwerkschicht in Kommunikationssystemen</w:t>
      </w:r>
    </w:p>
    <w:p w:rsidR="00CD20CE" w:rsidRDefault="00CD20CE" w:rsidP="00CD20CE">
      <w:pPr>
        <w:pStyle w:val="ListParagraph"/>
        <w:numPr>
          <w:ilvl w:val="1"/>
          <w:numId w:val="9"/>
        </w:numPr>
      </w:pPr>
      <w:r>
        <w:t>Aufgaben der Netzwerkschicht</w:t>
      </w:r>
    </w:p>
    <w:p w:rsidR="00CD20CE" w:rsidRDefault="002E119D" w:rsidP="00CD20CE">
      <w:pPr>
        <w:pStyle w:val="ListParagraph"/>
        <w:numPr>
          <w:ilvl w:val="2"/>
          <w:numId w:val="9"/>
        </w:numPr>
      </w:pPr>
      <w:r>
        <w:t>Auf dem Endsystem (Senderichtung): Das Protokoll der Netzwerkschicht nimmt Segmente von der Transportschicht entgegen und packt sie in Pakete ein</w:t>
      </w:r>
    </w:p>
    <w:p w:rsidR="002E119D" w:rsidRDefault="002E119D" w:rsidP="00CD20CE">
      <w:pPr>
        <w:pStyle w:val="ListParagraph"/>
        <w:numPr>
          <w:ilvl w:val="2"/>
          <w:numId w:val="9"/>
        </w:numPr>
      </w:pPr>
      <w:r>
        <w:t>Bildung des Headers mit allerlei Overhead Informationen</w:t>
      </w:r>
    </w:p>
    <w:p w:rsidR="002E119D" w:rsidRDefault="002E119D" w:rsidP="00CD20CE">
      <w:pPr>
        <w:pStyle w:val="ListParagraph"/>
        <w:numPr>
          <w:ilvl w:val="2"/>
          <w:numId w:val="9"/>
        </w:numPr>
      </w:pPr>
      <w:r>
        <w:t>Adressierung (Quelladresse, Zieladresse, private Adressierung oder öffentliche Adressierung)</w:t>
      </w:r>
    </w:p>
    <w:p w:rsidR="002E119D" w:rsidRDefault="002E119D" w:rsidP="00CD20CE">
      <w:pPr>
        <w:pStyle w:val="ListParagraph"/>
        <w:numPr>
          <w:ilvl w:val="2"/>
          <w:numId w:val="9"/>
        </w:numPr>
      </w:pPr>
      <w:r>
        <w:lastRenderedPageBreak/>
        <w:t>Netzelemente der Schicht 3 (Router); Wegleitung der Pakete von einem Netz ins nächste (Routing)</w:t>
      </w:r>
    </w:p>
    <w:p w:rsidR="002E119D" w:rsidRDefault="001B7F0A" w:rsidP="00CD20CE">
      <w:pPr>
        <w:pStyle w:val="ListParagraph"/>
        <w:numPr>
          <w:ilvl w:val="2"/>
          <w:numId w:val="9"/>
        </w:numPr>
      </w:pPr>
      <w:r>
        <w:t>Auf dem Endgerät in Empfangsrichtung: Auspacken von ankommenden IP Paketen und Auswertung des IP Headers, Übergabe des Segmentes an die Transportschicht</w:t>
      </w:r>
    </w:p>
    <w:p w:rsidR="0075171D" w:rsidRDefault="0075171D" w:rsidP="0075171D">
      <w:pPr>
        <w:pStyle w:val="ListParagraph"/>
        <w:numPr>
          <w:ilvl w:val="1"/>
          <w:numId w:val="9"/>
        </w:numPr>
      </w:pPr>
      <w:r>
        <w:t>Regeln</w:t>
      </w:r>
    </w:p>
    <w:p w:rsidR="0075171D" w:rsidRDefault="0075171D" w:rsidP="0075171D">
      <w:pPr>
        <w:pStyle w:val="ListParagraph"/>
        <w:numPr>
          <w:ilvl w:val="2"/>
          <w:numId w:val="9"/>
        </w:numPr>
      </w:pPr>
      <w:r>
        <w:t>Eine Maschine die an ein Netz angeschlossen ist und über eine IP Adresse verfügt, wird Host genannt</w:t>
      </w:r>
    </w:p>
    <w:p w:rsidR="0075171D" w:rsidRDefault="0075171D" w:rsidP="0075171D">
      <w:pPr>
        <w:pStyle w:val="ListParagraph"/>
        <w:numPr>
          <w:ilvl w:val="2"/>
          <w:numId w:val="9"/>
        </w:numPr>
      </w:pPr>
      <w:r>
        <w:t xml:space="preserve">Eine Maschine </w:t>
      </w:r>
      <w:proofErr w:type="gramStart"/>
      <w:r>
        <w:t>die über verschiedene Interfaces</w:t>
      </w:r>
      <w:proofErr w:type="gramEnd"/>
      <w:r>
        <w:t xml:space="preserve"> an mehrere Netze angeschlossen ist und Pakete von einem Netz in ein anderes Netz weiterleiten kann wird Router genannt</w:t>
      </w:r>
    </w:p>
    <w:p w:rsidR="00CB4060" w:rsidRDefault="00CB4060" w:rsidP="0075171D">
      <w:pPr>
        <w:pStyle w:val="ListParagraph"/>
        <w:numPr>
          <w:ilvl w:val="2"/>
          <w:numId w:val="9"/>
        </w:numPr>
      </w:pPr>
      <w:r>
        <w:t>Hinweis: Ein Router hat nur eine Schnittstelle in ein Netz. An einem Netz können aber mehrere Router angeschlossen sein</w:t>
      </w:r>
    </w:p>
    <w:p w:rsidR="007C080E" w:rsidRDefault="007C080E" w:rsidP="007C080E">
      <w:pPr>
        <w:pStyle w:val="ListParagraph"/>
        <w:numPr>
          <w:ilvl w:val="1"/>
          <w:numId w:val="9"/>
        </w:numPr>
      </w:pPr>
      <w:r>
        <w:t>Layer 3 Protokille</w:t>
      </w:r>
    </w:p>
    <w:p w:rsidR="007C080E" w:rsidRDefault="007C080E" w:rsidP="007C080E">
      <w:pPr>
        <w:pStyle w:val="ListParagraph"/>
        <w:numPr>
          <w:ilvl w:val="2"/>
          <w:numId w:val="9"/>
        </w:numPr>
      </w:pPr>
      <w:r>
        <w:t>IPv4 und IPv6</w:t>
      </w:r>
    </w:p>
    <w:p w:rsidR="007C080E" w:rsidRDefault="007C080E" w:rsidP="007C080E">
      <w:pPr>
        <w:pStyle w:val="ListParagraph"/>
        <w:numPr>
          <w:ilvl w:val="2"/>
          <w:numId w:val="9"/>
        </w:numPr>
      </w:pPr>
      <w:r>
        <w:t>IPX (Novell)</w:t>
      </w:r>
    </w:p>
    <w:p w:rsidR="007C080E" w:rsidRDefault="007C080E" w:rsidP="007C080E">
      <w:pPr>
        <w:pStyle w:val="ListParagraph"/>
        <w:numPr>
          <w:ilvl w:val="2"/>
          <w:numId w:val="9"/>
        </w:numPr>
      </w:pPr>
      <w:proofErr w:type="spellStart"/>
      <w:r>
        <w:t>AppleTalk</w:t>
      </w:r>
      <w:proofErr w:type="spellEnd"/>
    </w:p>
    <w:p w:rsidR="007C080E" w:rsidRDefault="007C080E" w:rsidP="007C080E">
      <w:pPr>
        <w:pStyle w:val="ListParagraph"/>
        <w:numPr>
          <w:ilvl w:val="2"/>
          <w:numId w:val="9"/>
        </w:numPr>
      </w:pPr>
      <w:r>
        <w:t>CLNS</w:t>
      </w:r>
    </w:p>
    <w:p w:rsidR="00364291" w:rsidRDefault="00364291" w:rsidP="00364291">
      <w:pPr>
        <w:pStyle w:val="ListParagraph"/>
        <w:numPr>
          <w:ilvl w:val="0"/>
          <w:numId w:val="9"/>
        </w:numPr>
      </w:pPr>
      <w:r>
        <w:t>Charakteristika des IP Protokolls</w:t>
      </w:r>
    </w:p>
    <w:p w:rsidR="007C080E" w:rsidRDefault="007C080E" w:rsidP="007C080E">
      <w:pPr>
        <w:pStyle w:val="ListParagraph"/>
        <w:numPr>
          <w:ilvl w:val="1"/>
          <w:numId w:val="9"/>
        </w:numPr>
      </w:pPr>
      <w:r>
        <w:t>Verbindungslos: Ein Sender schickt dem Empfänger etwas, ohne dass dieser es schon weiss</w:t>
      </w:r>
      <w:r w:rsidR="00412771">
        <w:t>. Der Sender weiss nicht, ob der Empfänger bereit ist, ob das Paket ankommt oder ob der Empfänger es lesen kann. Der Empfänger weiss nicht, wann ein Paket ankommen soll</w:t>
      </w:r>
    </w:p>
    <w:p w:rsidR="007C080E" w:rsidRDefault="007C080E" w:rsidP="007C080E">
      <w:pPr>
        <w:pStyle w:val="ListParagraph"/>
        <w:numPr>
          <w:ilvl w:val="1"/>
          <w:numId w:val="9"/>
        </w:numPr>
      </w:pPr>
      <w:r>
        <w:t xml:space="preserve">Best </w:t>
      </w:r>
      <w:proofErr w:type="spellStart"/>
      <w:r>
        <w:t>effort</w:t>
      </w:r>
      <w:proofErr w:type="spellEnd"/>
      <w:r>
        <w:t>:</w:t>
      </w:r>
      <w:r w:rsidR="000906D6">
        <w:t xml:space="preserve"> Das Netz leitet </w:t>
      </w:r>
      <w:proofErr w:type="spellStart"/>
      <w:r w:rsidR="000906D6">
        <w:t>sov</w:t>
      </w:r>
      <w:r w:rsidR="0064057B">
        <w:t>iele</w:t>
      </w:r>
      <w:proofErr w:type="spellEnd"/>
      <w:r w:rsidR="0064057B">
        <w:t xml:space="preserve"> Pakete wie möglich weiter. Sind zu viele Pakete unterwegs, werden die gepuffert und bei einem Überlauf weggeworfen</w:t>
      </w:r>
    </w:p>
    <w:p w:rsidR="0064057B" w:rsidRDefault="0064057B" w:rsidP="007C080E">
      <w:pPr>
        <w:pStyle w:val="ListParagraph"/>
        <w:numPr>
          <w:ilvl w:val="1"/>
          <w:numId w:val="9"/>
        </w:numPr>
      </w:pPr>
      <w:r>
        <w:t xml:space="preserve">Media </w:t>
      </w:r>
      <w:proofErr w:type="spellStart"/>
      <w:r>
        <w:t>independant</w:t>
      </w:r>
      <w:proofErr w:type="spellEnd"/>
      <w:r>
        <w:t>: Das Protokoll läuft über alle möglichen Layer 2 Protokolle (Ethernet, PPP, ATM etc.) und alle Schicht 1 Medien (Glas, Kupfer, Luft)</w:t>
      </w:r>
    </w:p>
    <w:p w:rsidR="00EA5FBF" w:rsidRDefault="00EA5FBF" w:rsidP="00EA5FBF">
      <w:pPr>
        <w:pStyle w:val="ListParagraph"/>
        <w:numPr>
          <w:ilvl w:val="1"/>
          <w:numId w:val="9"/>
        </w:numPr>
      </w:pPr>
      <w:r>
        <w:t>Hinweis: Kapselung bedeutet so viel wie das Abpacken einer Layer 4 PDU zu einem Layer 3 Datensatz mit Layer 3 Header davor (also eine neue Layer 3 PDU)</w:t>
      </w:r>
    </w:p>
    <w:p w:rsidR="00364291" w:rsidRDefault="00364291" w:rsidP="00364291">
      <w:pPr>
        <w:pStyle w:val="ListParagraph"/>
        <w:numPr>
          <w:ilvl w:val="0"/>
          <w:numId w:val="9"/>
        </w:numPr>
      </w:pPr>
      <w:r>
        <w:t>IPv4 Header</w:t>
      </w:r>
    </w:p>
    <w:p w:rsidR="00F85FF9" w:rsidRDefault="00F85FF9" w:rsidP="00F85FF9">
      <w:pPr>
        <w:pStyle w:val="ListParagraph"/>
        <w:numPr>
          <w:ilvl w:val="1"/>
          <w:numId w:val="9"/>
        </w:numPr>
      </w:pPr>
      <w:r>
        <w:rPr>
          <w:noProof/>
        </w:rPr>
        <w:drawing>
          <wp:inline distT="0" distB="0" distL="0" distR="0" wp14:anchorId="0575AD7F" wp14:editId="1215BB34">
            <wp:extent cx="3888121" cy="3451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2890" cy="3455626"/>
                    </a:xfrm>
                    <a:prstGeom prst="rect">
                      <a:avLst/>
                    </a:prstGeom>
                  </pic:spPr>
                </pic:pic>
              </a:graphicData>
            </a:graphic>
          </wp:inline>
        </w:drawing>
      </w:r>
    </w:p>
    <w:p w:rsidR="00C23CB7" w:rsidRDefault="006B4B97" w:rsidP="00F85FF9">
      <w:pPr>
        <w:pStyle w:val="ListParagraph"/>
        <w:numPr>
          <w:ilvl w:val="1"/>
          <w:numId w:val="9"/>
        </w:numPr>
      </w:pPr>
      <w:r>
        <w:lastRenderedPageBreak/>
        <w:t>Version (4 Bit)</w:t>
      </w:r>
      <w:r w:rsidR="000339EA">
        <w:t>: 4</w:t>
      </w:r>
    </w:p>
    <w:p w:rsidR="000339EA" w:rsidRDefault="000339EA" w:rsidP="00F85FF9">
      <w:pPr>
        <w:pStyle w:val="ListParagraph"/>
        <w:numPr>
          <w:ilvl w:val="1"/>
          <w:numId w:val="9"/>
        </w:numPr>
      </w:pPr>
      <w:r>
        <w:t xml:space="preserve">IP Header </w:t>
      </w:r>
      <w:proofErr w:type="spellStart"/>
      <w:r>
        <w:t>Length</w:t>
      </w:r>
      <w:proofErr w:type="spellEnd"/>
      <w:r>
        <w:t xml:space="preserve">: Der Header hat nicht immer die Länge von 20 Bytes, deshalb wird im Internet Header </w:t>
      </w:r>
      <w:proofErr w:type="spellStart"/>
      <w:r>
        <w:t>Length</w:t>
      </w:r>
      <w:proofErr w:type="spellEnd"/>
      <w:r>
        <w:t xml:space="preserve"> die Anzahl Zeilen * 4 Bytes angegeben</w:t>
      </w:r>
    </w:p>
    <w:p w:rsidR="00491181" w:rsidRDefault="00491181" w:rsidP="00F85FF9">
      <w:pPr>
        <w:pStyle w:val="ListParagraph"/>
        <w:numPr>
          <w:ilvl w:val="1"/>
          <w:numId w:val="9"/>
        </w:numPr>
      </w:pPr>
      <w:proofErr w:type="spellStart"/>
      <w:r>
        <w:t>Differentiated</w:t>
      </w:r>
      <w:proofErr w:type="spellEnd"/>
      <w:r>
        <w:t xml:space="preserve"> Services: Früherer Versuch, gewisse Kategorien von Ve</w:t>
      </w:r>
      <w:r w:rsidR="00114FE4">
        <w:t>rk</w:t>
      </w:r>
      <w:r>
        <w:t>ehr zu unterscheiden</w:t>
      </w:r>
      <w:r w:rsidR="00114FE4">
        <w:t xml:space="preserve"> (</w:t>
      </w:r>
      <w:r>
        <w:t>Netzneutralität</w:t>
      </w:r>
      <w:r w:rsidR="00114FE4">
        <w:t>), deshalb heute meist genullt</w:t>
      </w:r>
      <w:r w:rsidR="001C65E9">
        <w:t xml:space="preserve">. Die ersten </w:t>
      </w:r>
      <w:r w:rsidR="00AD61D4">
        <w:t xml:space="preserve">sechs Bits bezeichnen dabei den </w:t>
      </w:r>
      <w:proofErr w:type="spellStart"/>
      <w:r w:rsidR="00AD61D4">
        <w:t>Differentiated</w:t>
      </w:r>
      <w:proofErr w:type="spellEnd"/>
      <w:r w:rsidR="00AD61D4">
        <w:t xml:space="preserve"> Service Code Point (DSCP) für den QoS Mechanismus</w:t>
      </w:r>
      <w:r w:rsidR="00AA0193">
        <w:t xml:space="preserve">, z.B. für </w:t>
      </w:r>
      <w:proofErr w:type="spellStart"/>
      <w:r w:rsidR="00AA0193">
        <w:t>Priority</w:t>
      </w:r>
      <w:proofErr w:type="spellEnd"/>
      <w:r w:rsidR="00AA0193">
        <w:t xml:space="preserve"> Queue in privaten Netzwerken</w:t>
      </w:r>
      <w:r w:rsidR="00AD61D4">
        <w:t xml:space="preserve">. Die letzten zwei Bits sind für Explicit </w:t>
      </w:r>
      <w:proofErr w:type="spellStart"/>
      <w:r w:rsidR="00AD61D4">
        <w:t>Congestion</w:t>
      </w:r>
      <w:proofErr w:type="spellEnd"/>
      <w:r w:rsidR="00AD61D4">
        <w:t xml:space="preserve"> </w:t>
      </w:r>
      <w:proofErr w:type="spellStart"/>
      <w:r w:rsidR="00AD61D4">
        <w:t>Notification</w:t>
      </w:r>
      <w:proofErr w:type="spellEnd"/>
      <w:r w:rsidR="00AD61D4">
        <w:t xml:space="preserve"> (ECN), als Stauhinweise, registriert</w:t>
      </w:r>
    </w:p>
    <w:p w:rsidR="00114FE4" w:rsidRDefault="007F1B1A" w:rsidP="00F85FF9">
      <w:pPr>
        <w:pStyle w:val="ListParagraph"/>
        <w:numPr>
          <w:ilvl w:val="1"/>
          <w:numId w:val="9"/>
        </w:numPr>
      </w:pPr>
      <w:r>
        <w:t>Die zweite Zeile wird nur gebraucht, wenn ein Schicht 2 Rahmen grösser als die maximale Länge von 1500 Bytes ist und fragmentiert werden muss. Dies kommt aber heute faktisch nicht mehr vor</w:t>
      </w:r>
    </w:p>
    <w:p w:rsidR="00533368" w:rsidRDefault="00533368" w:rsidP="00F85FF9">
      <w:pPr>
        <w:pStyle w:val="ListParagraph"/>
        <w:numPr>
          <w:ilvl w:val="1"/>
          <w:numId w:val="9"/>
        </w:numPr>
      </w:pPr>
      <w:r>
        <w:t xml:space="preserve">Time </w:t>
      </w:r>
      <w:proofErr w:type="spellStart"/>
      <w:r>
        <w:t>to</w:t>
      </w:r>
      <w:proofErr w:type="spellEnd"/>
      <w:r>
        <w:t xml:space="preserve"> Live (TTL). Dieses Feld wird vom Sender z.B. auf 128 oder maximal 255 gesetzt und wird von jedem Router um 1 dekrementiert bis es bei 0 weggeworfen wird und der Absender eine ICMP Fehlernachricht bekommt. Dies verhindert, da</w:t>
      </w:r>
      <w:r w:rsidR="00033EC6">
        <w:t>s</w:t>
      </w:r>
      <w:r>
        <w:t>s Pakete endlos herumkreisen können</w:t>
      </w:r>
    </w:p>
    <w:p w:rsidR="00033EC6" w:rsidRDefault="00033EC6" w:rsidP="00F85FF9">
      <w:pPr>
        <w:pStyle w:val="ListParagraph"/>
        <w:numPr>
          <w:ilvl w:val="1"/>
          <w:numId w:val="9"/>
        </w:numPr>
      </w:pPr>
      <w:r>
        <w:t>Protocol: Gibt an, welchem Protokoll ein angekommenes IP Paket übergeben werden soll, z.B. 0x06 für TCP</w:t>
      </w:r>
    </w:p>
    <w:p w:rsidR="00363996" w:rsidRDefault="00430626" w:rsidP="00F85FF9">
      <w:pPr>
        <w:pStyle w:val="ListParagraph"/>
        <w:numPr>
          <w:ilvl w:val="1"/>
          <w:numId w:val="9"/>
        </w:numPr>
      </w:pPr>
      <w:r>
        <w:t xml:space="preserve">Source- und </w:t>
      </w:r>
      <w:proofErr w:type="spellStart"/>
      <w:r>
        <w:t>Destinationad</w:t>
      </w:r>
      <w:r w:rsidR="004E72A1">
        <w:t>d</w:t>
      </w:r>
      <w:r>
        <w:t>ress</w:t>
      </w:r>
      <w:proofErr w:type="spellEnd"/>
      <w:r>
        <w:t xml:space="preserve"> </w:t>
      </w:r>
      <w:r w:rsidR="00363996">
        <w:t>zu je 4 Bytes (Heute viel zu kurz)</w:t>
      </w:r>
    </w:p>
    <w:p w:rsidR="00363996" w:rsidRDefault="00363996" w:rsidP="00F85FF9">
      <w:pPr>
        <w:pStyle w:val="ListParagraph"/>
        <w:numPr>
          <w:ilvl w:val="1"/>
          <w:numId w:val="9"/>
        </w:numPr>
      </w:pPr>
      <w:r>
        <w:t xml:space="preserve">In mehr als 99% der Pakete werden keine Optionen mitgegeben und der Header beträgt in der Regel 20 Bytes. Werden Optionen mitgegeben, müssen diese auf Zeilen * 4 Bytes </w:t>
      </w:r>
      <w:proofErr w:type="spellStart"/>
      <w:r>
        <w:t>aufgepaddet</w:t>
      </w:r>
      <w:proofErr w:type="spellEnd"/>
      <w:r>
        <w:t xml:space="preserve"> werden</w:t>
      </w:r>
    </w:p>
    <w:p w:rsidR="00364291" w:rsidRDefault="00364291" w:rsidP="00364291">
      <w:pPr>
        <w:pStyle w:val="ListParagraph"/>
        <w:numPr>
          <w:ilvl w:val="0"/>
          <w:numId w:val="9"/>
        </w:numPr>
      </w:pPr>
      <w:r>
        <w:t>IPv6 Header</w:t>
      </w:r>
    </w:p>
    <w:p w:rsidR="004D0A89" w:rsidRDefault="004D0A89" w:rsidP="004D0A89">
      <w:pPr>
        <w:pStyle w:val="ListParagraph"/>
        <w:numPr>
          <w:ilvl w:val="1"/>
          <w:numId w:val="9"/>
        </w:numPr>
      </w:pPr>
      <w:r>
        <w:rPr>
          <w:noProof/>
        </w:rPr>
        <w:drawing>
          <wp:inline distT="0" distB="0" distL="0" distR="0" wp14:anchorId="271848E1" wp14:editId="793403D0">
            <wp:extent cx="4249271" cy="317992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7704" cy="3186238"/>
                    </a:xfrm>
                    <a:prstGeom prst="rect">
                      <a:avLst/>
                    </a:prstGeom>
                  </pic:spPr>
                </pic:pic>
              </a:graphicData>
            </a:graphic>
          </wp:inline>
        </w:drawing>
      </w:r>
    </w:p>
    <w:p w:rsidR="00AF523A" w:rsidRDefault="00AF523A" w:rsidP="00AF523A">
      <w:pPr>
        <w:pStyle w:val="ListParagraph"/>
        <w:numPr>
          <w:ilvl w:val="1"/>
          <w:numId w:val="9"/>
        </w:numPr>
      </w:pPr>
      <w:r>
        <w:t>Hinweis: Der IPv4 Adressraum ist mit 32 Bit und 3.7 Milliarden möglichen Adressen heute viel zu klein. Hinzu kommt, dass mit der Einführung von NAT und dem daraus resultierenden Einsparen von Adressen neue Probleme aufgetreten sind (Nicht direkt erreichbar)</w:t>
      </w:r>
    </w:p>
    <w:p w:rsidR="00AF523A" w:rsidRDefault="00AF523A" w:rsidP="00AF523A">
      <w:pPr>
        <w:pStyle w:val="ListParagraph"/>
        <w:numPr>
          <w:ilvl w:val="1"/>
          <w:numId w:val="9"/>
        </w:numPr>
      </w:pPr>
      <w:r>
        <w:t>Vorteile von IPv6</w:t>
      </w:r>
    </w:p>
    <w:p w:rsidR="00AF523A" w:rsidRDefault="00AF523A" w:rsidP="00AF523A">
      <w:pPr>
        <w:pStyle w:val="ListParagraph"/>
        <w:numPr>
          <w:ilvl w:val="2"/>
          <w:numId w:val="9"/>
        </w:numPr>
      </w:pPr>
      <w:r>
        <w:t>Vervielfachung des Adressraums</w:t>
      </w:r>
    </w:p>
    <w:p w:rsidR="00AF523A" w:rsidRDefault="00AF523A" w:rsidP="00AF523A">
      <w:pPr>
        <w:pStyle w:val="ListParagraph"/>
        <w:numPr>
          <w:ilvl w:val="2"/>
          <w:numId w:val="9"/>
        </w:numPr>
      </w:pPr>
      <w:r>
        <w:t>Vereinfachung der Paketweiterleitung dank eines einfacheren Headers</w:t>
      </w:r>
    </w:p>
    <w:p w:rsidR="00AF523A" w:rsidRDefault="00AF523A" w:rsidP="00AF523A">
      <w:pPr>
        <w:pStyle w:val="ListParagraph"/>
        <w:numPr>
          <w:ilvl w:val="2"/>
          <w:numId w:val="9"/>
        </w:numPr>
      </w:pPr>
      <w:r>
        <w:t>Verzicht auf NAT</w:t>
      </w:r>
    </w:p>
    <w:p w:rsidR="00AF523A" w:rsidRDefault="009A120B" w:rsidP="00AF523A">
      <w:pPr>
        <w:pStyle w:val="ListParagraph"/>
        <w:numPr>
          <w:ilvl w:val="2"/>
          <w:numId w:val="9"/>
        </w:numPr>
      </w:pPr>
      <w:r>
        <w:t>Sicherheit ist im P</w:t>
      </w:r>
      <w:r w:rsidR="00AF523A">
        <w:t>rotokoll eingebaut</w:t>
      </w:r>
    </w:p>
    <w:p w:rsidR="006B4B97" w:rsidRDefault="006B4B97" w:rsidP="006B4B97">
      <w:pPr>
        <w:pStyle w:val="ListParagraph"/>
        <w:numPr>
          <w:ilvl w:val="1"/>
          <w:numId w:val="9"/>
        </w:numPr>
      </w:pPr>
      <w:r>
        <w:lastRenderedPageBreak/>
        <w:t>Version (4 Bit): 6</w:t>
      </w:r>
    </w:p>
    <w:p w:rsidR="006B4B97" w:rsidRDefault="006F65AF" w:rsidP="006B4B97">
      <w:pPr>
        <w:pStyle w:val="ListParagraph"/>
        <w:numPr>
          <w:ilvl w:val="1"/>
          <w:numId w:val="9"/>
        </w:numPr>
        <w:rPr>
          <w:lang w:val="en-GB"/>
        </w:rPr>
      </w:pPr>
      <w:r w:rsidRPr="009F5766">
        <w:rPr>
          <w:lang w:val="en-GB"/>
        </w:rPr>
        <w:t xml:space="preserve">Traffic Class: </w:t>
      </w:r>
      <w:proofErr w:type="spellStart"/>
      <w:r w:rsidRPr="009F5766">
        <w:rPr>
          <w:lang w:val="en-GB"/>
        </w:rPr>
        <w:t>Ist</w:t>
      </w:r>
      <w:proofErr w:type="spellEnd"/>
      <w:r w:rsidRPr="009F5766">
        <w:rPr>
          <w:lang w:val="en-GB"/>
        </w:rPr>
        <w:t xml:space="preserve"> equivalent </w:t>
      </w:r>
      <w:proofErr w:type="spellStart"/>
      <w:r w:rsidRPr="009F5766">
        <w:rPr>
          <w:lang w:val="en-GB"/>
        </w:rPr>
        <w:t>zum</w:t>
      </w:r>
      <w:proofErr w:type="spellEnd"/>
      <w:r w:rsidRPr="009F5766">
        <w:rPr>
          <w:lang w:val="en-GB"/>
        </w:rPr>
        <w:t xml:space="preserve"> Feld «Differentiated Services» von IPv4</w:t>
      </w:r>
    </w:p>
    <w:p w:rsidR="009F5766" w:rsidRDefault="009F5766" w:rsidP="006B4B97">
      <w:pPr>
        <w:pStyle w:val="ListParagraph"/>
        <w:numPr>
          <w:ilvl w:val="1"/>
          <w:numId w:val="9"/>
        </w:numPr>
      </w:pPr>
      <w:r w:rsidRPr="009F5766">
        <w:t xml:space="preserve">Flow Label (20 Bit): Spezialdienst für Echtzeitanwendungen. </w:t>
      </w:r>
      <w:r>
        <w:t>Informationen an die Router, für diesen Strom denselben Weg beizubehalten, damit die ankommenden Pakete nicht mehr geordnet werden müssen</w:t>
      </w:r>
    </w:p>
    <w:p w:rsidR="00833092" w:rsidRDefault="00833092" w:rsidP="006B4B97">
      <w:pPr>
        <w:pStyle w:val="ListParagraph"/>
        <w:numPr>
          <w:ilvl w:val="1"/>
          <w:numId w:val="9"/>
        </w:numPr>
      </w:pPr>
      <w:r>
        <w:t xml:space="preserve">Payload </w:t>
      </w:r>
      <w:proofErr w:type="spellStart"/>
      <w:r>
        <w:t>Length</w:t>
      </w:r>
      <w:proofErr w:type="spellEnd"/>
      <w:r>
        <w:t xml:space="preserve"> (16 Bit): Länge des gesamten IP Paketes inklusive Header und Extension-Header</w:t>
      </w:r>
    </w:p>
    <w:p w:rsidR="00833092" w:rsidRDefault="00922BE8" w:rsidP="006B4B97">
      <w:pPr>
        <w:pStyle w:val="ListParagraph"/>
        <w:numPr>
          <w:ilvl w:val="1"/>
          <w:numId w:val="9"/>
        </w:numPr>
      </w:pPr>
      <w:r>
        <w:t>Next Header (8 Bit): Entspricht dem Feld Protocol bei IPv5. Es gibt das Protokoll an, was auf IPv6 folgt. Anstatt Opt</w:t>
      </w:r>
      <w:r w:rsidR="00A91767">
        <w:t>ionen mitzuführen, kann ein IPv6</w:t>
      </w:r>
      <w:r>
        <w:t xml:space="preserve"> Header auf Extension Header als nächstes Protokoll hinweisen</w:t>
      </w:r>
    </w:p>
    <w:p w:rsidR="00922BE8" w:rsidRDefault="00922BE8" w:rsidP="006B4B97">
      <w:pPr>
        <w:pStyle w:val="ListParagraph"/>
        <w:numPr>
          <w:ilvl w:val="1"/>
          <w:numId w:val="9"/>
        </w:numPr>
      </w:pPr>
      <w:r w:rsidRPr="00103909">
        <w:t>Hop Limit (8 Bit): TTL bei IPv4</w:t>
      </w:r>
      <w:r w:rsidR="00721A24" w:rsidRPr="00103909">
        <w:t>, aber mit ICMPv6 Meldung an den Absender</w:t>
      </w:r>
    </w:p>
    <w:p w:rsidR="003977D4" w:rsidRDefault="003977D4" w:rsidP="003977D4">
      <w:pPr>
        <w:pStyle w:val="ListParagraph"/>
        <w:numPr>
          <w:ilvl w:val="1"/>
          <w:numId w:val="9"/>
        </w:numPr>
      </w:pPr>
      <w:r>
        <w:t xml:space="preserve">Source- und </w:t>
      </w:r>
      <w:proofErr w:type="spellStart"/>
      <w:r>
        <w:t>Destinationaddress</w:t>
      </w:r>
      <w:proofErr w:type="spellEnd"/>
      <w:r>
        <w:t xml:space="preserve"> zu je 16 Bytes</w:t>
      </w:r>
    </w:p>
    <w:p w:rsidR="00364291" w:rsidRDefault="00364291" w:rsidP="00364291">
      <w:pPr>
        <w:pStyle w:val="ListParagraph"/>
        <w:numPr>
          <w:ilvl w:val="0"/>
          <w:numId w:val="9"/>
        </w:numPr>
      </w:pPr>
      <w:r>
        <w:t>Routing auf einem Rechner</w:t>
      </w:r>
    </w:p>
    <w:p w:rsidR="00991858" w:rsidRDefault="00991858" w:rsidP="00991858">
      <w:pPr>
        <w:pStyle w:val="ListParagraph"/>
        <w:numPr>
          <w:ilvl w:val="1"/>
          <w:numId w:val="9"/>
        </w:numPr>
      </w:pPr>
      <w:r>
        <w:t>Beim Senden eines IP Paketes wird zwischen zwei Fällen unterschieden</w:t>
      </w:r>
    </w:p>
    <w:p w:rsidR="00991858" w:rsidRDefault="00991858" w:rsidP="00991858">
      <w:pPr>
        <w:pStyle w:val="ListParagraph"/>
        <w:numPr>
          <w:ilvl w:val="2"/>
          <w:numId w:val="9"/>
        </w:numPr>
      </w:pPr>
      <w:r>
        <w:t>Der Zielrechner ist im lokalen Netz (</w:t>
      </w:r>
      <w:proofErr w:type="spellStart"/>
      <w:r>
        <w:t>Local</w:t>
      </w:r>
      <w:proofErr w:type="spellEnd"/>
      <w:r>
        <w:t xml:space="preserve"> Host)</w:t>
      </w:r>
    </w:p>
    <w:p w:rsidR="00991858" w:rsidRDefault="00991858" w:rsidP="00991858">
      <w:pPr>
        <w:pStyle w:val="ListParagraph"/>
        <w:numPr>
          <w:ilvl w:val="2"/>
          <w:numId w:val="9"/>
        </w:numPr>
      </w:pPr>
      <w:r>
        <w:t>Der Zielrechner ist in einem entfernten Netz (Remote Host)</w:t>
      </w:r>
    </w:p>
    <w:p w:rsidR="00991858" w:rsidRDefault="00991858" w:rsidP="00991858">
      <w:pPr>
        <w:pStyle w:val="ListParagraph"/>
        <w:numPr>
          <w:ilvl w:val="1"/>
          <w:numId w:val="9"/>
        </w:numPr>
      </w:pPr>
      <w:r>
        <w:t xml:space="preserve">Für einen </w:t>
      </w:r>
      <w:proofErr w:type="spellStart"/>
      <w:r>
        <w:t>Local</w:t>
      </w:r>
      <w:proofErr w:type="spellEnd"/>
      <w:r>
        <w:t xml:space="preserve"> Host holt sich der Rechner die MAC Adresse via ARP oder ARP Cache und schickt dann direkt ein Schicht 2 Frame mit dem IP Paket als Payload</w:t>
      </w:r>
    </w:p>
    <w:p w:rsidR="00336696" w:rsidRDefault="00336696" w:rsidP="00991858">
      <w:pPr>
        <w:pStyle w:val="ListParagraph"/>
        <w:numPr>
          <w:ilvl w:val="1"/>
          <w:numId w:val="9"/>
        </w:numPr>
      </w:pPr>
      <w:r>
        <w:t>Für einen Remote Host muss er mittels IP und Subnetzmaske herausfinden, dass die IP nicht im gleichen Fall liegt. Jetzt muss der kürzeste Weg zum Ziel gefunden werde, was Routing genannt wird</w:t>
      </w:r>
    </w:p>
    <w:p w:rsidR="00E21D89" w:rsidRDefault="003E4548" w:rsidP="003E4548">
      <w:pPr>
        <w:pStyle w:val="ListParagraph"/>
        <w:numPr>
          <w:ilvl w:val="0"/>
          <w:numId w:val="9"/>
        </w:numPr>
      </w:pPr>
      <w:r>
        <w:t xml:space="preserve">Rechner: </w:t>
      </w:r>
      <w:r w:rsidR="00E21D89">
        <w:t>Routing Table mit drei Teilen</w:t>
      </w:r>
    </w:p>
    <w:p w:rsidR="00E21D89" w:rsidRDefault="00E21D89" w:rsidP="003E4548">
      <w:pPr>
        <w:pStyle w:val="ListParagraph"/>
        <w:numPr>
          <w:ilvl w:val="1"/>
          <w:numId w:val="9"/>
        </w:numPr>
      </w:pPr>
      <w:r>
        <w:t>Teil 1: Netzwerk Interfaces:</w:t>
      </w:r>
      <w:r w:rsidR="001C5F45">
        <w:t xml:space="preserve"> mit physikalischen und logischen Adaptern</w:t>
      </w:r>
      <w:r>
        <w:t xml:space="preserve"> Komische Nummer, dann Bezeichnung</w:t>
      </w:r>
      <w:r w:rsidR="001C5F45">
        <w:t xml:space="preserve"> (Mindestens 1 </w:t>
      </w:r>
      <w:proofErr w:type="spellStart"/>
      <w:r w:rsidR="001C5F45">
        <w:t>Loopback</w:t>
      </w:r>
      <w:proofErr w:type="spellEnd"/>
      <w:r w:rsidR="001C5F45">
        <w:t xml:space="preserve"> Interface)</w:t>
      </w:r>
    </w:p>
    <w:p w:rsidR="00161234" w:rsidRDefault="001C5F45" w:rsidP="00161234">
      <w:pPr>
        <w:pStyle w:val="ListParagraph"/>
        <w:numPr>
          <w:ilvl w:val="1"/>
          <w:numId w:val="9"/>
        </w:numPr>
      </w:pPr>
      <w:r>
        <w:t>Teil 2:</w:t>
      </w:r>
      <w:r w:rsidR="00310DF7">
        <w:t xml:space="preserve"> IPv4 Routing Table</w:t>
      </w:r>
    </w:p>
    <w:p w:rsidR="00161234" w:rsidRDefault="00161234" w:rsidP="00161234">
      <w:pPr>
        <w:pStyle w:val="ListParagraph"/>
        <w:numPr>
          <w:ilvl w:val="2"/>
          <w:numId w:val="9"/>
        </w:numPr>
      </w:pPr>
      <w:r>
        <w:rPr>
          <w:noProof/>
        </w:rPr>
        <w:drawing>
          <wp:inline distT="0" distB="0" distL="0" distR="0" wp14:anchorId="6360C7BE" wp14:editId="12DBA057">
            <wp:extent cx="4695276" cy="2005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202" cy="2008064"/>
                    </a:xfrm>
                    <a:prstGeom prst="rect">
                      <a:avLst/>
                    </a:prstGeom>
                  </pic:spPr>
                </pic:pic>
              </a:graphicData>
            </a:graphic>
          </wp:inline>
        </w:drawing>
      </w:r>
    </w:p>
    <w:p w:rsidR="00161234" w:rsidRDefault="00161234" w:rsidP="00161234">
      <w:pPr>
        <w:pStyle w:val="ListParagraph"/>
        <w:numPr>
          <w:ilvl w:val="2"/>
          <w:numId w:val="9"/>
        </w:numPr>
      </w:pPr>
      <w:r>
        <w:t>Zu unterscheidende Gruppen anhand des Netzwerkziels</w:t>
      </w:r>
    </w:p>
    <w:p w:rsidR="00161234" w:rsidRDefault="00161234" w:rsidP="00161234">
      <w:pPr>
        <w:pStyle w:val="ListParagraph"/>
        <w:numPr>
          <w:ilvl w:val="3"/>
          <w:numId w:val="9"/>
        </w:numPr>
      </w:pPr>
      <w:r>
        <w:t>0.0.0.0: Default Route, wenn keine andere Route zutrifft. Das Paket wird über das eigene Interface 192.168.10.11 an das lokale Netzwerk Interface mit der Adresse 192.168.10.1 weitergeleitet</w:t>
      </w:r>
    </w:p>
    <w:p w:rsidR="00161234" w:rsidRDefault="002140A5" w:rsidP="00161234">
      <w:pPr>
        <w:pStyle w:val="ListParagraph"/>
        <w:numPr>
          <w:ilvl w:val="3"/>
          <w:numId w:val="9"/>
        </w:numPr>
      </w:pPr>
      <w:r>
        <w:t xml:space="preserve">127.0.0.1 – 127.255.255.255: Adressen für Dienste auf dem eigenen System. Sie werden an das </w:t>
      </w:r>
      <w:proofErr w:type="spellStart"/>
      <w:r>
        <w:t>Loopback</w:t>
      </w:r>
      <w:proofErr w:type="spellEnd"/>
      <w:r>
        <w:t xml:space="preserve"> Interface des Rechners weitergeleitet</w:t>
      </w:r>
    </w:p>
    <w:p w:rsidR="009E1CFB" w:rsidRDefault="009E1CFB" w:rsidP="00161234">
      <w:pPr>
        <w:pStyle w:val="ListParagraph"/>
        <w:numPr>
          <w:ilvl w:val="3"/>
          <w:numId w:val="9"/>
        </w:numPr>
      </w:pPr>
      <w:r>
        <w:t>192.168.10.0 – 192.168.10.255: Adressen im lokalen Netz</w:t>
      </w:r>
    </w:p>
    <w:p w:rsidR="009E1CFB" w:rsidRDefault="009D172C" w:rsidP="009E1CFB">
      <w:pPr>
        <w:pStyle w:val="ListParagraph"/>
        <w:numPr>
          <w:ilvl w:val="4"/>
          <w:numId w:val="9"/>
        </w:numPr>
      </w:pPr>
      <w:r>
        <w:t>192.168.10.0: Bedeutet das ganze lokale Netz 192.168.10.x</w:t>
      </w:r>
    </w:p>
    <w:p w:rsidR="009D172C" w:rsidRDefault="00C669FF" w:rsidP="009E1CFB">
      <w:pPr>
        <w:pStyle w:val="ListParagraph"/>
        <w:numPr>
          <w:ilvl w:val="4"/>
          <w:numId w:val="9"/>
        </w:numPr>
      </w:pPr>
      <w:r>
        <w:t>192.168.10.11: Bedeutet das Interface des eigenen Rechners</w:t>
      </w:r>
    </w:p>
    <w:p w:rsidR="00C669FF" w:rsidRDefault="00C669FF" w:rsidP="009E1CFB">
      <w:pPr>
        <w:pStyle w:val="ListParagraph"/>
        <w:numPr>
          <w:ilvl w:val="4"/>
          <w:numId w:val="9"/>
        </w:numPr>
      </w:pPr>
      <w:r>
        <w:t>192.168.10.255: Bedeutet die Broadcast Adresse des Netzes. Alle Interfaces im Netz hören auf diese Adresse</w:t>
      </w:r>
    </w:p>
    <w:p w:rsidR="00C669FF" w:rsidRDefault="00C669FF" w:rsidP="00C669FF">
      <w:pPr>
        <w:pStyle w:val="ListParagraph"/>
        <w:numPr>
          <w:ilvl w:val="3"/>
          <w:numId w:val="9"/>
        </w:numPr>
      </w:pPr>
      <w:r>
        <w:t>224.0.0: Multicast Adressen</w:t>
      </w:r>
    </w:p>
    <w:p w:rsidR="00C669FF" w:rsidRDefault="00C669FF" w:rsidP="00C669FF">
      <w:pPr>
        <w:pStyle w:val="ListParagraph"/>
        <w:numPr>
          <w:ilvl w:val="3"/>
          <w:numId w:val="9"/>
        </w:numPr>
      </w:pPr>
      <w:r>
        <w:lastRenderedPageBreak/>
        <w:t>255.255.255.255: Broadcast Adressen für alle Rechner im Netz</w:t>
      </w:r>
    </w:p>
    <w:p w:rsidR="003E4548" w:rsidRPr="00D53BA0" w:rsidRDefault="001C5F45" w:rsidP="003E4548">
      <w:pPr>
        <w:pStyle w:val="ListParagraph"/>
        <w:numPr>
          <w:ilvl w:val="1"/>
          <w:numId w:val="9"/>
        </w:numPr>
        <w:rPr>
          <w:lang w:val="en-GB"/>
        </w:rPr>
      </w:pPr>
      <w:proofErr w:type="spellStart"/>
      <w:r w:rsidRPr="00D53BA0">
        <w:rPr>
          <w:lang w:val="en-GB"/>
        </w:rPr>
        <w:t>Teil</w:t>
      </w:r>
      <w:proofErr w:type="spellEnd"/>
      <w:r w:rsidRPr="00D53BA0">
        <w:rPr>
          <w:lang w:val="en-GB"/>
        </w:rPr>
        <w:t xml:space="preserve"> 3:</w:t>
      </w:r>
      <w:r w:rsidR="00310DF7" w:rsidRPr="00D53BA0">
        <w:rPr>
          <w:lang w:val="en-GB"/>
        </w:rPr>
        <w:t xml:space="preserve"> IPv6 Routing Table</w:t>
      </w:r>
      <w:r w:rsidR="00D53BA0" w:rsidRPr="00D53BA0">
        <w:rPr>
          <w:lang w:val="en-GB"/>
        </w:rPr>
        <w:t xml:space="preserve">: Analog </w:t>
      </w:r>
      <w:proofErr w:type="spellStart"/>
      <w:r w:rsidR="00D53BA0" w:rsidRPr="00D53BA0">
        <w:rPr>
          <w:lang w:val="en-GB"/>
        </w:rPr>
        <w:t>zu</w:t>
      </w:r>
      <w:proofErr w:type="spellEnd"/>
      <w:r w:rsidR="00D53BA0" w:rsidRPr="00D53BA0">
        <w:rPr>
          <w:lang w:val="en-GB"/>
        </w:rPr>
        <w:t xml:space="preserve"> IPv4 Routing Table</w:t>
      </w:r>
    </w:p>
    <w:p w:rsidR="00364291" w:rsidRDefault="00364291" w:rsidP="00364291">
      <w:pPr>
        <w:pStyle w:val="ListParagraph"/>
        <w:numPr>
          <w:ilvl w:val="0"/>
          <w:numId w:val="9"/>
        </w:numPr>
      </w:pPr>
      <w:r>
        <w:t>Routing</w:t>
      </w:r>
      <w:r w:rsidR="00352F19">
        <w:t xml:space="preserve"> Tabelle auf einem Router</w:t>
      </w:r>
    </w:p>
    <w:p w:rsidR="00D53BA0" w:rsidRDefault="00D53BA0" w:rsidP="00D53BA0">
      <w:pPr>
        <w:pStyle w:val="ListParagraph"/>
        <w:numPr>
          <w:ilvl w:val="1"/>
          <w:numId w:val="9"/>
        </w:numPr>
      </w:pPr>
      <w:r>
        <w:t>Ein Router hat drei Arten von Routing Einträgen</w:t>
      </w:r>
    </w:p>
    <w:p w:rsidR="00D53BA0" w:rsidRDefault="00D53BA0" w:rsidP="00D53BA0">
      <w:pPr>
        <w:pStyle w:val="ListParagraph"/>
        <w:numPr>
          <w:ilvl w:val="2"/>
          <w:numId w:val="9"/>
        </w:numPr>
      </w:pPr>
      <w:r>
        <w:t>Direkt angeschlossene Netze</w:t>
      </w:r>
    </w:p>
    <w:p w:rsidR="00D53BA0" w:rsidRDefault="00D53BA0" w:rsidP="00D53BA0">
      <w:pPr>
        <w:pStyle w:val="ListParagraph"/>
        <w:numPr>
          <w:ilvl w:val="2"/>
          <w:numId w:val="9"/>
        </w:numPr>
      </w:pPr>
      <w:r>
        <w:t>Entfernte Netze, bekannt gemacht mittels</w:t>
      </w:r>
    </w:p>
    <w:p w:rsidR="00D53BA0" w:rsidRDefault="00D53BA0" w:rsidP="00D53BA0">
      <w:pPr>
        <w:pStyle w:val="ListParagraph"/>
        <w:numPr>
          <w:ilvl w:val="3"/>
          <w:numId w:val="9"/>
        </w:numPr>
      </w:pPr>
      <w:r>
        <w:t>Statischen Einträgen</w:t>
      </w:r>
    </w:p>
    <w:p w:rsidR="00D53BA0" w:rsidRDefault="00D53BA0" w:rsidP="00D53BA0">
      <w:pPr>
        <w:pStyle w:val="ListParagraph"/>
        <w:numPr>
          <w:ilvl w:val="3"/>
          <w:numId w:val="9"/>
        </w:numPr>
      </w:pPr>
      <w:r>
        <w:t>Dynamischen Routingprotokollen</w:t>
      </w:r>
    </w:p>
    <w:p w:rsidR="00D53BA0" w:rsidRDefault="00D53BA0" w:rsidP="00D53BA0">
      <w:pPr>
        <w:pStyle w:val="ListParagraph"/>
        <w:numPr>
          <w:ilvl w:val="2"/>
          <w:numId w:val="9"/>
        </w:numPr>
      </w:pPr>
      <w:r>
        <w:t>Default Route</w:t>
      </w:r>
    </w:p>
    <w:p w:rsidR="00BA0D61" w:rsidRDefault="00BA0D61" w:rsidP="00BA0D61">
      <w:pPr>
        <w:pStyle w:val="ListParagraph"/>
        <w:numPr>
          <w:ilvl w:val="1"/>
          <w:numId w:val="9"/>
        </w:numPr>
      </w:pPr>
      <w:r>
        <w:t>Beispiel</w:t>
      </w:r>
    </w:p>
    <w:p w:rsidR="00BA0D61" w:rsidRDefault="00BA0D61" w:rsidP="00BA0D61">
      <w:pPr>
        <w:pStyle w:val="ListParagraph"/>
        <w:numPr>
          <w:ilvl w:val="2"/>
          <w:numId w:val="9"/>
        </w:numPr>
      </w:pPr>
      <w:r>
        <w:rPr>
          <w:noProof/>
        </w:rPr>
        <w:drawing>
          <wp:inline distT="0" distB="0" distL="0" distR="0" wp14:anchorId="731D3923" wp14:editId="1759DA52">
            <wp:extent cx="5069157" cy="2617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5629" cy="2621177"/>
                    </a:xfrm>
                    <a:prstGeom prst="rect">
                      <a:avLst/>
                    </a:prstGeom>
                  </pic:spPr>
                </pic:pic>
              </a:graphicData>
            </a:graphic>
          </wp:inline>
        </w:drawing>
      </w:r>
    </w:p>
    <w:p w:rsidR="00BA0D61" w:rsidRDefault="00BE6F4D" w:rsidP="00BA0D61">
      <w:pPr>
        <w:pStyle w:val="ListParagraph"/>
        <w:numPr>
          <w:ilvl w:val="2"/>
          <w:numId w:val="9"/>
        </w:numPr>
      </w:pPr>
      <w:r>
        <w:rPr>
          <w:noProof/>
        </w:rPr>
        <w:drawing>
          <wp:inline distT="0" distB="0" distL="0" distR="0" wp14:anchorId="6FD83B40" wp14:editId="1C44A6C3">
            <wp:extent cx="4915476" cy="2534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266" cy="2545885"/>
                    </a:xfrm>
                    <a:prstGeom prst="rect">
                      <a:avLst/>
                    </a:prstGeom>
                  </pic:spPr>
                </pic:pic>
              </a:graphicData>
            </a:graphic>
          </wp:inline>
        </w:drawing>
      </w:r>
    </w:p>
    <w:p w:rsidR="00357B4C" w:rsidRDefault="00357B4C" w:rsidP="004551DE">
      <w:pPr>
        <w:pStyle w:val="ListParagraph"/>
        <w:numPr>
          <w:ilvl w:val="1"/>
          <w:numId w:val="9"/>
        </w:numPr>
      </w:pPr>
      <w:r>
        <w:t>Es erscheinen automatisch alle direkt angeschlossenen und laufende Netze. Kriterium dabei ist, dass das Schicht 2 Protokoll auf dem entsprechenden Interface läuft oder nicht</w:t>
      </w:r>
    </w:p>
    <w:p w:rsidR="00357B4C" w:rsidRDefault="00357B4C" w:rsidP="004551DE">
      <w:pPr>
        <w:pStyle w:val="ListParagraph"/>
        <w:numPr>
          <w:ilvl w:val="1"/>
          <w:numId w:val="9"/>
        </w:numPr>
      </w:pPr>
      <w:r>
        <w:t>Bezeichnungen</w:t>
      </w:r>
    </w:p>
    <w:p w:rsidR="00357B4C" w:rsidRDefault="00357B4C" w:rsidP="004551DE">
      <w:pPr>
        <w:pStyle w:val="ListParagraph"/>
        <w:numPr>
          <w:ilvl w:val="2"/>
          <w:numId w:val="9"/>
        </w:numPr>
      </w:pPr>
      <w:r>
        <w:t>C: Direkt angeschlossene Netze («</w:t>
      </w:r>
      <w:proofErr w:type="spellStart"/>
      <w:r>
        <w:t>Connected</w:t>
      </w:r>
      <w:proofErr w:type="spellEnd"/>
      <w:r>
        <w:t>»)</w:t>
      </w:r>
    </w:p>
    <w:p w:rsidR="00357B4C" w:rsidRDefault="00357B4C" w:rsidP="004551DE">
      <w:pPr>
        <w:pStyle w:val="ListParagraph"/>
        <w:numPr>
          <w:ilvl w:val="2"/>
          <w:numId w:val="9"/>
        </w:numPr>
      </w:pPr>
      <w:r>
        <w:t>L: Lokale Interface Adresse</w:t>
      </w:r>
    </w:p>
    <w:p w:rsidR="00357B4C" w:rsidRDefault="00357B4C" w:rsidP="004551DE">
      <w:pPr>
        <w:pStyle w:val="ListParagraph"/>
        <w:numPr>
          <w:ilvl w:val="2"/>
          <w:numId w:val="9"/>
        </w:numPr>
      </w:pPr>
      <w:r>
        <w:t>S: Statische Routen</w:t>
      </w:r>
    </w:p>
    <w:p w:rsidR="00357B4C" w:rsidRDefault="00357B4C" w:rsidP="004551DE">
      <w:pPr>
        <w:pStyle w:val="ListParagraph"/>
        <w:numPr>
          <w:ilvl w:val="2"/>
          <w:numId w:val="9"/>
        </w:numPr>
      </w:pPr>
      <w:r>
        <w:t>O: Routen, die durch OSPF kennengelernt wurden</w:t>
      </w:r>
    </w:p>
    <w:p w:rsidR="00357B4C" w:rsidRDefault="00357B4C" w:rsidP="004551DE">
      <w:pPr>
        <w:pStyle w:val="ListParagraph"/>
        <w:numPr>
          <w:ilvl w:val="2"/>
          <w:numId w:val="9"/>
        </w:numPr>
      </w:pPr>
      <w:r>
        <w:t>D: Routen, die durch EIGRP kennengelernt wurden</w:t>
      </w:r>
    </w:p>
    <w:p w:rsidR="00357B4C" w:rsidRDefault="00357B4C" w:rsidP="004551DE">
      <w:pPr>
        <w:pStyle w:val="ListParagraph"/>
        <w:numPr>
          <w:ilvl w:val="2"/>
          <w:numId w:val="9"/>
        </w:numPr>
      </w:pPr>
      <w:r>
        <w:t>R: Routen, die durch RIP kennengelernt wurden</w:t>
      </w:r>
    </w:p>
    <w:p w:rsidR="00357B4C" w:rsidRDefault="00357B4C" w:rsidP="004551DE">
      <w:pPr>
        <w:pStyle w:val="ListParagraph"/>
        <w:numPr>
          <w:ilvl w:val="1"/>
          <w:numId w:val="9"/>
        </w:numPr>
      </w:pPr>
      <w:r>
        <w:t>Erklärung</w:t>
      </w:r>
    </w:p>
    <w:p w:rsidR="00357B4C" w:rsidRDefault="00357B4C" w:rsidP="004551DE">
      <w:pPr>
        <w:pStyle w:val="ListParagraph"/>
        <w:numPr>
          <w:ilvl w:val="2"/>
          <w:numId w:val="9"/>
        </w:numPr>
      </w:pPr>
      <w:r>
        <w:lastRenderedPageBreak/>
        <w:t>D 10.1.1.0/24 [90/2170112] via 209.165.200.226, 00:26:45, Serial0/0/0</w:t>
      </w:r>
    </w:p>
    <w:p w:rsidR="00357B4C" w:rsidRDefault="009E767D" w:rsidP="004551DE">
      <w:pPr>
        <w:pStyle w:val="ListParagraph"/>
        <w:numPr>
          <w:ilvl w:val="2"/>
          <w:numId w:val="9"/>
        </w:numPr>
      </w:pPr>
      <w:r>
        <w:t xml:space="preserve">D: </w:t>
      </w:r>
      <w:r w:rsidR="00357B4C">
        <w:t>Herkunft des Netzes</w:t>
      </w:r>
    </w:p>
    <w:p w:rsidR="00357B4C" w:rsidRDefault="00357B4C" w:rsidP="004551DE">
      <w:pPr>
        <w:pStyle w:val="ListParagraph"/>
        <w:numPr>
          <w:ilvl w:val="2"/>
          <w:numId w:val="9"/>
        </w:numPr>
      </w:pPr>
      <w:r>
        <w:t>10.1.1.0/24</w:t>
      </w:r>
      <w:r w:rsidR="009E767D">
        <w:t xml:space="preserve">: </w:t>
      </w:r>
      <w:r>
        <w:t>Identifikation des Zielnetzes</w:t>
      </w:r>
    </w:p>
    <w:p w:rsidR="00357B4C" w:rsidRDefault="00357B4C" w:rsidP="004551DE">
      <w:pPr>
        <w:pStyle w:val="ListParagraph"/>
        <w:numPr>
          <w:ilvl w:val="2"/>
          <w:numId w:val="9"/>
        </w:numPr>
      </w:pPr>
      <w:r>
        <w:t>[90</w:t>
      </w:r>
      <w:r w:rsidR="005551E3">
        <w:t>:</w:t>
      </w:r>
      <w:r>
        <w:t xml:space="preserve"> Administrative Distanz des Routing-Protokolls</w:t>
      </w:r>
    </w:p>
    <w:p w:rsidR="00357B4C" w:rsidRDefault="00357B4C" w:rsidP="004551DE">
      <w:pPr>
        <w:pStyle w:val="ListParagraph"/>
        <w:numPr>
          <w:ilvl w:val="2"/>
          <w:numId w:val="9"/>
        </w:numPr>
      </w:pPr>
      <w:r>
        <w:t>2170112]</w:t>
      </w:r>
      <w:r w:rsidR="005551E3">
        <w:t>:</w:t>
      </w:r>
      <w:r>
        <w:t xml:space="preserve"> Die Metrik, die das Routing-Protokoll dem Netz zuordnet</w:t>
      </w:r>
    </w:p>
    <w:p w:rsidR="00357B4C" w:rsidRDefault="00357B4C" w:rsidP="004551DE">
      <w:pPr>
        <w:pStyle w:val="ListParagraph"/>
        <w:numPr>
          <w:ilvl w:val="2"/>
          <w:numId w:val="9"/>
        </w:numPr>
      </w:pPr>
      <w:r>
        <w:t>209.165.200.226</w:t>
      </w:r>
      <w:r w:rsidR="005E1E4C">
        <w:t>:</w:t>
      </w:r>
      <w:r w:rsidR="00A170A5">
        <w:t xml:space="preserve"> Next-H</w:t>
      </w:r>
      <w:r>
        <w:t>op IP-Adresse</w:t>
      </w:r>
    </w:p>
    <w:p w:rsidR="00357B4C" w:rsidRDefault="00357B4C" w:rsidP="004551DE">
      <w:pPr>
        <w:pStyle w:val="ListParagraph"/>
        <w:numPr>
          <w:ilvl w:val="2"/>
          <w:numId w:val="9"/>
        </w:numPr>
      </w:pPr>
      <w:r>
        <w:t>00:26:45</w:t>
      </w:r>
      <w:r w:rsidR="00A170A5">
        <w:t>:</w:t>
      </w:r>
      <w:r>
        <w:t xml:space="preserve"> Wie viel Zeit ist seit der letzten Bestätigung der Route abgelaufen</w:t>
      </w:r>
    </w:p>
    <w:p w:rsidR="00357B4C" w:rsidRDefault="00357B4C" w:rsidP="004551DE">
      <w:pPr>
        <w:pStyle w:val="ListParagraph"/>
        <w:numPr>
          <w:ilvl w:val="2"/>
          <w:numId w:val="9"/>
        </w:numPr>
      </w:pPr>
      <w:r>
        <w:t>Serial0/0/0</w:t>
      </w:r>
      <w:r w:rsidR="00620446">
        <w:t>:</w:t>
      </w:r>
      <w:r>
        <w:t xml:space="preserve"> Das Ausgangs-IF für das </w:t>
      </w:r>
      <w:proofErr w:type="spellStart"/>
      <w:r>
        <w:t>Zielnetz</w:t>
      </w:r>
      <w:proofErr w:type="spellEnd"/>
    </w:p>
    <w:p w:rsidR="00352F19" w:rsidRDefault="00277ADF" w:rsidP="00364291">
      <w:pPr>
        <w:pStyle w:val="ListParagraph"/>
        <w:numPr>
          <w:ilvl w:val="0"/>
          <w:numId w:val="9"/>
        </w:numPr>
      </w:pPr>
      <w:r>
        <w:t>Aufbau eines Routers</w:t>
      </w:r>
    </w:p>
    <w:p w:rsidR="00E34410" w:rsidRDefault="008F1989" w:rsidP="00E34410">
      <w:pPr>
        <w:pStyle w:val="ListParagraph"/>
        <w:numPr>
          <w:ilvl w:val="1"/>
          <w:numId w:val="9"/>
        </w:numPr>
      </w:pPr>
      <w:r>
        <w:t>Ein Router leitet Pakete von einem Netz ins andere weiter und benötigt mindestens zwei Netzwerkinterfaces. Man unterscheidet zwischen</w:t>
      </w:r>
    </w:p>
    <w:p w:rsidR="008F1989" w:rsidRDefault="008F1989" w:rsidP="008F1989">
      <w:pPr>
        <w:pStyle w:val="ListParagraph"/>
        <w:numPr>
          <w:ilvl w:val="2"/>
          <w:numId w:val="9"/>
        </w:numPr>
      </w:pPr>
      <w:r>
        <w:t>LAN-Interfaces wie Fast-Ethernet und Gigabit-Ethernet</w:t>
      </w:r>
    </w:p>
    <w:p w:rsidR="008F1989" w:rsidRDefault="008F1989" w:rsidP="008F1989">
      <w:pPr>
        <w:pStyle w:val="ListParagraph"/>
        <w:numPr>
          <w:ilvl w:val="2"/>
          <w:numId w:val="9"/>
        </w:numPr>
      </w:pPr>
      <w:r>
        <w:t>WAN-Interfaces wie Serial</w:t>
      </w:r>
    </w:p>
    <w:p w:rsidR="008F1989" w:rsidRDefault="008F1989" w:rsidP="008F1989">
      <w:pPr>
        <w:pStyle w:val="ListParagraph"/>
        <w:numPr>
          <w:ilvl w:val="2"/>
          <w:numId w:val="9"/>
        </w:numPr>
      </w:pPr>
      <w:r>
        <w:t>Management-Interfaces wie RS232 oder USB/AUX</w:t>
      </w:r>
    </w:p>
    <w:p w:rsidR="008F1989" w:rsidRDefault="008F1989" w:rsidP="008F1989">
      <w:pPr>
        <w:pStyle w:val="ListParagraph"/>
        <w:numPr>
          <w:ilvl w:val="1"/>
          <w:numId w:val="9"/>
        </w:numPr>
      </w:pPr>
      <w:r>
        <w:t>Bestandteile und Aufgaben eines Routers</w:t>
      </w:r>
    </w:p>
    <w:p w:rsidR="008F1989" w:rsidRDefault="008F1989" w:rsidP="008F1989">
      <w:pPr>
        <w:pStyle w:val="ListParagraph"/>
        <w:numPr>
          <w:ilvl w:val="2"/>
          <w:numId w:val="9"/>
        </w:numPr>
      </w:pPr>
      <w:r>
        <w:t>CPU</w:t>
      </w:r>
    </w:p>
    <w:p w:rsidR="008F1989" w:rsidRDefault="008F1989" w:rsidP="008F1989">
      <w:pPr>
        <w:pStyle w:val="ListParagraph"/>
        <w:numPr>
          <w:ilvl w:val="3"/>
          <w:numId w:val="9"/>
        </w:numPr>
      </w:pPr>
      <w:r>
        <w:t>Macht die Weiterleitung der Pakete</w:t>
      </w:r>
    </w:p>
    <w:p w:rsidR="008F1989" w:rsidRDefault="008F1989" w:rsidP="008F1989">
      <w:pPr>
        <w:pStyle w:val="ListParagraph"/>
        <w:numPr>
          <w:ilvl w:val="3"/>
          <w:numId w:val="9"/>
        </w:numPr>
      </w:pPr>
      <w:r>
        <w:t>Rechnet den Routing Algorithmus</w:t>
      </w:r>
    </w:p>
    <w:p w:rsidR="008F1989" w:rsidRDefault="008F1989" w:rsidP="008F1989">
      <w:pPr>
        <w:pStyle w:val="ListParagraph"/>
        <w:numPr>
          <w:ilvl w:val="2"/>
          <w:numId w:val="9"/>
        </w:numPr>
      </w:pPr>
      <w:r>
        <w:t>RAM</w:t>
      </w:r>
    </w:p>
    <w:p w:rsidR="008F1989" w:rsidRDefault="008F1989" w:rsidP="008F1989">
      <w:pPr>
        <w:pStyle w:val="ListParagraph"/>
        <w:numPr>
          <w:ilvl w:val="3"/>
          <w:numId w:val="9"/>
        </w:numPr>
      </w:pPr>
      <w:r>
        <w:t>Das Betriebssystem wird beim Aufstarten vom Flash ins RAM geladen</w:t>
      </w:r>
    </w:p>
    <w:p w:rsidR="008F1989" w:rsidRDefault="008F1989" w:rsidP="008F1989">
      <w:pPr>
        <w:pStyle w:val="ListParagraph"/>
        <w:numPr>
          <w:ilvl w:val="3"/>
          <w:numId w:val="9"/>
        </w:numPr>
      </w:pPr>
      <w:r>
        <w:t xml:space="preserve">Enthält die </w:t>
      </w:r>
      <w:proofErr w:type="spellStart"/>
      <w:r>
        <w:t>running</w:t>
      </w:r>
      <w:proofErr w:type="spellEnd"/>
      <w:r>
        <w:t xml:space="preserve"> </w:t>
      </w:r>
      <w:proofErr w:type="spellStart"/>
      <w:r>
        <w:t>configuration</w:t>
      </w:r>
      <w:proofErr w:type="spellEnd"/>
    </w:p>
    <w:p w:rsidR="008F1989" w:rsidRDefault="008F1989" w:rsidP="008F1989">
      <w:pPr>
        <w:pStyle w:val="ListParagraph"/>
        <w:numPr>
          <w:ilvl w:val="3"/>
          <w:numId w:val="9"/>
        </w:numPr>
      </w:pPr>
      <w:r>
        <w:t>Enthält die Routing Tabelle</w:t>
      </w:r>
    </w:p>
    <w:p w:rsidR="008F1989" w:rsidRDefault="008F1989" w:rsidP="008F1989">
      <w:pPr>
        <w:pStyle w:val="ListParagraph"/>
        <w:numPr>
          <w:ilvl w:val="3"/>
          <w:numId w:val="9"/>
        </w:numPr>
      </w:pPr>
      <w:r>
        <w:t>Enthält den ARP Cache</w:t>
      </w:r>
    </w:p>
    <w:p w:rsidR="008F1989" w:rsidRDefault="008F1989" w:rsidP="008F1989">
      <w:pPr>
        <w:pStyle w:val="ListParagraph"/>
        <w:numPr>
          <w:ilvl w:val="3"/>
          <w:numId w:val="9"/>
        </w:numPr>
      </w:pPr>
      <w:r>
        <w:t>Enthält Warteschlangen als Paketspeicher</w:t>
      </w:r>
    </w:p>
    <w:p w:rsidR="008F1989" w:rsidRDefault="008F1989" w:rsidP="008F1989">
      <w:pPr>
        <w:pStyle w:val="ListParagraph"/>
        <w:numPr>
          <w:ilvl w:val="2"/>
          <w:numId w:val="9"/>
        </w:numPr>
      </w:pPr>
      <w:r>
        <w:t>ROM</w:t>
      </w:r>
    </w:p>
    <w:p w:rsidR="008F1989" w:rsidRDefault="008F1989" w:rsidP="008F1989">
      <w:pPr>
        <w:pStyle w:val="ListParagraph"/>
        <w:numPr>
          <w:ilvl w:val="3"/>
          <w:numId w:val="9"/>
        </w:numPr>
      </w:pPr>
      <w:proofErr w:type="spellStart"/>
      <w:r>
        <w:t>Diagnostic</w:t>
      </w:r>
      <w:proofErr w:type="spellEnd"/>
      <w:r>
        <w:t xml:space="preserve"> Software für Tests beim Aufstarten (POST)</w:t>
      </w:r>
    </w:p>
    <w:p w:rsidR="008F1989" w:rsidRDefault="008F1989" w:rsidP="008F1989">
      <w:pPr>
        <w:pStyle w:val="ListParagraph"/>
        <w:numPr>
          <w:ilvl w:val="3"/>
          <w:numId w:val="9"/>
        </w:numPr>
      </w:pPr>
      <w:r>
        <w:t xml:space="preserve">Speichert die </w:t>
      </w:r>
      <w:proofErr w:type="spellStart"/>
      <w:r>
        <w:t>bootstrap</w:t>
      </w:r>
      <w:proofErr w:type="spellEnd"/>
      <w:r>
        <w:t xml:space="preserve"> Befehle</w:t>
      </w:r>
    </w:p>
    <w:p w:rsidR="008F1989" w:rsidRDefault="008F1989" w:rsidP="008F1989">
      <w:pPr>
        <w:pStyle w:val="ListParagraph"/>
        <w:numPr>
          <w:ilvl w:val="3"/>
          <w:numId w:val="9"/>
        </w:numPr>
      </w:pPr>
      <w:r>
        <w:t>Enthält ein minimales IOS (ROM Monitor) für das Laden eines neuen IOS falls das laufende defekt wird</w:t>
      </w:r>
    </w:p>
    <w:p w:rsidR="008F1989" w:rsidRDefault="008F1989" w:rsidP="008F1989">
      <w:pPr>
        <w:pStyle w:val="ListParagraph"/>
        <w:numPr>
          <w:ilvl w:val="2"/>
          <w:numId w:val="9"/>
        </w:numPr>
      </w:pPr>
      <w:r>
        <w:t>Flash</w:t>
      </w:r>
    </w:p>
    <w:p w:rsidR="008F1989" w:rsidRDefault="008F1989" w:rsidP="008F1989">
      <w:pPr>
        <w:pStyle w:val="ListParagraph"/>
        <w:numPr>
          <w:ilvl w:val="3"/>
          <w:numId w:val="9"/>
        </w:numPr>
      </w:pPr>
      <w:r>
        <w:t>Permanente Speicherung des Betriebssystem IOS</w:t>
      </w:r>
    </w:p>
    <w:p w:rsidR="008F1989" w:rsidRDefault="008F1989" w:rsidP="008F1989">
      <w:pPr>
        <w:pStyle w:val="ListParagraph"/>
        <w:numPr>
          <w:ilvl w:val="3"/>
          <w:numId w:val="9"/>
        </w:numPr>
      </w:pPr>
      <w:r>
        <w:t>Optional: Einige andere kleine Dateien</w:t>
      </w:r>
    </w:p>
    <w:p w:rsidR="008F1989" w:rsidRDefault="008F1989" w:rsidP="008F1989">
      <w:pPr>
        <w:pStyle w:val="ListParagraph"/>
        <w:numPr>
          <w:ilvl w:val="2"/>
          <w:numId w:val="9"/>
        </w:numPr>
      </w:pPr>
      <w:r>
        <w:t>NVRAM</w:t>
      </w:r>
    </w:p>
    <w:p w:rsidR="008F1989" w:rsidRDefault="008F1989" w:rsidP="008F1989">
      <w:pPr>
        <w:pStyle w:val="ListParagraph"/>
        <w:numPr>
          <w:ilvl w:val="3"/>
          <w:numId w:val="9"/>
        </w:numPr>
      </w:pPr>
      <w:r>
        <w:t xml:space="preserve">Nichtflüchtiger Speicher für die </w:t>
      </w:r>
      <w:proofErr w:type="spellStart"/>
      <w:r>
        <w:t>startup</w:t>
      </w:r>
      <w:proofErr w:type="spellEnd"/>
      <w:r>
        <w:t xml:space="preserve"> </w:t>
      </w:r>
      <w:proofErr w:type="spellStart"/>
      <w:r>
        <w:t>configuration</w:t>
      </w:r>
      <w:proofErr w:type="spellEnd"/>
    </w:p>
    <w:p w:rsidR="00751B25" w:rsidRDefault="00751B25" w:rsidP="00364291">
      <w:pPr>
        <w:pStyle w:val="ListParagraph"/>
        <w:numPr>
          <w:ilvl w:val="0"/>
          <w:numId w:val="9"/>
        </w:numPr>
      </w:pPr>
      <w:proofErr w:type="spellStart"/>
      <w:r>
        <w:t>Aufstartvorgang</w:t>
      </w:r>
      <w:proofErr w:type="spellEnd"/>
      <w:r>
        <w:t xml:space="preserve"> eines Routers</w:t>
      </w:r>
    </w:p>
    <w:p w:rsidR="007D2EE0" w:rsidRDefault="007D2EE0" w:rsidP="007D2EE0">
      <w:pPr>
        <w:pStyle w:val="ListParagraph"/>
        <w:numPr>
          <w:ilvl w:val="1"/>
          <w:numId w:val="9"/>
        </w:numPr>
      </w:pPr>
      <w:r>
        <w:t>Laden des Betriebssystems</w:t>
      </w:r>
    </w:p>
    <w:p w:rsidR="007D2EE0" w:rsidRDefault="007D2EE0" w:rsidP="007D2EE0">
      <w:pPr>
        <w:pStyle w:val="ListParagraph"/>
        <w:numPr>
          <w:ilvl w:val="2"/>
          <w:numId w:val="9"/>
        </w:numPr>
      </w:pPr>
      <w:r>
        <w:t>Perform POST</w:t>
      </w:r>
      <w:r w:rsidR="00876E14">
        <w:t xml:space="preserve"> aus ROM</w:t>
      </w:r>
    </w:p>
    <w:p w:rsidR="007D2EE0" w:rsidRDefault="007D2EE0" w:rsidP="007D2EE0">
      <w:pPr>
        <w:pStyle w:val="ListParagraph"/>
        <w:numPr>
          <w:ilvl w:val="2"/>
          <w:numId w:val="9"/>
        </w:numPr>
      </w:pPr>
      <w:r>
        <w:t xml:space="preserve">Execute Bootstrap </w:t>
      </w:r>
      <w:proofErr w:type="spellStart"/>
      <w:r>
        <w:t>Loader</w:t>
      </w:r>
      <w:proofErr w:type="spellEnd"/>
      <w:r w:rsidR="00876E14">
        <w:t xml:space="preserve"> aus ROM</w:t>
      </w:r>
    </w:p>
    <w:p w:rsidR="007D2EE0" w:rsidRPr="00876E14" w:rsidRDefault="007D2EE0" w:rsidP="007D2EE0">
      <w:pPr>
        <w:pStyle w:val="ListParagraph"/>
        <w:numPr>
          <w:ilvl w:val="2"/>
          <w:numId w:val="9"/>
        </w:numPr>
        <w:rPr>
          <w:lang w:val="en-GB"/>
        </w:rPr>
      </w:pPr>
      <w:proofErr w:type="spellStart"/>
      <w:r w:rsidRPr="00876E14">
        <w:rPr>
          <w:lang w:val="en-GB"/>
        </w:rPr>
        <w:t>Loacate</w:t>
      </w:r>
      <w:proofErr w:type="spellEnd"/>
      <w:r w:rsidRPr="00876E14">
        <w:rPr>
          <w:lang w:val="en-GB"/>
        </w:rPr>
        <w:t xml:space="preserve"> the IOS</w:t>
      </w:r>
      <w:r w:rsidR="00876E14" w:rsidRPr="00876E14">
        <w:rPr>
          <w:lang w:val="en-GB"/>
        </w:rPr>
        <w:t xml:space="preserve"> </w:t>
      </w:r>
      <w:proofErr w:type="spellStart"/>
      <w:r w:rsidR="00876E14" w:rsidRPr="00876E14">
        <w:rPr>
          <w:lang w:val="en-GB"/>
        </w:rPr>
        <w:t>aus</w:t>
      </w:r>
      <w:proofErr w:type="spellEnd"/>
      <w:r w:rsidR="00876E14" w:rsidRPr="00876E14">
        <w:rPr>
          <w:lang w:val="en-GB"/>
        </w:rPr>
        <w:t xml:space="preserve"> Flash/TFTP Server</w:t>
      </w:r>
    </w:p>
    <w:p w:rsidR="007D2EE0" w:rsidRDefault="007D2EE0" w:rsidP="007D2EE0">
      <w:pPr>
        <w:pStyle w:val="ListParagraph"/>
        <w:numPr>
          <w:ilvl w:val="2"/>
          <w:numId w:val="9"/>
        </w:numPr>
      </w:pPr>
      <w:r>
        <w:t xml:space="preserve">Load </w:t>
      </w:r>
      <w:proofErr w:type="spellStart"/>
      <w:r>
        <w:t>the</w:t>
      </w:r>
      <w:proofErr w:type="spellEnd"/>
      <w:r>
        <w:t xml:space="preserve"> IOS</w:t>
      </w:r>
    </w:p>
    <w:p w:rsidR="007D2EE0" w:rsidRDefault="007D2EE0" w:rsidP="007D2EE0">
      <w:pPr>
        <w:pStyle w:val="ListParagraph"/>
        <w:numPr>
          <w:ilvl w:val="1"/>
          <w:numId w:val="9"/>
        </w:numPr>
      </w:pPr>
      <w:r>
        <w:t>Laden der Konfiguration</w:t>
      </w:r>
    </w:p>
    <w:p w:rsidR="007D2EE0" w:rsidRDefault="00876E14" w:rsidP="007D2EE0">
      <w:pPr>
        <w:pStyle w:val="ListParagraph"/>
        <w:numPr>
          <w:ilvl w:val="2"/>
          <w:numId w:val="9"/>
        </w:numPr>
        <w:rPr>
          <w:lang w:val="en-GB"/>
        </w:rPr>
      </w:pPr>
      <w:r w:rsidRPr="00C0570A">
        <w:rPr>
          <w:lang w:val="en-GB"/>
        </w:rPr>
        <w:t xml:space="preserve">Load the configuration </w:t>
      </w:r>
      <w:proofErr w:type="spellStart"/>
      <w:r w:rsidRPr="00C0570A">
        <w:rPr>
          <w:lang w:val="en-GB"/>
        </w:rPr>
        <w:t>aus</w:t>
      </w:r>
      <w:proofErr w:type="spellEnd"/>
      <w:r w:rsidRPr="00C0570A">
        <w:rPr>
          <w:lang w:val="en-GB"/>
        </w:rPr>
        <w:t xml:space="preserve"> NVRAM/TFTP Server/Console</w:t>
      </w:r>
    </w:p>
    <w:p w:rsidR="00C0570A" w:rsidRPr="00C0570A" w:rsidRDefault="00C0570A" w:rsidP="00C0570A">
      <w:pPr>
        <w:pStyle w:val="ListParagraph"/>
        <w:numPr>
          <w:ilvl w:val="1"/>
          <w:numId w:val="9"/>
        </w:numPr>
      </w:pPr>
      <w:r w:rsidRPr="00C0570A">
        <w:t xml:space="preserve">Hinweis: Findet das IOS keine Konfiguration im NVRAM und ist ein Netzwerkkabel mit Layer 3 Verbindung angeschlossen und konfiguriert, wird IOS automatisch per Broadcast prüfen, ob ein TFTP Server erreichbar ist. </w:t>
      </w:r>
      <w:r>
        <w:t>Dies kann im Labor mühsam sein, wenn man zuerst verkabelt und erst dann die Systeme startet</w:t>
      </w:r>
    </w:p>
    <w:p w:rsidR="00751B25" w:rsidRDefault="005E3CBD" w:rsidP="00364291">
      <w:pPr>
        <w:pStyle w:val="ListParagraph"/>
        <w:numPr>
          <w:ilvl w:val="0"/>
          <w:numId w:val="9"/>
        </w:numPr>
      </w:pPr>
      <w:r>
        <w:t>Grundkonfiguration eines Routers</w:t>
      </w:r>
      <w:r w:rsidR="00802B41">
        <w:t xml:space="preserve">: Siehe </w:t>
      </w:r>
      <w:proofErr w:type="spellStart"/>
      <w:r w:rsidR="00802B41">
        <w:t>Cheatsheet</w:t>
      </w:r>
      <w:proofErr w:type="spellEnd"/>
    </w:p>
    <w:p w:rsidR="005E3CBD" w:rsidRDefault="00015F7A" w:rsidP="00364291">
      <w:pPr>
        <w:pStyle w:val="ListParagraph"/>
        <w:numPr>
          <w:ilvl w:val="0"/>
          <w:numId w:val="9"/>
        </w:numPr>
      </w:pPr>
      <w:r>
        <w:t>Konfiguration der Interfaces</w:t>
      </w:r>
      <w:r w:rsidR="00847CA3">
        <w:t xml:space="preserve">: Siehe </w:t>
      </w:r>
      <w:proofErr w:type="spellStart"/>
      <w:r w:rsidR="00847CA3">
        <w:t>Cheatsheet</w:t>
      </w:r>
      <w:proofErr w:type="spellEnd"/>
    </w:p>
    <w:p w:rsidR="00847CA3" w:rsidRDefault="00847CA3" w:rsidP="00364291">
      <w:pPr>
        <w:pStyle w:val="ListParagraph"/>
        <w:numPr>
          <w:ilvl w:val="0"/>
          <w:numId w:val="9"/>
        </w:numPr>
      </w:pPr>
      <w:r>
        <w:lastRenderedPageBreak/>
        <w:t xml:space="preserve">Konfiguration </w:t>
      </w:r>
      <w:proofErr w:type="gramStart"/>
      <w:r>
        <w:t>des Default</w:t>
      </w:r>
      <w:proofErr w:type="gramEnd"/>
      <w:r>
        <w:t xml:space="preserve"> Gateways: Siehe </w:t>
      </w:r>
      <w:proofErr w:type="spellStart"/>
      <w:r>
        <w:t>Cheatsheet</w:t>
      </w:r>
      <w:proofErr w:type="spellEnd"/>
    </w:p>
    <w:p w:rsidR="00E13148" w:rsidRDefault="00E13148" w:rsidP="00E13148">
      <w:pPr>
        <w:pStyle w:val="Heading2"/>
      </w:pPr>
      <w:bookmarkStart w:id="8" w:name="_Toc496475849"/>
      <w:r>
        <w:t>Kapitel 7: IP Adressierung</w:t>
      </w:r>
      <w:bookmarkEnd w:id="8"/>
    </w:p>
    <w:p w:rsidR="00E13148" w:rsidRDefault="009451AD" w:rsidP="009451AD">
      <w:pPr>
        <w:pStyle w:val="ListParagraph"/>
        <w:numPr>
          <w:ilvl w:val="0"/>
          <w:numId w:val="10"/>
        </w:numPr>
      </w:pPr>
      <w:r>
        <w:t>Struktur einer IPv4 Adresse</w:t>
      </w:r>
    </w:p>
    <w:p w:rsidR="00FA152A" w:rsidRDefault="004F48BB" w:rsidP="00FA152A">
      <w:pPr>
        <w:pStyle w:val="ListParagraph"/>
        <w:numPr>
          <w:ilvl w:val="1"/>
          <w:numId w:val="10"/>
        </w:numPr>
      </w:pPr>
      <w:r>
        <w:t>Eine IPv4 Adresse besteht aus vier Bytes, wobei jedes Byte durch einen Punkt abgetrennt ist. Teilweise ist es sinnvoll, die Dezimalwerte von 0 bis 255 binär auszuschreiben</w:t>
      </w:r>
    </w:p>
    <w:p w:rsidR="009451AD" w:rsidRDefault="009451AD" w:rsidP="009451AD">
      <w:pPr>
        <w:pStyle w:val="ListParagraph"/>
        <w:numPr>
          <w:ilvl w:val="0"/>
          <w:numId w:val="10"/>
        </w:numPr>
      </w:pPr>
      <w:r>
        <w:t>IPv4 Subnetzmasken</w:t>
      </w:r>
    </w:p>
    <w:p w:rsidR="00E64188" w:rsidRDefault="004F48BB" w:rsidP="00E64188">
      <w:pPr>
        <w:pStyle w:val="ListParagraph"/>
        <w:numPr>
          <w:ilvl w:val="1"/>
          <w:numId w:val="10"/>
        </w:numPr>
      </w:pPr>
      <w:r>
        <w:t xml:space="preserve">Eine IPv4 Adresse besitzt einen Netzteil (Network Portion) und einen </w:t>
      </w:r>
      <w:proofErr w:type="spellStart"/>
      <w:r>
        <w:t>Hostteil</w:t>
      </w:r>
      <w:proofErr w:type="spellEnd"/>
      <w:r>
        <w:t xml:space="preserve"> (Host Portion). Der Netzteil kann variable sein und seine Länge wird durch die Subnetzmaske definiert</w:t>
      </w:r>
    </w:p>
    <w:p w:rsidR="00E64188" w:rsidRDefault="00E64188" w:rsidP="00E64188">
      <w:pPr>
        <w:pStyle w:val="ListParagraph"/>
        <w:numPr>
          <w:ilvl w:val="1"/>
          <w:numId w:val="10"/>
        </w:numPr>
      </w:pPr>
      <w:r>
        <w:t>Verknüpft man die binäre Subnetzmaske mit der IPv4 Adresse, entsteht daraus der Netzteil</w:t>
      </w:r>
    </w:p>
    <w:p w:rsidR="000769F6" w:rsidRDefault="000769F6" w:rsidP="00E64188">
      <w:pPr>
        <w:pStyle w:val="ListParagraph"/>
        <w:numPr>
          <w:ilvl w:val="1"/>
          <w:numId w:val="10"/>
        </w:numPr>
      </w:pPr>
      <w:r>
        <w:t xml:space="preserve">Der Netzteil zeichnet sich durch eine zusammenhängende Folge von Einsen ab, der </w:t>
      </w:r>
      <w:proofErr w:type="spellStart"/>
      <w:r>
        <w:t>Hostteil</w:t>
      </w:r>
      <w:proofErr w:type="spellEnd"/>
      <w:r>
        <w:t xml:space="preserve"> durch eine von Nullen</w:t>
      </w:r>
    </w:p>
    <w:p w:rsidR="00E64188" w:rsidRDefault="00E64188" w:rsidP="00E64188">
      <w:pPr>
        <w:pStyle w:val="ListParagraph"/>
        <w:numPr>
          <w:ilvl w:val="1"/>
          <w:numId w:val="10"/>
        </w:numPr>
      </w:pPr>
      <w:r>
        <w:rPr>
          <w:noProof/>
        </w:rPr>
        <w:drawing>
          <wp:inline distT="0" distB="0" distL="0" distR="0" wp14:anchorId="288DA303" wp14:editId="7F73FA95">
            <wp:extent cx="3818965" cy="201135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5669" cy="2020152"/>
                    </a:xfrm>
                    <a:prstGeom prst="rect">
                      <a:avLst/>
                    </a:prstGeom>
                  </pic:spPr>
                </pic:pic>
              </a:graphicData>
            </a:graphic>
          </wp:inline>
        </w:drawing>
      </w:r>
    </w:p>
    <w:p w:rsidR="008860B6" w:rsidRDefault="00DA6811" w:rsidP="00E64188">
      <w:pPr>
        <w:pStyle w:val="ListParagraph"/>
        <w:numPr>
          <w:ilvl w:val="1"/>
          <w:numId w:val="10"/>
        </w:numPr>
      </w:pPr>
      <w:r>
        <w:t xml:space="preserve">Netzadresse: IP Adresse mit lauter Nullen im </w:t>
      </w:r>
      <w:proofErr w:type="spellStart"/>
      <w:r>
        <w:t>Hostteil</w:t>
      </w:r>
      <w:proofErr w:type="spellEnd"/>
      <w:r>
        <w:t xml:space="preserve"> bezeichnet das ganze Netz</w:t>
      </w:r>
    </w:p>
    <w:p w:rsidR="00DA6811" w:rsidRDefault="00DA6811" w:rsidP="00E64188">
      <w:pPr>
        <w:pStyle w:val="ListParagraph"/>
        <w:numPr>
          <w:ilvl w:val="1"/>
          <w:numId w:val="10"/>
        </w:numPr>
      </w:pPr>
      <w:r>
        <w:t xml:space="preserve">Broadcast-Adresse: IP mit lauter Einsen im </w:t>
      </w:r>
      <w:proofErr w:type="spellStart"/>
      <w:r>
        <w:t>Hostteil</w:t>
      </w:r>
      <w:proofErr w:type="spellEnd"/>
      <w:r>
        <w:t xml:space="preserve"> ist die Broadcast Adresse für das ganze Netz</w:t>
      </w:r>
    </w:p>
    <w:p w:rsidR="00DA6811" w:rsidRDefault="00DA6811" w:rsidP="00E64188">
      <w:pPr>
        <w:pStyle w:val="ListParagraph"/>
        <w:numPr>
          <w:ilvl w:val="1"/>
          <w:numId w:val="10"/>
        </w:numPr>
      </w:pPr>
      <w:r>
        <w:t>Netzadresse und Broadcast-Adresse dürfen an keine Interfaces vergeben werden</w:t>
      </w:r>
    </w:p>
    <w:p w:rsidR="00DA6811" w:rsidRDefault="00DA6811" w:rsidP="00E64188">
      <w:pPr>
        <w:pStyle w:val="ListParagraph"/>
        <w:numPr>
          <w:ilvl w:val="1"/>
          <w:numId w:val="10"/>
        </w:numPr>
      </w:pPr>
      <w:r>
        <w:t xml:space="preserve">Adressen mit Einsen und Nullen im </w:t>
      </w:r>
      <w:proofErr w:type="spellStart"/>
      <w:r>
        <w:t>Hostteil</w:t>
      </w:r>
      <w:proofErr w:type="spellEnd"/>
      <w:r>
        <w:t xml:space="preserve"> bezeichnen Hosts</w:t>
      </w:r>
    </w:p>
    <w:p w:rsidR="006360F2" w:rsidRDefault="006360F2" w:rsidP="00E64188">
      <w:pPr>
        <w:pStyle w:val="ListParagraph"/>
        <w:numPr>
          <w:ilvl w:val="1"/>
          <w:numId w:val="10"/>
        </w:numPr>
      </w:pPr>
      <w:r>
        <w:t>Ein und dieselbe IP Adresse 10.1.1.0 kann mit unterschiedlicher Subnetzmaske unterschiedliche Netzbereiche darstellen (24/25/26 Bit Netzteil mit 254, 126 und 62 Hosts)</w:t>
      </w:r>
    </w:p>
    <w:p w:rsidR="009451AD" w:rsidRDefault="009451AD" w:rsidP="009451AD">
      <w:pPr>
        <w:pStyle w:val="ListParagraph"/>
        <w:numPr>
          <w:ilvl w:val="0"/>
          <w:numId w:val="10"/>
        </w:numPr>
      </w:pPr>
      <w:r>
        <w:t>IPv4 Unicast-, Broadcast- und Multicast-Adressen</w:t>
      </w:r>
      <w:r w:rsidR="006360F2">
        <w:t>: Es gibt drei Typen von Zieladressen</w:t>
      </w:r>
    </w:p>
    <w:p w:rsidR="006360F2" w:rsidRDefault="006360F2" w:rsidP="006360F2">
      <w:pPr>
        <w:pStyle w:val="ListParagraph"/>
        <w:numPr>
          <w:ilvl w:val="1"/>
          <w:numId w:val="10"/>
        </w:numPr>
      </w:pPr>
      <w:r>
        <w:t>Unicast Adresse: Ein IP Paket geht genau an ein Interface im Netzwerk. In einem /24er Netz sind dies die Adressen 1 bis 254</w:t>
      </w:r>
    </w:p>
    <w:p w:rsidR="006360F2" w:rsidRDefault="006360F2" w:rsidP="006360F2">
      <w:pPr>
        <w:pStyle w:val="ListParagraph"/>
        <w:numPr>
          <w:ilvl w:val="1"/>
          <w:numId w:val="10"/>
        </w:numPr>
      </w:pPr>
      <w:r>
        <w:t xml:space="preserve">Broadcast Adresse: Ein Rechner stellt eine Anfrage an alle anderen Rechner im Netz. Er ersetzt dabei den </w:t>
      </w:r>
      <w:proofErr w:type="spellStart"/>
      <w:r>
        <w:t>Hostteil</w:t>
      </w:r>
      <w:proofErr w:type="spellEnd"/>
      <w:r>
        <w:t xml:space="preserve"> mit lauter Einsen</w:t>
      </w:r>
    </w:p>
    <w:p w:rsidR="0093265D" w:rsidRDefault="0093265D" w:rsidP="006360F2">
      <w:pPr>
        <w:pStyle w:val="ListParagraph"/>
        <w:numPr>
          <w:ilvl w:val="1"/>
          <w:numId w:val="10"/>
        </w:numPr>
      </w:pPr>
      <w:r>
        <w:t>Multicast Adresse: Sollen Pakete an eine Gruppe von Rechnern gesendet werden, so werden Multicast Adressen verwendet: 224.0.0.0 – 239.255.255.255. Die Adressen 224.0.0.0 – 224.0.0.255 haben nur link-</w:t>
      </w:r>
      <w:proofErr w:type="spellStart"/>
      <w:r>
        <w:t>local</w:t>
      </w:r>
      <w:proofErr w:type="spellEnd"/>
      <w:r>
        <w:t xml:space="preserve"> Bedeutung und werden nicht geroutet. Der Bereich 224.0.1.0 </w:t>
      </w:r>
      <w:r w:rsidR="008B4CC0">
        <w:t>– 238.255.255.255 sind globale Multicast Adressen</w:t>
      </w:r>
    </w:p>
    <w:p w:rsidR="00946705" w:rsidRDefault="001B3684" w:rsidP="003754B8">
      <w:pPr>
        <w:pStyle w:val="ListParagraph"/>
        <w:numPr>
          <w:ilvl w:val="0"/>
          <w:numId w:val="10"/>
        </w:numPr>
      </w:pPr>
      <w:r>
        <w:t>Verschiedene Typen von IPv4 Adressen</w:t>
      </w:r>
      <w:r w:rsidR="00946705">
        <w:t>: Unterscheidung öffentlicher und privater Adressen</w:t>
      </w:r>
      <w:r w:rsidR="003754B8">
        <w:t>. Dabei gibt es drei Adressräume, reserviert für die private Benutzung</w:t>
      </w:r>
    </w:p>
    <w:p w:rsidR="003754B8" w:rsidRDefault="003754B8" w:rsidP="003754B8">
      <w:pPr>
        <w:pStyle w:val="ListParagraph"/>
        <w:numPr>
          <w:ilvl w:val="1"/>
          <w:numId w:val="10"/>
        </w:numPr>
      </w:pPr>
      <w:r>
        <w:t>10.0.0.0 – 10.255.255.255 (10.0.0.0/8)</w:t>
      </w:r>
    </w:p>
    <w:p w:rsidR="00A33222" w:rsidRDefault="005C6AFA" w:rsidP="003754B8">
      <w:pPr>
        <w:pStyle w:val="ListParagraph"/>
        <w:numPr>
          <w:ilvl w:val="1"/>
          <w:numId w:val="10"/>
        </w:numPr>
      </w:pPr>
      <w:r>
        <w:t>172.16.0.0 – 172.31.255.255 (172.16.0.0/12)</w:t>
      </w:r>
    </w:p>
    <w:p w:rsidR="0014080D" w:rsidRDefault="0014080D" w:rsidP="003754B8">
      <w:pPr>
        <w:pStyle w:val="ListParagraph"/>
        <w:numPr>
          <w:ilvl w:val="1"/>
          <w:numId w:val="10"/>
        </w:numPr>
      </w:pPr>
      <w:r>
        <w:t>192.168.0.0 – 192.168.255.255 (172.16.0.0/16)</w:t>
      </w:r>
    </w:p>
    <w:p w:rsidR="00066D63" w:rsidRDefault="00066D63" w:rsidP="003754B8">
      <w:pPr>
        <w:pStyle w:val="ListParagraph"/>
        <w:numPr>
          <w:ilvl w:val="1"/>
          <w:numId w:val="10"/>
        </w:numPr>
      </w:pPr>
      <w:r>
        <w:lastRenderedPageBreak/>
        <w:t>Hinweis: Eine private Adresse muss zwar im Netz eindeutig sein, kann aber in anderen Netzen erneut verwendet werden. Um eine Verbindung mit dem Internet aufzubauen, ist eine Netzwerk-</w:t>
      </w:r>
      <w:proofErr w:type="spellStart"/>
      <w:r>
        <w:t>A</w:t>
      </w:r>
      <w:r w:rsidR="004C0A5E">
        <w:t>d</w:t>
      </w:r>
      <w:r>
        <w:t>dress</w:t>
      </w:r>
      <w:proofErr w:type="spellEnd"/>
      <w:r>
        <w:t xml:space="preserve"> Übersetzung erforderlich</w:t>
      </w:r>
    </w:p>
    <w:p w:rsidR="00B459BB" w:rsidRDefault="00B459BB" w:rsidP="00B459BB">
      <w:pPr>
        <w:pStyle w:val="ListParagraph"/>
        <w:numPr>
          <w:ilvl w:val="0"/>
          <w:numId w:val="10"/>
        </w:numPr>
      </w:pPr>
      <w:r>
        <w:t>Spezielle Adressen</w:t>
      </w:r>
    </w:p>
    <w:p w:rsidR="00B459BB" w:rsidRDefault="00B459BB" w:rsidP="00B459BB">
      <w:pPr>
        <w:pStyle w:val="ListParagraph"/>
        <w:numPr>
          <w:ilvl w:val="1"/>
          <w:numId w:val="10"/>
        </w:numPr>
      </w:pPr>
      <w:proofErr w:type="spellStart"/>
      <w:r>
        <w:t>Loopback</w:t>
      </w:r>
      <w:proofErr w:type="spellEnd"/>
      <w:r>
        <w:t xml:space="preserve"> Adresse: 127.0.0.1 ist die Adresse des lokalen IP Stack. Der Adressraum 127.0.0.0/8 ist reserviert</w:t>
      </w:r>
    </w:p>
    <w:p w:rsidR="00B05D95" w:rsidRDefault="00B05D95" w:rsidP="00B459BB">
      <w:pPr>
        <w:pStyle w:val="ListParagraph"/>
        <w:numPr>
          <w:ilvl w:val="1"/>
          <w:numId w:val="10"/>
        </w:numPr>
      </w:pPr>
      <w:r>
        <w:t xml:space="preserve">Link lokale Adressen: 169.254.0.0/16 können automatisch dem </w:t>
      </w:r>
      <w:proofErr w:type="spellStart"/>
      <w:r>
        <w:t>Local</w:t>
      </w:r>
      <w:proofErr w:type="spellEnd"/>
      <w:r>
        <w:t xml:space="preserve"> Host zugewiesen werden</w:t>
      </w:r>
    </w:p>
    <w:p w:rsidR="00B05D95" w:rsidRDefault="00311E1E" w:rsidP="00B459BB">
      <w:pPr>
        <w:pStyle w:val="ListParagraph"/>
        <w:numPr>
          <w:ilvl w:val="1"/>
          <w:numId w:val="10"/>
        </w:numPr>
      </w:pPr>
      <w:r>
        <w:t>192.0.2.0/24 sind für Unterricht und Dokumentation reserviert</w:t>
      </w:r>
    </w:p>
    <w:p w:rsidR="00311E1E" w:rsidRDefault="000627B5" w:rsidP="00B459BB">
      <w:pPr>
        <w:pStyle w:val="ListParagraph"/>
        <w:numPr>
          <w:ilvl w:val="1"/>
          <w:numId w:val="10"/>
        </w:numPr>
      </w:pPr>
      <w:r>
        <w:t>Der Adressraum 240.0.0.0 – 255.255.255.254 ist reserviert und darf nicht frei verwendet werden</w:t>
      </w:r>
    </w:p>
    <w:p w:rsidR="00972794" w:rsidRDefault="00972794" w:rsidP="00972794">
      <w:pPr>
        <w:pStyle w:val="ListParagraph"/>
        <w:numPr>
          <w:ilvl w:val="0"/>
          <w:numId w:val="10"/>
        </w:numPr>
      </w:pPr>
      <w:r>
        <w:t>Klassenbezogene Adressierung: Diese ist zwar veraltet, aber für das Verständnis immer noch wichtig. In vielen Fällen kann für eine Klasse die Netzmaske weggelassen werden. Für A Netze wurde ein /8, für B ein /16 und für C ein /24 Netzteil genommen</w:t>
      </w:r>
    </w:p>
    <w:p w:rsidR="00C979D2" w:rsidRDefault="00C979D2" w:rsidP="00C979D2">
      <w:pPr>
        <w:pStyle w:val="ListParagraph"/>
        <w:numPr>
          <w:ilvl w:val="1"/>
          <w:numId w:val="10"/>
        </w:numPr>
      </w:pPr>
      <w:r>
        <w:rPr>
          <w:noProof/>
        </w:rPr>
        <w:drawing>
          <wp:inline distT="0" distB="0" distL="0" distR="0">
            <wp:extent cx="3811270" cy="1459865"/>
            <wp:effectExtent l="0" t="0" r="0" b="6985"/>
            <wp:docPr id="8" name="Picture 8" descr="http://4.bp.blogspot.com/_RSuBMxmOLdU/TNvbvA_hGZI/AAAAAAAAADI/8QLcPkjGQGA/s400/i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RSuBMxmOLdU/TNvbvA_hGZI/AAAAAAAAADI/8QLcPkjGQGA/s400/ip+clas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270" cy="1459865"/>
                    </a:xfrm>
                    <a:prstGeom prst="rect">
                      <a:avLst/>
                    </a:prstGeom>
                    <a:noFill/>
                    <a:ln>
                      <a:noFill/>
                    </a:ln>
                  </pic:spPr>
                </pic:pic>
              </a:graphicData>
            </a:graphic>
          </wp:inline>
        </w:drawing>
      </w:r>
    </w:p>
    <w:p w:rsidR="00C979D2" w:rsidRDefault="00C979D2" w:rsidP="00C979D2">
      <w:pPr>
        <w:pStyle w:val="ListParagraph"/>
        <w:numPr>
          <w:ilvl w:val="1"/>
          <w:numId w:val="10"/>
        </w:numPr>
      </w:pPr>
      <w:r>
        <w:rPr>
          <w:noProof/>
        </w:rPr>
        <w:drawing>
          <wp:inline distT="0" distB="0" distL="0" distR="0" wp14:anchorId="014AE95D" wp14:editId="64100C77">
            <wp:extent cx="4723376" cy="271052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2036" cy="2721234"/>
                    </a:xfrm>
                    <a:prstGeom prst="rect">
                      <a:avLst/>
                    </a:prstGeom>
                  </pic:spPr>
                </pic:pic>
              </a:graphicData>
            </a:graphic>
          </wp:inline>
        </w:drawing>
      </w:r>
    </w:p>
    <w:p w:rsidR="00D45DD9" w:rsidRDefault="0014010A" w:rsidP="00D45DD9">
      <w:pPr>
        <w:pStyle w:val="ListParagraph"/>
        <w:numPr>
          <w:ilvl w:val="1"/>
          <w:numId w:val="10"/>
        </w:numPr>
      </w:pPr>
      <w:r>
        <w:t xml:space="preserve">Klassenbezogene Adressierung benötigt kein Setzen der </w:t>
      </w:r>
      <w:proofErr w:type="spellStart"/>
      <w:r>
        <w:t>Subnetmaske</w:t>
      </w:r>
      <w:proofErr w:type="spellEnd"/>
      <w:r>
        <w:t>, nutzt den Adressraum aber sehr schlecht aus,</w:t>
      </w:r>
      <w:r w:rsidR="00D45DD9">
        <w:t xml:space="preserve"> da A und B Netzte hostmässig nie ausgelastet werden können. Man ist deshalb zu einer klassenlosen Adressierung übergegangen, wo die Subnetzmaske explizit, dafür frei wählbar gesetzt werden kann</w:t>
      </w:r>
    </w:p>
    <w:p w:rsidR="004F106C" w:rsidRDefault="004F106C" w:rsidP="009451AD">
      <w:pPr>
        <w:pStyle w:val="ListParagraph"/>
        <w:numPr>
          <w:ilvl w:val="0"/>
          <w:numId w:val="10"/>
        </w:numPr>
      </w:pPr>
      <w:r>
        <w:t>Mängel von IPv4</w:t>
      </w:r>
    </w:p>
    <w:p w:rsidR="00230CD8" w:rsidRDefault="00AB25DC" w:rsidP="00230CD8">
      <w:pPr>
        <w:pStyle w:val="ListParagraph"/>
        <w:numPr>
          <w:ilvl w:val="1"/>
          <w:numId w:val="10"/>
        </w:numPr>
      </w:pPr>
      <w:r>
        <w:t>Im Februar 2011 wurden die letzten freien IPv4 Blöcke durch die IANA an die ISP vergeben</w:t>
      </w:r>
    </w:p>
    <w:p w:rsidR="00AB25DC" w:rsidRDefault="00AB25DC" w:rsidP="00230CD8">
      <w:pPr>
        <w:pStyle w:val="ListParagraph"/>
        <w:numPr>
          <w:ilvl w:val="1"/>
          <w:numId w:val="10"/>
        </w:numPr>
      </w:pPr>
      <w:r>
        <w:t>Hinzu kommt, dass NAT viele Anwendungen wie IP Telefonie erschwert</w:t>
      </w:r>
    </w:p>
    <w:p w:rsidR="00AB25DC" w:rsidRDefault="00AB25DC" w:rsidP="00230CD8">
      <w:pPr>
        <w:pStyle w:val="ListParagraph"/>
        <w:numPr>
          <w:ilvl w:val="1"/>
          <w:numId w:val="10"/>
        </w:numPr>
      </w:pPr>
      <w:r>
        <w:t>IPv6 unt</w:t>
      </w:r>
      <w:r w:rsidR="00FA5C8C">
        <w:t>erstützt eine hierarchische Vergabe von Adressen, die die Geografie berücksichtigt, was bei IPv4 nicht möglich ist. Das Internet kann aber nicht über Nacht von IPv4 auf IPv6 wechseln</w:t>
      </w:r>
    </w:p>
    <w:p w:rsidR="00FA5C8C" w:rsidRDefault="00FA5C8C" w:rsidP="00230CD8">
      <w:pPr>
        <w:pStyle w:val="ListParagraph"/>
        <w:numPr>
          <w:ilvl w:val="1"/>
          <w:numId w:val="10"/>
        </w:numPr>
      </w:pPr>
      <w:r>
        <w:lastRenderedPageBreak/>
        <w:t>Ansatz 1: Dual Stack</w:t>
      </w:r>
      <w:r w:rsidR="00E62940">
        <w:t xml:space="preserve">: Man geht davon aus, dass IPv4 und IPv6 noch mehrere Jahre nebeneinander existieren werden </w:t>
      </w:r>
      <w:r w:rsidR="00CA0642">
        <w:t>und verwendet beide Stacks gleichzeitig. Wo beide Enden IPv6 unterstützen, wird dieses verwendet, allenfalls wird auf IPv4 zurückgegriffen</w:t>
      </w:r>
      <w:r w:rsidR="00FC6221">
        <w:t xml:space="preserve">. Dieser Ansatz hat sich </w:t>
      </w:r>
      <w:r w:rsidR="00083AC8">
        <w:t>im Großen und Ganzen</w:t>
      </w:r>
      <w:r w:rsidR="00FC6221">
        <w:t xml:space="preserve"> durchgesetzt</w:t>
      </w:r>
    </w:p>
    <w:p w:rsidR="00CA0642" w:rsidRDefault="0099523C" w:rsidP="00230CD8">
      <w:pPr>
        <w:pStyle w:val="ListParagraph"/>
        <w:numPr>
          <w:ilvl w:val="1"/>
          <w:numId w:val="10"/>
        </w:numPr>
      </w:pPr>
      <w:r>
        <w:t>Ansatz 2: Tunneling IPv6 in IPv4: Möchte jemand auf IPv6 umstellen, sein ISP unterstützt dies aber nicht kann IPv6 in IPv4 verpackt und regulär durchs Internet gesendet werden. Auf der anderen Seite kann dann das IPv6 Packet aus dem IPv4 Packet entpackt werden</w:t>
      </w:r>
    </w:p>
    <w:p w:rsidR="0099523C" w:rsidRDefault="0099523C" w:rsidP="00230CD8">
      <w:pPr>
        <w:pStyle w:val="ListParagraph"/>
        <w:numPr>
          <w:ilvl w:val="1"/>
          <w:numId w:val="10"/>
        </w:numPr>
      </w:pPr>
      <w:r>
        <w:t xml:space="preserve">Ansatz 3: </w:t>
      </w:r>
      <w:r w:rsidR="00FC6221">
        <w:t>Adress-Translation: IPv6 Adressen werden via NAT64 in IPv4 Adressen übersetzt. Dieser Ansatz wird heute aber nicht mehr verwendet.</w:t>
      </w:r>
    </w:p>
    <w:p w:rsidR="004F106C" w:rsidRDefault="004F106C" w:rsidP="009451AD">
      <w:pPr>
        <w:pStyle w:val="ListParagraph"/>
        <w:numPr>
          <w:ilvl w:val="0"/>
          <w:numId w:val="10"/>
        </w:numPr>
      </w:pPr>
      <w:r>
        <w:t>IPv6 Adressierung</w:t>
      </w:r>
    </w:p>
    <w:p w:rsidR="003D33E0" w:rsidRDefault="003D33E0" w:rsidP="003D33E0">
      <w:pPr>
        <w:pStyle w:val="ListParagraph"/>
        <w:numPr>
          <w:ilvl w:val="1"/>
          <w:numId w:val="10"/>
        </w:numPr>
      </w:pPr>
      <w:r>
        <w:t>IPv4: 32 Bits mit Dezimalzahlen von 0 bis 256</w:t>
      </w:r>
    </w:p>
    <w:p w:rsidR="003D33E0" w:rsidRDefault="003D33E0" w:rsidP="003D33E0">
      <w:pPr>
        <w:pStyle w:val="ListParagraph"/>
        <w:numPr>
          <w:ilvl w:val="1"/>
          <w:numId w:val="10"/>
        </w:numPr>
      </w:pPr>
      <w:r>
        <w:t>IPv6: 128 Bits mit Hexadezimalen Zweierzahlen als Hex</w:t>
      </w:r>
    </w:p>
    <w:p w:rsidR="008241C2" w:rsidRDefault="008241C2" w:rsidP="008241C2">
      <w:pPr>
        <w:pStyle w:val="ListParagraph"/>
        <w:numPr>
          <w:ilvl w:val="1"/>
          <w:numId w:val="10"/>
        </w:numPr>
      </w:pPr>
      <w:r>
        <w:t>Eigentlich wären 64 Bit ausreichend gewesen, doch hat man 128 Bit bewusst gewählt</w:t>
      </w:r>
    </w:p>
    <w:p w:rsidR="008241C2" w:rsidRDefault="008241C2" w:rsidP="008241C2">
      <w:pPr>
        <w:pStyle w:val="ListParagraph"/>
        <w:numPr>
          <w:ilvl w:val="2"/>
          <w:numId w:val="10"/>
        </w:numPr>
      </w:pPr>
      <w:r>
        <w:t>Die MAC Adresse kann komplett in die IPv6 Adresse dargestellt werden</w:t>
      </w:r>
    </w:p>
    <w:p w:rsidR="008241C2" w:rsidRDefault="008241C2" w:rsidP="008241C2">
      <w:pPr>
        <w:pStyle w:val="ListParagraph"/>
        <w:numPr>
          <w:ilvl w:val="2"/>
          <w:numId w:val="10"/>
        </w:numPr>
      </w:pPr>
      <w:r>
        <w:t>Mehr Flexibilität bei einer Translation einer IPv4 in eine IPv6 Adresse</w:t>
      </w:r>
    </w:p>
    <w:p w:rsidR="00801337" w:rsidRDefault="00801337" w:rsidP="005455FB">
      <w:pPr>
        <w:pStyle w:val="ListParagraph"/>
        <w:numPr>
          <w:ilvl w:val="1"/>
          <w:numId w:val="10"/>
        </w:numPr>
      </w:pPr>
      <w:r>
        <w:t>Führende Nullen können weggelassen werden</w:t>
      </w:r>
    </w:p>
    <w:p w:rsidR="00801337" w:rsidRDefault="00801337" w:rsidP="005455FB">
      <w:pPr>
        <w:pStyle w:val="ListParagraph"/>
        <w:numPr>
          <w:ilvl w:val="2"/>
          <w:numId w:val="10"/>
        </w:numPr>
      </w:pPr>
      <w:r>
        <w:t>Lang: 2001:0DB</w:t>
      </w:r>
      <w:proofErr w:type="gramStart"/>
      <w:r>
        <w:t>8:0000:1111:0000:0000:0000</w:t>
      </w:r>
      <w:proofErr w:type="gramEnd"/>
      <w:r>
        <w:t>:0200</w:t>
      </w:r>
    </w:p>
    <w:p w:rsidR="00801337" w:rsidRDefault="00801337" w:rsidP="005455FB">
      <w:pPr>
        <w:pStyle w:val="ListParagraph"/>
        <w:numPr>
          <w:ilvl w:val="2"/>
          <w:numId w:val="10"/>
        </w:numPr>
      </w:pPr>
      <w:r>
        <w:t>Kurz: 2011: DB8 0:1111 0: 0: 0: 200</w:t>
      </w:r>
    </w:p>
    <w:p w:rsidR="00801337" w:rsidRDefault="00801337" w:rsidP="005455FB">
      <w:pPr>
        <w:pStyle w:val="ListParagraph"/>
        <w:numPr>
          <w:ilvl w:val="1"/>
          <w:numId w:val="10"/>
        </w:numPr>
      </w:pPr>
      <w:r>
        <w:t>Die längste Nullfolge kann durch zwei Doppelpunkte ersetzt werden</w:t>
      </w:r>
    </w:p>
    <w:p w:rsidR="00801337" w:rsidRDefault="00801337" w:rsidP="005455FB">
      <w:pPr>
        <w:pStyle w:val="ListParagraph"/>
        <w:numPr>
          <w:ilvl w:val="2"/>
          <w:numId w:val="10"/>
        </w:numPr>
      </w:pPr>
      <w:r>
        <w:t>Lang</w:t>
      </w:r>
      <w:r>
        <w:t>: 2001:0DB</w:t>
      </w:r>
      <w:proofErr w:type="gramStart"/>
      <w:r>
        <w:t>8:0000:1111:0000:0000:0000</w:t>
      </w:r>
      <w:proofErr w:type="gramEnd"/>
      <w:r>
        <w:t>:0200</w:t>
      </w:r>
    </w:p>
    <w:p w:rsidR="00801337" w:rsidRDefault="00801337" w:rsidP="005455FB">
      <w:pPr>
        <w:pStyle w:val="ListParagraph"/>
        <w:numPr>
          <w:ilvl w:val="2"/>
          <w:numId w:val="10"/>
        </w:numPr>
      </w:pPr>
      <w:r>
        <w:t xml:space="preserve">Kurz: </w:t>
      </w:r>
      <w:r w:rsidR="009E34A2">
        <w:t>2011:DB8:0:1111::200</w:t>
      </w:r>
    </w:p>
    <w:p w:rsidR="004F106C" w:rsidRDefault="004F106C" w:rsidP="009451AD">
      <w:pPr>
        <w:pStyle w:val="ListParagraph"/>
        <w:numPr>
          <w:ilvl w:val="0"/>
          <w:numId w:val="10"/>
        </w:numPr>
      </w:pPr>
      <w:r>
        <w:t>Verschiedene Typen von IPv6 Adressen</w:t>
      </w:r>
    </w:p>
    <w:p w:rsidR="009658F8" w:rsidRDefault="009658F8" w:rsidP="009658F8">
      <w:pPr>
        <w:pStyle w:val="ListParagraph"/>
        <w:numPr>
          <w:ilvl w:val="1"/>
          <w:numId w:val="10"/>
        </w:numPr>
      </w:pPr>
      <w:r>
        <w:t>Unicast: Ein Empfänger</w:t>
      </w:r>
    </w:p>
    <w:p w:rsidR="009658F8" w:rsidRDefault="009658F8" w:rsidP="009658F8">
      <w:pPr>
        <w:pStyle w:val="ListParagraph"/>
        <w:numPr>
          <w:ilvl w:val="1"/>
          <w:numId w:val="10"/>
        </w:numPr>
      </w:pPr>
      <w:r>
        <w:t>Multicast: Eine Gruppe von Empfängern</w:t>
      </w:r>
    </w:p>
    <w:p w:rsidR="009658F8" w:rsidRDefault="00BA6259" w:rsidP="009658F8">
      <w:pPr>
        <w:pStyle w:val="ListParagraph"/>
        <w:numPr>
          <w:ilvl w:val="1"/>
          <w:numId w:val="10"/>
        </w:numPr>
      </w:pPr>
      <w:proofErr w:type="spellStart"/>
      <w:r>
        <w:t>Anycast</w:t>
      </w:r>
      <w:proofErr w:type="spellEnd"/>
      <w:r>
        <w:t>: Ei</w:t>
      </w:r>
      <w:r w:rsidR="009658F8">
        <w:t>ne Unicast Adresse, die Gruppen von Network Interfaces zugeordnet werden kann. Das Paket wird an das nächste Interface weitergeleitet</w:t>
      </w:r>
      <w:r w:rsidR="00036049">
        <w:t xml:space="preserve"> (At least </w:t>
      </w:r>
      <w:proofErr w:type="spellStart"/>
      <w:r w:rsidR="00036049">
        <w:t>one</w:t>
      </w:r>
      <w:proofErr w:type="spellEnd"/>
      <w:r w:rsidR="00036049">
        <w:t xml:space="preserve"> out </w:t>
      </w:r>
      <w:proofErr w:type="spellStart"/>
      <w:r w:rsidR="00036049">
        <w:t>of</w:t>
      </w:r>
      <w:proofErr w:type="spellEnd"/>
      <w:r w:rsidR="00036049">
        <w:t xml:space="preserve"> </w:t>
      </w:r>
      <w:proofErr w:type="spellStart"/>
      <w:r w:rsidR="00036049">
        <w:t>any</w:t>
      </w:r>
      <w:proofErr w:type="spellEnd"/>
      <w:r w:rsidR="00036049">
        <w:t>)</w:t>
      </w:r>
    </w:p>
    <w:p w:rsidR="009658F8" w:rsidRDefault="009658F8" w:rsidP="009658F8">
      <w:pPr>
        <w:pStyle w:val="ListParagraph"/>
        <w:numPr>
          <w:ilvl w:val="1"/>
          <w:numId w:val="10"/>
        </w:numPr>
      </w:pPr>
      <w:r>
        <w:t>Hinweis: Es gibt bei IPv6 kein Broadcas</w:t>
      </w:r>
      <w:r w:rsidR="00B7437B">
        <w:t>t</w:t>
      </w:r>
      <w:r>
        <w:t xml:space="preserve"> mehr</w:t>
      </w:r>
    </w:p>
    <w:p w:rsidR="000E0334" w:rsidRDefault="000E0334" w:rsidP="009658F8">
      <w:pPr>
        <w:pStyle w:val="ListParagraph"/>
        <w:numPr>
          <w:ilvl w:val="1"/>
          <w:numId w:val="10"/>
        </w:numPr>
      </w:pPr>
      <w:r>
        <w:t>Hinweis: Es gibt bei IPv6 keine Subnetzmaske mehr</w:t>
      </w:r>
      <w:r w:rsidR="00C8638D">
        <w:t>. Stattdessen wird am Schluss /n angefügt, wobei n im Bereich 0 bis 128 liegen muss – in der Regel gilt /64</w:t>
      </w:r>
    </w:p>
    <w:p w:rsidR="00C8638D" w:rsidRDefault="00C8638D" w:rsidP="009658F8">
      <w:pPr>
        <w:pStyle w:val="ListParagraph"/>
        <w:numPr>
          <w:ilvl w:val="1"/>
          <w:numId w:val="10"/>
        </w:numPr>
      </w:pPr>
      <w:r>
        <w:rPr>
          <w:noProof/>
        </w:rPr>
        <w:drawing>
          <wp:inline distT="0" distB="0" distL="0" distR="0" wp14:anchorId="4083FFDB" wp14:editId="60698E43">
            <wp:extent cx="3757492" cy="13306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9286" cy="1338339"/>
                    </a:xfrm>
                    <a:prstGeom prst="rect">
                      <a:avLst/>
                    </a:prstGeom>
                  </pic:spPr>
                </pic:pic>
              </a:graphicData>
            </a:graphic>
          </wp:inline>
        </w:drawing>
      </w:r>
    </w:p>
    <w:p w:rsidR="004F106C" w:rsidRDefault="002B2A06" w:rsidP="009451AD">
      <w:pPr>
        <w:pStyle w:val="ListParagraph"/>
        <w:numPr>
          <w:ilvl w:val="0"/>
          <w:numId w:val="10"/>
        </w:numPr>
      </w:pPr>
      <w:r>
        <w:t>IPv6 Unicast Adressen</w:t>
      </w:r>
      <w:r w:rsidR="00DC6F54">
        <w:t>: Es gibt 6 Arten</w:t>
      </w:r>
    </w:p>
    <w:p w:rsidR="00DC6F54" w:rsidRDefault="00DC6F54" w:rsidP="00DC6F54">
      <w:pPr>
        <w:pStyle w:val="ListParagraph"/>
        <w:numPr>
          <w:ilvl w:val="1"/>
          <w:numId w:val="10"/>
        </w:numPr>
      </w:pPr>
      <w:r>
        <w:t>Global Unicast Adressen: Weltweit eindeutig. Sie werden im öffentlichen Internet geroutet und können statisch konfiguriert oder dynamisch zugewiesen werden</w:t>
      </w:r>
    </w:p>
    <w:p w:rsidR="00DC6F54" w:rsidRDefault="00DC6F54" w:rsidP="00DC6F54">
      <w:pPr>
        <w:pStyle w:val="ListParagraph"/>
        <w:numPr>
          <w:ilvl w:val="1"/>
          <w:numId w:val="10"/>
        </w:numPr>
      </w:pPr>
      <w:r>
        <w:t>Link lokale Unicast Adressen: Sie werden für Kommunikation im lokalen Netz benützt und werden im öffentlichen Netz nicht geroutet. Jedes IPv6 Interface muss eine link-lokale Adresse haben, damit über den lokalen Link immer kommuniziert werden kann. Link lokale Adressen werden automatisch generiert, können aber händisch überschrieben werden. Adressraum FE</w:t>
      </w:r>
      <w:proofErr w:type="gramStart"/>
      <w:r>
        <w:t>80::/</w:t>
      </w:r>
      <w:proofErr w:type="gramEnd"/>
      <w:r>
        <w:t>10</w:t>
      </w:r>
    </w:p>
    <w:p w:rsidR="00C517BE" w:rsidRDefault="00C517BE" w:rsidP="00DC6F54">
      <w:pPr>
        <w:pStyle w:val="ListParagraph"/>
        <w:numPr>
          <w:ilvl w:val="1"/>
          <w:numId w:val="10"/>
        </w:numPr>
      </w:pPr>
      <w:r>
        <w:rPr>
          <w:noProof/>
        </w:rPr>
        <w:lastRenderedPageBreak/>
        <w:drawing>
          <wp:inline distT="0" distB="0" distL="0" distR="0" wp14:anchorId="748746A6" wp14:editId="5A99B777">
            <wp:extent cx="2940624" cy="242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0845" cy="2436595"/>
                    </a:xfrm>
                    <a:prstGeom prst="rect">
                      <a:avLst/>
                    </a:prstGeom>
                  </pic:spPr>
                </pic:pic>
              </a:graphicData>
            </a:graphic>
          </wp:inline>
        </w:drawing>
      </w:r>
    </w:p>
    <w:p w:rsidR="00E503FD" w:rsidRDefault="00E503FD" w:rsidP="00DC6F54">
      <w:pPr>
        <w:pStyle w:val="ListParagraph"/>
        <w:numPr>
          <w:ilvl w:val="1"/>
          <w:numId w:val="10"/>
        </w:numPr>
      </w:pPr>
      <w:proofErr w:type="spellStart"/>
      <w:r>
        <w:t>Loopback</w:t>
      </w:r>
      <w:proofErr w:type="spellEnd"/>
      <w:r>
        <w:t xml:space="preserve">: Logisches Interface zum eigenen IPv6 Stack </w:t>
      </w:r>
      <w:proofErr w:type="gramStart"/>
      <w:r>
        <w:t>mit :</w:t>
      </w:r>
      <w:proofErr w:type="gramEnd"/>
      <w:r>
        <w:t>:1/128</w:t>
      </w:r>
    </w:p>
    <w:p w:rsidR="00E503FD" w:rsidRDefault="00E503FD" w:rsidP="00DC6F54">
      <w:pPr>
        <w:pStyle w:val="ListParagraph"/>
        <w:numPr>
          <w:ilvl w:val="1"/>
          <w:numId w:val="10"/>
        </w:numPr>
      </w:pPr>
      <w:proofErr w:type="spellStart"/>
      <w:r>
        <w:t>Unspecified</w:t>
      </w:r>
      <w:proofErr w:type="spellEnd"/>
      <w:r>
        <w:t xml:space="preserve"> </w:t>
      </w:r>
      <w:proofErr w:type="spellStart"/>
      <w:r>
        <w:t>Address</w:t>
      </w:r>
      <w:proofErr w:type="spellEnd"/>
      <w:r>
        <w:t xml:space="preserve"> (Any</w:t>
      </w:r>
      <w:proofErr w:type="gramStart"/>
      <w:r>
        <w:t>) :</w:t>
      </w:r>
      <w:proofErr w:type="gramEnd"/>
      <w:r>
        <w:t>:/128, wird nur als Quelladresse gebraucht, wenn diese irrelevant ist</w:t>
      </w:r>
    </w:p>
    <w:p w:rsidR="00E503FD" w:rsidRDefault="0043642A" w:rsidP="00DC6F54">
      <w:pPr>
        <w:pStyle w:val="ListParagraph"/>
        <w:numPr>
          <w:ilvl w:val="1"/>
          <w:numId w:val="10"/>
        </w:numPr>
      </w:pPr>
      <w:r w:rsidRPr="0043642A">
        <w:rPr>
          <w:lang w:val="en-GB"/>
        </w:rPr>
        <w:t xml:space="preserve">Unique local </w:t>
      </w:r>
      <w:proofErr w:type="spellStart"/>
      <w:r w:rsidRPr="0043642A">
        <w:rPr>
          <w:lang w:val="en-GB"/>
        </w:rPr>
        <w:t>oder</w:t>
      </w:r>
      <w:proofErr w:type="spellEnd"/>
      <w:r w:rsidRPr="0043642A">
        <w:rPr>
          <w:lang w:val="en-GB"/>
        </w:rPr>
        <w:t xml:space="preserve"> site local: </w:t>
      </w:r>
      <w:proofErr w:type="spellStart"/>
      <w:r w:rsidRPr="0043642A">
        <w:rPr>
          <w:lang w:val="en-GB"/>
        </w:rPr>
        <w:t>Adressraum</w:t>
      </w:r>
      <w:proofErr w:type="spellEnd"/>
      <w:r w:rsidRPr="0043642A">
        <w:rPr>
          <w:lang w:val="en-GB"/>
        </w:rPr>
        <w:t xml:space="preserve"> FC</w:t>
      </w:r>
      <w:proofErr w:type="gramStart"/>
      <w:r w:rsidRPr="0043642A">
        <w:rPr>
          <w:lang w:val="en-GB"/>
        </w:rPr>
        <w:t>00::/</w:t>
      </w:r>
      <w:proofErr w:type="gramEnd"/>
      <w:r w:rsidRPr="0043642A">
        <w:rPr>
          <w:lang w:val="en-GB"/>
        </w:rPr>
        <w:t xml:space="preserve">7. </w:t>
      </w:r>
      <w:r w:rsidRPr="0043642A">
        <w:t xml:space="preserve">Es sind Adressen für Kommunikation ausschliesslich innerhalb eines Firmennetzes. </w:t>
      </w:r>
      <w:r>
        <w:t xml:space="preserve">Für Kommunikation ins Internet sollten keine </w:t>
      </w:r>
      <w:proofErr w:type="spellStart"/>
      <w:r>
        <w:t>unique</w:t>
      </w:r>
      <w:proofErr w:type="spellEnd"/>
      <w:r>
        <w:t xml:space="preserve"> </w:t>
      </w:r>
      <w:proofErr w:type="spellStart"/>
      <w:r>
        <w:t>local</w:t>
      </w:r>
      <w:proofErr w:type="spellEnd"/>
      <w:r>
        <w:t xml:space="preserve"> Adressen verwendet werden. Insbesondere soll bei IPv6 auf NAT verzichtet werden. Nur Geräte, die keinen Anschluss ans Internet haben sollen, dürfen eine </w:t>
      </w:r>
      <w:proofErr w:type="spellStart"/>
      <w:r>
        <w:t>site</w:t>
      </w:r>
      <w:proofErr w:type="spellEnd"/>
      <w:r>
        <w:t xml:space="preserve"> </w:t>
      </w:r>
      <w:proofErr w:type="spellStart"/>
      <w:r>
        <w:t>local</w:t>
      </w:r>
      <w:proofErr w:type="spellEnd"/>
      <w:r>
        <w:t xml:space="preserve"> Adresse bekommen</w:t>
      </w:r>
    </w:p>
    <w:p w:rsidR="00A10BE2" w:rsidRPr="0043642A" w:rsidRDefault="00A10BE2" w:rsidP="00DC6F54">
      <w:pPr>
        <w:pStyle w:val="ListParagraph"/>
        <w:numPr>
          <w:ilvl w:val="1"/>
          <w:numId w:val="10"/>
        </w:numPr>
      </w:pPr>
      <w:r>
        <w:t xml:space="preserve">IPv4 kompatible Adressen oder «IPv4 </w:t>
      </w:r>
      <w:proofErr w:type="spellStart"/>
      <w:r>
        <w:t>embedded</w:t>
      </w:r>
      <w:proofErr w:type="spellEnd"/>
      <w:r>
        <w:t>»: Adressen, die eine Translation zwischen IPv4 und IPv6 ermöglichen (Thema zu komplex, wird folglich nicht behandelt)</w:t>
      </w:r>
    </w:p>
    <w:p w:rsidR="00582529" w:rsidRDefault="0046062A" w:rsidP="00582529">
      <w:pPr>
        <w:pStyle w:val="ListParagraph"/>
        <w:numPr>
          <w:ilvl w:val="0"/>
          <w:numId w:val="10"/>
        </w:numPr>
      </w:pPr>
      <w:r>
        <w:t>IPv6 Multicast Adressen</w:t>
      </w:r>
      <w:r w:rsidR="00582529">
        <w:t xml:space="preserve"> (Spezifikation in der RFC 3587)</w:t>
      </w:r>
    </w:p>
    <w:p w:rsidR="00582529" w:rsidRDefault="00582529" w:rsidP="00582529">
      <w:pPr>
        <w:pStyle w:val="ListParagraph"/>
        <w:numPr>
          <w:ilvl w:val="1"/>
          <w:numId w:val="10"/>
        </w:numPr>
      </w:pPr>
      <w:r>
        <w:t xml:space="preserve">Global Routing </w:t>
      </w:r>
      <w:proofErr w:type="spellStart"/>
      <w:r>
        <w:t>Prefix</w:t>
      </w:r>
      <w:proofErr w:type="spellEnd"/>
      <w:r>
        <w:t xml:space="preserve">: Eine Regional Internet Registry (RIR) vergibt heute Adressen aus dem Adressraum </w:t>
      </w:r>
      <w:proofErr w:type="gramStart"/>
      <w:r>
        <w:t>2000::/</w:t>
      </w:r>
      <w:proofErr w:type="gramEnd"/>
      <w:r>
        <w:t>3. Eine ISP erhält /32er Adressbereiche</w:t>
      </w:r>
    </w:p>
    <w:p w:rsidR="00582529" w:rsidRDefault="00582529" w:rsidP="00582529">
      <w:pPr>
        <w:pStyle w:val="ListParagraph"/>
        <w:numPr>
          <w:ilvl w:val="1"/>
          <w:numId w:val="10"/>
        </w:numPr>
      </w:pPr>
      <w:r>
        <w:t xml:space="preserve">Die ISPs geben ihren Kunden /48er Netze. Nur die ersten 48 Bit werden für das Routing im öffentlichen Internet berücksichtigt. Der Adress-Teil heisst Global Routing </w:t>
      </w:r>
      <w:proofErr w:type="spellStart"/>
      <w:r>
        <w:t>Prefix</w:t>
      </w:r>
      <w:proofErr w:type="spellEnd"/>
    </w:p>
    <w:p w:rsidR="00582529" w:rsidRDefault="00582529" w:rsidP="00582529">
      <w:pPr>
        <w:pStyle w:val="ListParagraph"/>
        <w:numPr>
          <w:ilvl w:val="1"/>
          <w:numId w:val="10"/>
        </w:numPr>
      </w:pPr>
      <w:proofErr w:type="spellStart"/>
      <w:r>
        <w:t>Subnet</w:t>
      </w:r>
      <w:proofErr w:type="spellEnd"/>
      <w:r>
        <w:t xml:space="preserve"> ID: Der Adress-Teil vom 49. bis zum 64. Bit ist die </w:t>
      </w:r>
      <w:proofErr w:type="spellStart"/>
      <w:r>
        <w:t>Subnet</w:t>
      </w:r>
      <w:proofErr w:type="spellEnd"/>
      <w:r>
        <w:t xml:space="preserve"> ID. Ein Kunde, der einen 48 Bit </w:t>
      </w:r>
      <w:proofErr w:type="spellStart"/>
      <w:r>
        <w:t>Prefix</w:t>
      </w:r>
      <w:proofErr w:type="spellEnd"/>
      <w:r>
        <w:t xml:space="preserve"> erhält, kann also 16 Bit für Subnetze einsetzen, ist aber für das Routing dieser Subnetze selber verantwortlich</w:t>
      </w:r>
    </w:p>
    <w:p w:rsidR="00582529" w:rsidRDefault="00582529" w:rsidP="00582529">
      <w:pPr>
        <w:pStyle w:val="ListParagraph"/>
        <w:numPr>
          <w:ilvl w:val="1"/>
          <w:numId w:val="10"/>
        </w:numPr>
      </w:pPr>
      <w:r>
        <w:t>Die Interface ID, das heisst die letzten 64 Bit, entsprechen dem Host Teil bei IPv4. Im Gegensatz zu IPv4 kann ein Rechner auf einem physikalischen Interface aber mehrere IPv6 Adressen haben</w:t>
      </w:r>
    </w:p>
    <w:p w:rsidR="00582529" w:rsidRDefault="00213752" w:rsidP="00582529">
      <w:pPr>
        <w:pStyle w:val="ListParagraph"/>
        <w:numPr>
          <w:ilvl w:val="1"/>
          <w:numId w:val="10"/>
        </w:numPr>
      </w:pPr>
      <w:r>
        <w:rPr>
          <w:noProof/>
        </w:rPr>
        <w:drawing>
          <wp:inline distT="0" distB="0" distL="0" distR="0" wp14:anchorId="221BEBD9" wp14:editId="683E59B1">
            <wp:extent cx="4731060" cy="149618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0910" cy="1502465"/>
                    </a:xfrm>
                    <a:prstGeom prst="rect">
                      <a:avLst/>
                    </a:prstGeom>
                  </pic:spPr>
                </pic:pic>
              </a:graphicData>
            </a:graphic>
          </wp:inline>
        </w:drawing>
      </w:r>
    </w:p>
    <w:p w:rsidR="001B2FCE" w:rsidRPr="001B2FCE" w:rsidRDefault="001B2FCE" w:rsidP="001B2FCE">
      <w:pPr>
        <w:pStyle w:val="ListParagraph"/>
        <w:numPr>
          <w:ilvl w:val="0"/>
          <w:numId w:val="10"/>
        </w:numPr>
        <w:rPr>
          <w:lang w:val="en-GB"/>
        </w:rPr>
      </w:pPr>
      <w:proofErr w:type="spellStart"/>
      <w:r w:rsidRPr="001B2FCE">
        <w:rPr>
          <w:lang w:val="en-GB"/>
        </w:rPr>
        <w:t>Autokonfiguration</w:t>
      </w:r>
      <w:proofErr w:type="spellEnd"/>
      <w:r w:rsidRPr="001B2FCE">
        <w:rPr>
          <w:lang w:val="en-GB"/>
        </w:rPr>
        <w:t xml:space="preserve"> </w:t>
      </w:r>
      <w:proofErr w:type="spellStart"/>
      <w:r w:rsidRPr="001B2FCE">
        <w:rPr>
          <w:lang w:val="en-GB"/>
        </w:rPr>
        <w:t>mittels</w:t>
      </w:r>
      <w:proofErr w:type="spellEnd"/>
      <w:r w:rsidRPr="001B2FCE">
        <w:rPr>
          <w:lang w:val="en-GB"/>
        </w:rPr>
        <w:t xml:space="preserve"> Stateless Address Autoconfiguration (SLAAC)</w:t>
      </w:r>
    </w:p>
    <w:p w:rsidR="001B2FCE" w:rsidRDefault="00CA6ADA" w:rsidP="001B2FCE">
      <w:pPr>
        <w:pStyle w:val="ListParagraph"/>
        <w:numPr>
          <w:ilvl w:val="1"/>
          <w:numId w:val="10"/>
        </w:numPr>
      </w:pPr>
      <w:r w:rsidRPr="00CA6ADA">
        <w:t>Bei IPv6 ist es möglich, die Interfaces automatisch zu konfi</w:t>
      </w:r>
      <w:r>
        <w:t>gurieren. Konkret heisst das, ein Rechner kann ohne Vorhandensein eines DHCP Servers zu kommunizieren beginnen</w:t>
      </w:r>
      <w:r w:rsidR="00B330AB">
        <w:t>, wobei es sich um eine zustandslose Kommunikation handelt</w:t>
      </w:r>
    </w:p>
    <w:p w:rsidR="00B330AB" w:rsidRDefault="00B330AB" w:rsidP="001B2FCE">
      <w:pPr>
        <w:pStyle w:val="ListParagraph"/>
        <w:numPr>
          <w:ilvl w:val="1"/>
          <w:numId w:val="10"/>
        </w:numPr>
      </w:pPr>
      <w:r>
        <w:t xml:space="preserve">Ein IPv6 Router sendet auf seinen Interfaces in regelmässigen Abständen (Circa 200s) ICMPv6 Router </w:t>
      </w:r>
      <w:proofErr w:type="spellStart"/>
      <w:r>
        <w:t>Advertisment</w:t>
      </w:r>
      <w:proofErr w:type="spellEnd"/>
      <w:r>
        <w:t xml:space="preserve"> (RA) Nachrichten mit folgendem Inhalt</w:t>
      </w:r>
    </w:p>
    <w:p w:rsidR="00B330AB" w:rsidRDefault="00B330AB" w:rsidP="00B330AB">
      <w:pPr>
        <w:pStyle w:val="ListParagraph"/>
        <w:numPr>
          <w:ilvl w:val="2"/>
          <w:numId w:val="10"/>
        </w:numPr>
      </w:pPr>
      <w:proofErr w:type="spellStart"/>
      <w:r>
        <w:lastRenderedPageBreak/>
        <w:t>Prefix</w:t>
      </w:r>
      <w:proofErr w:type="spellEnd"/>
    </w:p>
    <w:p w:rsidR="00B330AB" w:rsidRDefault="00B330AB" w:rsidP="00B330AB">
      <w:pPr>
        <w:pStyle w:val="ListParagraph"/>
        <w:numPr>
          <w:ilvl w:val="2"/>
          <w:numId w:val="10"/>
        </w:numPr>
      </w:pPr>
      <w:proofErr w:type="spellStart"/>
      <w:r>
        <w:t>Prefixlänge</w:t>
      </w:r>
      <w:proofErr w:type="spellEnd"/>
    </w:p>
    <w:p w:rsidR="00B330AB" w:rsidRDefault="00B330AB" w:rsidP="00B330AB">
      <w:pPr>
        <w:pStyle w:val="ListParagraph"/>
        <w:numPr>
          <w:ilvl w:val="2"/>
          <w:numId w:val="10"/>
        </w:numPr>
      </w:pPr>
      <w:r>
        <w:t xml:space="preserve">Default Gateway </w:t>
      </w:r>
      <w:proofErr w:type="spellStart"/>
      <w:r>
        <w:t>Address</w:t>
      </w:r>
      <w:proofErr w:type="spellEnd"/>
    </w:p>
    <w:p w:rsidR="00B330AB" w:rsidRDefault="00B330AB" w:rsidP="00B330AB">
      <w:pPr>
        <w:pStyle w:val="ListParagraph"/>
        <w:numPr>
          <w:ilvl w:val="1"/>
          <w:numId w:val="10"/>
        </w:numPr>
      </w:pPr>
      <w:r>
        <w:t xml:space="preserve">Ein Rechner muss nicht auf ein Router </w:t>
      </w:r>
      <w:proofErr w:type="spellStart"/>
      <w:r>
        <w:t>Advertisement</w:t>
      </w:r>
      <w:proofErr w:type="spellEnd"/>
      <w:r>
        <w:t xml:space="preserve"> warten, sondern kann selber via Router </w:t>
      </w:r>
      <w:proofErr w:type="spellStart"/>
      <w:r>
        <w:t>Solicitation</w:t>
      </w:r>
      <w:proofErr w:type="spellEnd"/>
      <w:r>
        <w:t xml:space="preserve"> (RS) eine Nachricht an die Multicastgruppe FF02::2 (Alle Routers) schicken und erhält dann eine Antwort. Wenn ein Rechner den v6 </w:t>
      </w:r>
      <w:proofErr w:type="spellStart"/>
      <w:r>
        <w:t>Prefix</w:t>
      </w:r>
      <w:proofErr w:type="spellEnd"/>
      <w:r>
        <w:t xml:space="preserve"> hat, so </w:t>
      </w:r>
      <w:proofErr w:type="spellStart"/>
      <w:r>
        <w:t>kanner</w:t>
      </w:r>
      <w:proofErr w:type="spellEnd"/>
      <w:r>
        <w:t xml:space="preserve"> aus der MAC Adresse des Interface eine eindeutige Interface ID generieren und </w:t>
      </w:r>
      <w:proofErr w:type="spellStart"/>
      <w:r>
        <w:t>jat</w:t>
      </w:r>
      <w:proofErr w:type="spellEnd"/>
      <w:r>
        <w:t xml:space="preserve"> dann eine vollständige IPv6 Adresse</w:t>
      </w:r>
    </w:p>
    <w:p w:rsidR="00E46DBD" w:rsidRDefault="00E46DBD" w:rsidP="00E46DBD">
      <w:pPr>
        <w:pStyle w:val="ListParagraph"/>
        <w:numPr>
          <w:ilvl w:val="1"/>
          <w:numId w:val="10"/>
        </w:numPr>
      </w:pPr>
      <w:r>
        <w:t>Wann soll SLAAC oder DHCP gewählt werden</w:t>
      </w:r>
    </w:p>
    <w:p w:rsidR="00E46DBD" w:rsidRDefault="00E46DBD" w:rsidP="00E46DBD">
      <w:pPr>
        <w:pStyle w:val="ListParagraph"/>
        <w:numPr>
          <w:ilvl w:val="2"/>
          <w:numId w:val="10"/>
        </w:numPr>
      </w:pPr>
      <w:r>
        <w:t xml:space="preserve">Option 1: SLAAC </w:t>
      </w:r>
      <w:proofErr w:type="spellStart"/>
      <w:r>
        <w:t>Only</w:t>
      </w:r>
      <w:proofErr w:type="spellEnd"/>
      <w:r>
        <w:t>. Ein Client soll sich selber Autokonfigurieren – er kennt dann aber die Adresse des DNS Servers nicht</w:t>
      </w:r>
    </w:p>
    <w:p w:rsidR="00E46DBD" w:rsidRDefault="00E46DBD" w:rsidP="00E46DBD">
      <w:pPr>
        <w:pStyle w:val="ListParagraph"/>
        <w:numPr>
          <w:ilvl w:val="2"/>
          <w:numId w:val="10"/>
        </w:numPr>
      </w:pPr>
      <w:r>
        <w:t>Option 2: SLAAC und DHCPv6. Der Client soll sich zusätzlich zur Autokonfiguration noch statische Parameter beim DHCPv6 abholen (zustandsloser DHCP)</w:t>
      </w:r>
    </w:p>
    <w:p w:rsidR="00E46DBD" w:rsidRDefault="00E46DBD" w:rsidP="00E46DBD">
      <w:pPr>
        <w:pStyle w:val="ListParagraph"/>
        <w:numPr>
          <w:ilvl w:val="2"/>
          <w:numId w:val="10"/>
        </w:numPr>
      </w:pPr>
      <w:r>
        <w:t>Option 3: Nur DHCPv6: Der Client soll alle Parameter, auch die Adresse, beim DHCP Server abholen (</w:t>
      </w:r>
      <w:proofErr w:type="spellStart"/>
      <w:r>
        <w:t>stateful</w:t>
      </w:r>
      <w:proofErr w:type="spellEnd"/>
      <w:r>
        <w:t xml:space="preserve"> DHCPv6)</w:t>
      </w:r>
    </w:p>
    <w:p w:rsidR="00E46DBD" w:rsidRDefault="00E46DBD" w:rsidP="00E46DBD">
      <w:pPr>
        <w:pStyle w:val="ListParagraph"/>
        <w:numPr>
          <w:ilvl w:val="0"/>
          <w:numId w:val="10"/>
        </w:numPr>
      </w:pPr>
      <w:r>
        <w:t>Generieren der Interface ID: Zwei Wege</w:t>
      </w:r>
    </w:p>
    <w:p w:rsidR="00E46DBD" w:rsidRDefault="00E46DBD" w:rsidP="00E46DBD">
      <w:pPr>
        <w:pStyle w:val="ListParagraph"/>
        <w:numPr>
          <w:ilvl w:val="1"/>
          <w:numId w:val="10"/>
        </w:numPr>
      </w:pPr>
      <w:r>
        <w:t>Gemäss IEEE RFC 5342 kann aus der MAC Adresse ziemlich schnell eine Interface ID, auch EUI-64-Adresse genannt, generiert werden – diese enthält aber eben die MAC Adresse (Datenschutz)</w:t>
      </w:r>
    </w:p>
    <w:p w:rsidR="00E46DBD" w:rsidRDefault="00E46DBD" w:rsidP="00E46DBD">
      <w:pPr>
        <w:pStyle w:val="ListParagraph"/>
        <w:numPr>
          <w:ilvl w:val="1"/>
          <w:numId w:val="10"/>
        </w:numPr>
      </w:pPr>
      <w:r>
        <w:t>In einem zweiten Verfahren wird eine Interface ID gebaut, in welcher die echte MAC Adresse nicht mehr vorkommt</w:t>
      </w:r>
    </w:p>
    <w:p w:rsidR="00E46DBD" w:rsidRDefault="00E46DBD" w:rsidP="00E46DBD">
      <w:pPr>
        <w:pStyle w:val="ListParagraph"/>
        <w:numPr>
          <w:ilvl w:val="0"/>
          <w:numId w:val="10"/>
        </w:numPr>
      </w:pPr>
      <w:r>
        <w:t>Link lokale Adressen</w:t>
      </w:r>
    </w:p>
    <w:p w:rsidR="00E46DBD" w:rsidRDefault="00E46DBD" w:rsidP="00E46DBD">
      <w:pPr>
        <w:pStyle w:val="ListParagraph"/>
        <w:numPr>
          <w:ilvl w:val="1"/>
          <w:numId w:val="10"/>
        </w:numPr>
      </w:pPr>
      <w:r>
        <w:t xml:space="preserve">Auf jedem IPv6 Interface wird automatisch eine link lokale IPv6 Adresse mit dem </w:t>
      </w:r>
      <w:proofErr w:type="spellStart"/>
      <w:r>
        <w:t>Prefix</w:t>
      </w:r>
      <w:proofErr w:type="spellEnd"/>
      <w:r>
        <w:t xml:space="preserve"> FF</w:t>
      </w:r>
      <w:proofErr w:type="gramStart"/>
      <w:r>
        <w:t>80::</w:t>
      </w:r>
      <w:proofErr w:type="gramEnd"/>
      <w:r>
        <w:t xml:space="preserve"> wie folgt generiert</w:t>
      </w:r>
    </w:p>
    <w:p w:rsidR="00732D2D" w:rsidRDefault="00E46DBD" w:rsidP="00732D2D">
      <w:pPr>
        <w:pStyle w:val="ListParagraph"/>
        <w:numPr>
          <w:ilvl w:val="1"/>
          <w:numId w:val="10"/>
        </w:numPr>
      </w:pPr>
      <w:r>
        <w:rPr>
          <w:noProof/>
        </w:rPr>
        <w:drawing>
          <wp:inline distT="0" distB="0" distL="0" distR="0" wp14:anchorId="5A4D237C" wp14:editId="043E6F11">
            <wp:extent cx="4446750" cy="173174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073" cy="1739657"/>
                    </a:xfrm>
                    <a:prstGeom prst="rect">
                      <a:avLst/>
                    </a:prstGeom>
                  </pic:spPr>
                </pic:pic>
              </a:graphicData>
            </a:graphic>
          </wp:inline>
        </w:drawing>
      </w:r>
    </w:p>
    <w:p w:rsidR="00732D2D" w:rsidRDefault="00732D2D" w:rsidP="00732D2D">
      <w:pPr>
        <w:pStyle w:val="ListParagraph"/>
        <w:numPr>
          <w:ilvl w:val="1"/>
          <w:numId w:val="10"/>
        </w:numPr>
      </w:pPr>
      <w:r>
        <w:t>Oft kann man aus Faulheit einfach link lokal Adressen generieren, um mit diesen einfacher zu kommunizieren</w:t>
      </w:r>
    </w:p>
    <w:p w:rsidR="00224B77" w:rsidRDefault="00224B77" w:rsidP="00224B77">
      <w:pPr>
        <w:pStyle w:val="ListParagraph"/>
        <w:numPr>
          <w:ilvl w:val="0"/>
          <w:numId w:val="10"/>
        </w:numPr>
      </w:pPr>
      <w:r>
        <w:t>IPv6 Multicast Adressen: Zwei Arten, um Pakete an eine oder mehrere Zielrechner zu senden und unnötig redundanten Verkehr einzusparen</w:t>
      </w:r>
    </w:p>
    <w:p w:rsidR="00224B77" w:rsidRDefault="00224B77" w:rsidP="00224B77">
      <w:pPr>
        <w:pStyle w:val="ListParagraph"/>
        <w:numPr>
          <w:ilvl w:val="1"/>
          <w:numId w:val="10"/>
        </w:numPr>
      </w:pPr>
      <w:proofErr w:type="spellStart"/>
      <w:r>
        <w:t>Assigned</w:t>
      </w:r>
      <w:proofErr w:type="spellEnd"/>
      <w:r>
        <w:t xml:space="preserve"> MC für vordefinierte Gruppen von Interfaces</w:t>
      </w:r>
    </w:p>
    <w:p w:rsidR="00224B77" w:rsidRDefault="00224B77" w:rsidP="00224B77">
      <w:pPr>
        <w:pStyle w:val="ListParagraph"/>
        <w:numPr>
          <w:ilvl w:val="2"/>
          <w:numId w:val="10"/>
        </w:numPr>
      </w:pPr>
      <w:r>
        <w:t>FF02::1: Alle IPv6 Interfaces. Jedes Interface muss diese Pakete verarbeiten</w:t>
      </w:r>
    </w:p>
    <w:p w:rsidR="00224B77" w:rsidRDefault="00224B77" w:rsidP="00224B77">
      <w:pPr>
        <w:pStyle w:val="ListParagraph"/>
        <w:numPr>
          <w:ilvl w:val="2"/>
          <w:numId w:val="10"/>
        </w:numPr>
      </w:pPr>
      <w:r>
        <w:t>FF02::2: Alle Router Interfaces verarbeiten diese Pakete</w:t>
      </w:r>
    </w:p>
    <w:p w:rsidR="003B65C2" w:rsidRDefault="003B65C2" w:rsidP="00224B77">
      <w:pPr>
        <w:pStyle w:val="ListParagraph"/>
        <w:numPr>
          <w:ilvl w:val="2"/>
          <w:numId w:val="10"/>
        </w:numPr>
      </w:pPr>
      <w:r>
        <w:rPr>
          <w:noProof/>
        </w:rPr>
        <w:lastRenderedPageBreak/>
        <w:drawing>
          <wp:inline distT="0" distB="0" distL="0" distR="0" wp14:anchorId="68B199F2" wp14:editId="006BBCF3">
            <wp:extent cx="3739819" cy="289102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8474" cy="2897713"/>
                    </a:xfrm>
                    <a:prstGeom prst="rect">
                      <a:avLst/>
                    </a:prstGeom>
                  </pic:spPr>
                </pic:pic>
              </a:graphicData>
            </a:graphic>
          </wp:inline>
        </w:drawing>
      </w:r>
    </w:p>
    <w:p w:rsidR="00EC3D7A" w:rsidRDefault="00EC3D7A" w:rsidP="00224B77">
      <w:pPr>
        <w:pStyle w:val="ListParagraph"/>
        <w:numPr>
          <w:ilvl w:val="2"/>
          <w:numId w:val="10"/>
        </w:numPr>
      </w:pPr>
      <w:r>
        <w:t>Mit einer Adresse werden also mehrere Rechner erreicht, die einen bestimmten Dienst bereitstellen</w:t>
      </w:r>
    </w:p>
    <w:p w:rsidR="00EC3D7A" w:rsidRDefault="00EC3D7A" w:rsidP="00EC3D7A">
      <w:pPr>
        <w:pStyle w:val="ListParagraph"/>
        <w:numPr>
          <w:ilvl w:val="3"/>
          <w:numId w:val="10"/>
        </w:numPr>
      </w:pPr>
      <w:r>
        <w:t xml:space="preserve">Die «all </w:t>
      </w:r>
      <w:proofErr w:type="spellStart"/>
      <w:r>
        <w:t>nodes</w:t>
      </w:r>
      <w:proofErr w:type="spellEnd"/>
      <w:r>
        <w:t xml:space="preserve">» MC Adresse FF02::1 wird bei den ICMPv6 Router </w:t>
      </w:r>
      <w:proofErr w:type="spellStart"/>
      <w:r>
        <w:t>Advertisments</w:t>
      </w:r>
      <w:proofErr w:type="spellEnd"/>
      <w:r>
        <w:t xml:space="preserve"> (RA) als Zieladresse verwendet und entsprechen einem Broadcast bei IPv4</w:t>
      </w:r>
    </w:p>
    <w:p w:rsidR="00EC3D7A" w:rsidRDefault="00EC3D7A" w:rsidP="00EC3D7A">
      <w:pPr>
        <w:pStyle w:val="ListParagraph"/>
        <w:numPr>
          <w:ilvl w:val="3"/>
          <w:numId w:val="10"/>
        </w:numPr>
      </w:pPr>
      <w:r>
        <w:t xml:space="preserve">Die MC Adresse FF02::2 wird als Zieladresse für die ICMPv6 Router </w:t>
      </w:r>
      <w:proofErr w:type="spellStart"/>
      <w:r>
        <w:t>Solicitation</w:t>
      </w:r>
      <w:proofErr w:type="spellEnd"/>
      <w:r>
        <w:t xml:space="preserve"> Pakete (RS) verwendet. Die Autokonfiguration der Clients bei IPv6 wird also mit ICMPv6 und mit «</w:t>
      </w:r>
      <w:proofErr w:type="spellStart"/>
      <w:r>
        <w:t>assigned</w:t>
      </w:r>
      <w:proofErr w:type="spellEnd"/>
      <w:r>
        <w:t>» MC Adressen gemacht</w:t>
      </w:r>
    </w:p>
    <w:p w:rsidR="00224B77" w:rsidRDefault="00671BD2" w:rsidP="00224B77">
      <w:pPr>
        <w:pStyle w:val="ListParagraph"/>
        <w:numPr>
          <w:ilvl w:val="1"/>
          <w:numId w:val="10"/>
        </w:numPr>
      </w:pPr>
      <w:r>
        <w:t xml:space="preserve">Solicitated </w:t>
      </w:r>
      <w:proofErr w:type="spellStart"/>
      <w:r>
        <w:t>Nod</w:t>
      </w:r>
      <w:r w:rsidR="00224B77">
        <w:t>e</w:t>
      </w:r>
      <w:proofErr w:type="spellEnd"/>
      <w:r w:rsidR="00224B77">
        <w:t xml:space="preserve"> MC</w:t>
      </w:r>
    </w:p>
    <w:p w:rsidR="00224B77" w:rsidRDefault="00BA678F" w:rsidP="003B65C2">
      <w:pPr>
        <w:pStyle w:val="ListParagraph"/>
        <w:numPr>
          <w:ilvl w:val="2"/>
          <w:numId w:val="10"/>
        </w:numPr>
      </w:pPr>
      <w:r>
        <w:t>Eine Solicita</w:t>
      </w:r>
      <w:r w:rsidR="00323C9E">
        <w:t>t</w:t>
      </w:r>
      <w:r>
        <w:t xml:space="preserve">ed </w:t>
      </w:r>
      <w:proofErr w:type="spellStart"/>
      <w:r>
        <w:t>Node</w:t>
      </w:r>
      <w:proofErr w:type="spellEnd"/>
      <w:r>
        <w:t xml:space="preserve"> MC hat eine ähnliche Funktion wie die «all </w:t>
      </w:r>
      <w:proofErr w:type="spellStart"/>
      <w:r>
        <w:t>nodes</w:t>
      </w:r>
      <w:proofErr w:type="spellEnd"/>
      <w:r>
        <w:t>» MC Adresse, ist aber effizienter und wird auf einem Interface automatisch generiert, wenn eine IPv6 Unicast oder link lokale Adresse konfiguriert wird</w:t>
      </w:r>
      <w:r w:rsidR="004A198F">
        <w:t>. Der Vorteil</w:t>
      </w:r>
      <w:r>
        <w:t xml:space="preserve"> besteht darin, dass ein Ethernet Interface die für den Rechner relevanten Rahmen gleich auf Layer 2 herausfiltern und nicht die Layer 3 Informationen extrahieren muss</w:t>
      </w:r>
    </w:p>
    <w:p w:rsidR="00BA678F" w:rsidRDefault="00BA678F" w:rsidP="003B65C2">
      <w:pPr>
        <w:pStyle w:val="ListParagraph"/>
        <w:numPr>
          <w:ilvl w:val="2"/>
          <w:numId w:val="10"/>
        </w:numPr>
      </w:pPr>
      <w:r>
        <w:rPr>
          <w:noProof/>
        </w:rPr>
        <w:drawing>
          <wp:inline distT="0" distB="0" distL="0" distR="0" wp14:anchorId="49DD0401" wp14:editId="11BCDE87">
            <wp:extent cx="3941909" cy="2987283"/>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3692" cy="2996212"/>
                    </a:xfrm>
                    <a:prstGeom prst="rect">
                      <a:avLst/>
                    </a:prstGeom>
                  </pic:spPr>
                </pic:pic>
              </a:graphicData>
            </a:graphic>
          </wp:inline>
        </w:drawing>
      </w:r>
    </w:p>
    <w:p w:rsidR="00BA678F" w:rsidRDefault="00BA678F" w:rsidP="003B65C2">
      <w:pPr>
        <w:pStyle w:val="ListParagraph"/>
        <w:numPr>
          <w:ilvl w:val="2"/>
          <w:numId w:val="10"/>
        </w:numPr>
      </w:pPr>
      <w:r>
        <w:t>Eine Solicita</w:t>
      </w:r>
      <w:r w:rsidR="001D1881">
        <w:t>t</w:t>
      </w:r>
      <w:r>
        <w:t xml:space="preserve">ed </w:t>
      </w:r>
      <w:proofErr w:type="spellStart"/>
      <w:r>
        <w:t>Node</w:t>
      </w:r>
      <w:proofErr w:type="spellEnd"/>
      <w:r>
        <w:t xml:space="preserve"> MC Adresse wird wie folgt gebildet: Die in den letzten 24 Bit der MC Adresse stimmen mit </w:t>
      </w:r>
      <w:proofErr w:type="gramStart"/>
      <w:r>
        <w:t>der Interface</w:t>
      </w:r>
      <w:proofErr w:type="gramEnd"/>
      <w:r>
        <w:t xml:space="preserve"> ID überein</w:t>
      </w:r>
    </w:p>
    <w:p w:rsidR="00443BB5" w:rsidRDefault="00443BB5" w:rsidP="00443BB5">
      <w:pPr>
        <w:pStyle w:val="ListParagraph"/>
        <w:numPr>
          <w:ilvl w:val="2"/>
          <w:numId w:val="10"/>
        </w:numPr>
      </w:pPr>
      <w:r>
        <w:rPr>
          <w:noProof/>
        </w:rPr>
        <w:lastRenderedPageBreak/>
        <w:drawing>
          <wp:inline distT="0" distB="0" distL="0" distR="0" wp14:anchorId="769BFD0A" wp14:editId="2366D444">
            <wp:extent cx="4892424" cy="322170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8674" cy="3225825"/>
                    </a:xfrm>
                    <a:prstGeom prst="rect">
                      <a:avLst/>
                    </a:prstGeom>
                  </pic:spPr>
                </pic:pic>
              </a:graphicData>
            </a:graphic>
          </wp:inline>
        </w:drawing>
      </w:r>
    </w:p>
    <w:p w:rsidR="00443BB5" w:rsidRDefault="00443BB5" w:rsidP="00443BB5">
      <w:pPr>
        <w:pStyle w:val="ListParagraph"/>
        <w:numPr>
          <w:ilvl w:val="2"/>
          <w:numId w:val="10"/>
        </w:numPr>
      </w:pPr>
      <w:r>
        <w:t xml:space="preserve">Anwendungen die </w:t>
      </w:r>
      <w:proofErr w:type="spellStart"/>
      <w:r>
        <w:t>Packete</w:t>
      </w:r>
      <w:proofErr w:type="spellEnd"/>
      <w:r>
        <w:t xml:space="preserve"> an </w:t>
      </w:r>
      <w:proofErr w:type="spellStart"/>
      <w:r>
        <w:t>an</w:t>
      </w:r>
      <w:proofErr w:type="spellEnd"/>
      <w:r>
        <w:t xml:space="preserve"> MC Adressen senden, verwenden das Schicht 4 Protokoll UDP, da eine Verbindung zu Gruppen von Rechnern nicht möglich ist</w:t>
      </w:r>
    </w:p>
    <w:p w:rsidR="0077670B" w:rsidRDefault="002008C4" w:rsidP="0077670B">
      <w:pPr>
        <w:pStyle w:val="ListParagraph"/>
        <w:numPr>
          <w:ilvl w:val="0"/>
          <w:numId w:val="10"/>
        </w:numPr>
      </w:pPr>
      <w:r>
        <w:t>Das Protokoll ICMP</w:t>
      </w:r>
    </w:p>
    <w:p w:rsidR="00A337CE" w:rsidRDefault="00A337CE" w:rsidP="00A337CE">
      <w:pPr>
        <w:pStyle w:val="ListParagraph"/>
        <w:numPr>
          <w:ilvl w:val="1"/>
          <w:numId w:val="10"/>
        </w:numPr>
      </w:pPr>
      <w:r>
        <w:t>Mit dem Internet Control Message Protocol (ICMP) kann das Routing im Netz und die Erreichbarkeit von Systemen getestet werden. Die wichtigsten ICMP Meldungen</w:t>
      </w:r>
    </w:p>
    <w:p w:rsidR="00A337CE" w:rsidRPr="00A337CE" w:rsidRDefault="00A337CE" w:rsidP="00A337CE">
      <w:pPr>
        <w:pStyle w:val="ListParagraph"/>
        <w:numPr>
          <w:ilvl w:val="2"/>
          <w:numId w:val="10"/>
        </w:numPr>
        <w:rPr>
          <w:lang w:val="en-GB"/>
        </w:rPr>
      </w:pPr>
      <w:r w:rsidRPr="00A337CE">
        <w:rPr>
          <w:lang w:val="en-GB"/>
        </w:rPr>
        <w:t xml:space="preserve">Host confirmation </w:t>
      </w:r>
      <w:proofErr w:type="spellStart"/>
      <w:r w:rsidRPr="00A337CE">
        <w:rPr>
          <w:lang w:val="en-GB"/>
        </w:rPr>
        <w:t>mit</w:t>
      </w:r>
      <w:proofErr w:type="spellEnd"/>
      <w:r w:rsidRPr="00A337CE">
        <w:rPr>
          <w:lang w:val="en-GB"/>
        </w:rPr>
        <w:t xml:space="preserve"> echo request und echo response</w:t>
      </w:r>
    </w:p>
    <w:p w:rsidR="00A337CE" w:rsidRDefault="00A337CE" w:rsidP="00A337CE">
      <w:pPr>
        <w:pStyle w:val="ListParagraph"/>
        <w:numPr>
          <w:ilvl w:val="2"/>
          <w:numId w:val="10"/>
        </w:numPr>
        <w:rPr>
          <w:lang w:val="en-GB"/>
        </w:rPr>
      </w:pPr>
      <w:r>
        <w:rPr>
          <w:lang w:val="en-GB"/>
        </w:rPr>
        <w:t>Destination or service unreachable</w:t>
      </w:r>
    </w:p>
    <w:p w:rsidR="00A337CE" w:rsidRDefault="00A337CE" w:rsidP="00A337CE">
      <w:pPr>
        <w:pStyle w:val="ListParagraph"/>
        <w:numPr>
          <w:ilvl w:val="2"/>
          <w:numId w:val="10"/>
        </w:numPr>
        <w:rPr>
          <w:lang w:val="en-GB"/>
        </w:rPr>
      </w:pPr>
      <w:r>
        <w:rPr>
          <w:lang w:val="en-GB"/>
        </w:rPr>
        <w:t>Time exceeded</w:t>
      </w:r>
    </w:p>
    <w:p w:rsidR="00A337CE" w:rsidRDefault="00A337CE" w:rsidP="00A337CE">
      <w:pPr>
        <w:pStyle w:val="ListParagraph"/>
        <w:numPr>
          <w:ilvl w:val="2"/>
          <w:numId w:val="10"/>
        </w:numPr>
        <w:rPr>
          <w:lang w:val="en-GB"/>
        </w:rPr>
      </w:pPr>
      <w:r>
        <w:rPr>
          <w:lang w:val="en-GB"/>
        </w:rPr>
        <w:t>Route redirection</w:t>
      </w:r>
    </w:p>
    <w:p w:rsidR="00724B25" w:rsidRPr="00724B25" w:rsidRDefault="00724B25" w:rsidP="00724B25">
      <w:pPr>
        <w:pStyle w:val="ListParagraph"/>
        <w:numPr>
          <w:ilvl w:val="1"/>
          <w:numId w:val="10"/>
        </w:numPr>
      </w:pPr>
      <w:r w:rsidRPr="00724B25">
        <w:t xml:space="preserve">Die Werkzeuge ping, </w:t>
      </w:r>
      <w:proofErr w:type="spellStart"/>
      <w:r w:rsidRPr="00724B25">
        <w:t>traceroute</w:t>
      </w:r>
      <w:proofErr w:type="spellEnd"/>
      <w:r w:rsidRPr="00724B25">
        <w:t xml:space="preserve"> oder </w:t>
      </w:r>
      <w:proofErr w:type="spellStart"/>
      <w:r w:rsidRPr="00724B25">
        <w:t>tracert</w:t>
      </w:r>
      <w:proofErr w:type="spellEnd"/>
      <w:r w:rsidRPr="00724B25">
        <w:t xml:space="preserve"> arbeiten auf dem ICMP </w:t>
      </w:r>
      <w:proofErr w:type="spellStart"/>
      <w:r w:rsidRPr="00724B25">
        <w:t>Protokol</w:t>
      </w:r>
      <w:proofErr w:type="spellEnd"/>
    </w:p>
    <w:p w:rsidR="00724B25" w:rsidRDefault="007B4FFC" w:rsidP="00724B25">
      <w:pPr>
        <w:pStyle w:val="ListParagraph"/>
        <w:numPr>
          <w:ilvl w:val="1"/>
          <w:numId w:val="10"/>
        </w:numPr>
      </w:pPr>
      <w:r>
        <w:t xml:space="preserve">Erhält ein Router ein Paket das er nicht weiterleiten kann, kann er es via «Destination </w:t>
      </w:r>
      <w:proofErr w:type="spellStart"/>
      <w:r>
        <w:t>or</w:t>
      </w:r>
      <w:proofErr w:type="spellEnd"/>
      <w:r>
        <w:t xml:space="preserve"> </w:t>
      </w:r>
      <w:proofErr w:type="spellStart"/>
      <w:r>
        <w:t>service</w:t>
      </w:r>
      <w:proofErr w:type="spellEnd"/>
      <w:r>
        <w:t xml:space="preserve"> </w:t>
      </w:r>
      <w:proofErr w:type="spellStart"/>
      <w:r>
        <w:t>unreachable</w:t>
      </w:r>
      <w:proofErr w:type="spellEnd"/>
      <w:r>
        <w:t xml:space="preserve">» dem Sender mitteilen. Auch kann das Ablaufen eines TTL Feldes dem Sender mitgeteilt werden. Mit «Route </w:t>
      </w:r>
      <w:proofErr w:type="spellStart"/>
      <w:r>
        <w:t>Redirection</w:t>
      </w:r>
      <w:proofErr w:type="spellEnd"/>
      <w:r>
        <w:t>» kann ICMP dem Router eine kürzere, angebundene Route mitteilen</w:t>
      </w:r>
    </w:p>
    <w:p w:rsidR="007B4FFC" w:rsidRPr="00724B25" w:rsidRDefault="007B4FFC" w:rsidP="007B4FFC">
      <w:pPr>
        <w:pStyle w:val="ListParagraph"/>
        <w:numPr>
          <w:ilvl w:val="1"/>
          <w:numId w:val="10"/>
        </w:numPr>
      </w:pPr>
      <w:r>
        <w:t>ICMP ist ein Schicht 3 Protokoll und benutzt Schicht 3 Funktionalität, nicht aber höhere Layer</w:t>
      </w:r>
    </w:p>
    <w:p w:rsidR="0077670B" w:rsidRDefault="0077670B" w:rsidP="0077670B">
      <w:pPr>
        <w:pStyle w:val="ListParagraph"/>
        <w:numPr>
          <w:ilvl w:val="0"/>
          <w:numId w:val="10"/>
        </w:numPr>
      </w:pPr>
      <w:r>
        <w:t>Prüfen der Erreichbarkeit</w:t>
      </w:r>
    </w:p>
    <w:p w:rsidR="00E016AD" w:rsidRDefault="005C2FA7" w:rsidP="00A30D0D">
      <w:pPr>
        <w:pStyle w:val="ListParagraph"/>
        <w:numPr>
          <w:ilvl w:val="1"/>
          <w:numId w:val="10"/>
        </w:numPr>
      </w:pPr>
      <w:r>
        <w:t xml:space="preserve">Befehl ping: Sendet eine Reihe von Echo </w:t>
      </w:r>
      <w:proofErr w:type="spellStart"/>
      <w:r>
        <w:t>Requests</w:t>
      </w:r>
      <w:proofErr w:type="spellEnd"/>
      <w:r>
        <w:t xml:space="preserve"> als ICMP an einen </w:t>
      </w:r>
      <w:proofErr w:type="spellStart"/>
      <w:r>
        <w:t>Zielhost</w:t>
      </w:r>
      <w:proofErr w:type="spellEnd"/>
      <w:r w:rsidR="00E016AD">
        <w:t>. Erhält dieser die Pakete, antwortet er mit einem Echo Reply. Die vergangene Zeit für den Hin- und Rückweg wird gemessen</w:t>
      </w:r>
      <w:r w:rsidR="004E3ECD">
        <w:t>. E</w:t>
      </w:r>
      <w:r w:rsidR="00C65134">
        <w:t xml:space="preserve">s kann vorkommen, </w:t>
      </w:r>
      <w:r w:rsidR="004E3ECD">
        <w:t>dass der Echo Request ankommt, die Antwort aber ausbleibt. Dies ist meist auf ein Routing Problem zurückzuführen, das den Rückweg blockiert. Häufig werden ICMP Pakete auch durch eine Firewall blockiert</w:t>
      </w:r>
    </w:p>
    <w:p w:rsidR="004E3ECD" w:rsidRDefault="004E3ECD" w:rsidP="00A30D0D">
      <w:pPr>
        <w:pStyle w:val="ListParagraph"/>
        <w:numPr>
          <w:ilvl w:val="1"/>
          <w:numId w:val="10"/>
        </w:numPr>
      </w:pPr>
      <w:r>
        <w:t xml:space="preserve">Befehl </w:t>
      </w:r>
      <w:proofErr w:type="spellStart"/>
      <w:r>
        <w:t>traceroute</w:t>
      </w:r>
      <w:proofErr w:type="spellEnd"/>
      <w:r>
        <w:t>/</w:t>
      </w:r>
      <w:proofErr w:type="spellStart"/>
      <w:r>
        <w:t>tracert</w:t>
      </w:r>
      <w:proofErr w:type="spellEnd"/>
      <w:r>
        <w:t xml:space="preserve">: Zeigt den Weg zum Zielsystem an. Dabei wird mit einer TTL von 1 begonnen, sodass man eine «Time </w:t>
      </w:r>
      <w:proofErr w:type="spellStart"/>
      <w:r>
        <w:t>exceeded</w:t>
      </w:r>
      <w:proofErr w:type="spellEnd"/>
      <w:r>
        <w:t>» Fehlermeldung vom Router erhält. Man erhöht die TTL dann immer weiter, um den ganzen Weg ablaufen zu können</w:t>
      </w:r>
    </w:p>
    <w:p w:rsidR="004E3ECD" w:rsidRDefault="004E3ECD" w:rsidP="00A30D0D">
      <w:pPr>
        <w:pStyle w:val="ListParagraph"/>
        <w:numPr>
          <w:ilvl w:val="1"/>
          <w:numId w:val="10"/>
        </w:numPr>
      </w:pPr>
      <w:r>
        <w:t>Das ICMP Protokoll verfügt gegenüber ICMPv4 zudem über d</w:t>
      </w:r>
      <w:r w:rsidR="00435CA2">
        <w:t xml:space="preserve">ie Features des Router </w:t>
      </w:r>
      <w:proofErr w:type="spellStart"/>
      <w:r w:rsidR="00435CA2">
        <w:t>Advertis</w:t>
      </w:r>
      <w:r>
        <w:t>ments</w:t>
      </w:r>
      <w:proofErr w:type="spellEnd"/>
      <w:r>
        <w:t xml:space="preserve"> und der Router </w:t>
      </w:r>
      <w:proofErr w:type="spellStart"/>
      <w:r>
        <w:t>Solicitation</w:t>
      </w:r>
      <w:proofErr w:type="spellEnd"/>
      <w:r>
        <w:t xml:space="preserve"> Meldungen</w:t>
      </w:r>
    </w:p>
    <w:p w:rsidR="0009689D" w:rsidRDefault="0009689D" w:rsidP="0077670B">
      <w:pPr>
        <w:pStyle w:val="ListParagraph"/>
        <w:numPr>
          <w:ilvl w:val="0"/>
          <w:numId w:val="10"/>
        </w:numPr>
      </w:pPr>
      <w:r>
        <w:t>ICMPv6</w:t>
      </w:r>
    </w:p>
    <w:p w:rsidR="00E41260" w:rsidRDefault="00435CA2" w:rsidP="00435CA2">
      <w:pPr>
        <w:pStyle w:val="ListParagraph"/>
        <w:numPr>
          <w:ilvl w:val="1"/>
          <w:numId w:val="10"/>
        </w:numPr>
      </w:pPr>
      <w:r>
        <w:lastRenderedPageBreak/>
        <w:t xml:space="preserve">ICMPv6 verfügt auch über </w:t>
      </w:r>
      <w:proofErr w:type="spellStart"/>
      <w:r>
        <w:t>Neighbor</w:t>
      </w:r>
      <w:proofErr w:type="spellEnd"/>
      <w:r>
        <w:t xml:space="preserve"> </w:t>
      </w:r>
      <w:proofErr w:type="spellStart"/>
      <w:r>
        <w:t>Solicitation</w:t>
      </w:r>
      <w:proofErr w:type="spellEnd"/>
      <w:r>
        <w:t xml:space="preserve"> (NS) und </w:t>
      </w:r>
      <w:proofErr w:type="spellStart"/>
      <w:r>
        <w:t>Neighbor</w:t>
      </w:r>
      <w:proofErr w:type="spellEnd"/>
      <w:r>
        <w:t xml:space="preserve"> </w:t>
      </w:r>
      <w:proofErr w:type="spellStart"/>
      <w:r>
        <w:t>Advertisment</w:t>
      </w:r>
      <w:proofErr w:type="spellEnd"/>
      <w:r>
        <w:t xml:space="preserve"> Meldungen, welche </w:t>
      </w:r>
      <w:r w:rsidR="00E41260">
        <w:t xml:space="preserve">für </w:t>
      </w:r>
      <w:proofErr w:type="spellStart"/>
      <w:r w:rsidR="00E41260">
        <w:t>Address</w:t>
      </w:r>
      <w:proofErr w:type="spellEnd"/>
      <w:r w:rsidR="00E41260">
        <w:t xml:space="preserve"> Resolution und </w:t>
      </w:r>
      <w:proofErr w:type="spellStart"/>
      <w:r w:rsidR="00E41260">
        <w:t>Duplicate</w:t>
      </w:r>
      <w:proofErr w:type="spellEnd"/>
      <w:r w:rsidR="00E41260">
        <w:t xml:space="preserve"> </w:t>
      </w:r>
      <w:proofErr w:type="spellStart"/>
      <w:r w:rsidR="00E41260">
        <w:t>Address</w:t>
      </w:r>
      <w:proofErr w:type="spellEnd"/>
      <w:r w:rsidR="00E41260">
        <w:t xml:space="preserve"> </w:t>
      </w:r>
      <w:proofErr w:type="spellStart"/>
      <w:r w:rsidR="00E41260">
        <w:t>Detection</w:t>
      </w:r>
      <w:proofErr w:type="spellEnd"/>
      <w:r w:rsidR="00E41260">
        <w:t xml:space="preserve"> (DAD) verwendet werden</w:t>
      </w:r>
    </w:p>
    <w:p w:rsidR="00E41260" w:rsidRDefault="00EA5C75" w:rsidP="00435CA2">
      <w:pPr>
        <w:pStyle w:val="ListParagraph"/>
        <w:numPr>
          <w:ilvl w:val="1"/>
          <w:numId w:val="10"/>
        </w:numPr>
      </w:pPr>
      <w:r>
        <w:t>Soll eine MAC Adresse zu einer IPv6 Adresse gefunden werden, so sendet die Station eine ICMP NS Meldung, auf welche die gesuchte Station antwortet</w:t>
      </w:r>
    </w:p>
    <w:p w:rsidR="00EA5C75" w:rsidRDefault="00EA5C75" w:rsidP="00435CA2">
      <w:pPr>
        <w:pStyle w:val="ListParagraph"/>
        <w:numPr>
          <w:ilvl w:val="1"/>
          <w:numId w:val="10"/>
        </w:numPr>
      </w:pPr>
      <w:r>
        <w:t xml:space="preserve">Soll ein Interface eine IPv6 Adresse konfigurieren, so soll auf diese Adresse zuerst ein ICMP NS gesendet werden. Erhält man keine Antwort, ist die Adresse frei und kann verwendet werden </w:t>
      </w:r>
      <w:r>
        <w:sym w:font="Wingdings" w:char="F0E0"/>
      </w:r>
      <w:r>
        <w:t xml:space="preserve"> Die Adresse ist eindeutig. Die Verwendung von DAD ist empfohlen</w:t>
      </w:r>
    </w:p>
    <w:p w:rsidR="00EA5C75" w:rsidRDefault="00EA5C75" w:rsidP="00435CA2">
      <w:pPr>
        <w:pStyle w:val="ListParagraph"/>
        <w:numPr>
          <w:ilvl w:val="1"/>
          <w:numId w:val="10"/>
        </w:numPr>
      </w:pPr>
      <w:r>
        <w:t>Interessant ist, dass die Anfrage an eine NS MC Adresse gesendet wird. Damit können Interfaces bereits auf Layer 2 bestimmen, ob die Anfrage an sie gerichtet ist und so CPU Zeit durch Broadcasts sparen</w:t>
      </w:r>
    </w:p>
    <w:p w:rsidR="002E0E7D" w:rsidRPr="00CF5E95" w:rsidRDefault="002E0E7D" w:rsidP="00B076A2"/>
    <w:sectPr w:rsidR="002E0E7D" w:rsidRPr="00CF5E95" w:rsidSect="00164DB6">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71D" w:rsidRDefault="0041271D" w:rsidP="006B5E49">
      <w:pPr>
        <w:spacing w:after="0" w:line="240" w:lineRule="auto"/>
      </w:pPr>
      <w:r>
        <w:separator/>
      </w:r>
    </w:p>
  </w:endnote>
  <w:endnote w:type="continuationSeparator" w:id="0">
    <w:p w:rsidR="0041271D" w:rsidRDefault="0041271D"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52A" w:rsidRPr="003037A4" w:rsidRDefault="00FA152A">
    <w:pPr>
      <w:pStyle w:val="Footer"/>
      <w:rPr>
        <w:lang w:val="en-US"/>
      </w:rPr>
    </w:pPr>
    <w:r>
      <w:rPr>
        <w:noProof/>
      </w:rPr>
      <w:fldChar w:fldCharType="begin"/>
    </w:r>
    <w:r w:rsidRPr="003037A4">
      <w:rPr>
        <w:noProof/>
        <w:lang w:val="en-US"/>
      </w:rPr>
      <w:instrText xml:space="preserve"> FILENAME   \* MERGEFORMAT </w:instrText>
    </w:r>
    <w:r>
      <w:rPr>
        <w:noProof/>
      </w:rPr>
      <w:fldChar w:fldCharType="separate"/>
    </w:r>
    <w:r>
      <w:rPr>
        <w:noProof/>
        <w:lang w:val="en-US"/>
      </w:rPr>
      <w:t>05_Pruefungsvorbereitung.docx</w:t>
    </w:r>
    <w:r>
      <w:rPr>
        <w:noProof/>
      </w:rPr>
      <w:fldChar w:fldCharType="end"/>
    </w:r>
    <w:r w:rsidRPr="003037A4">
      <w:rPr>
        <w:noProof/>
      </w:rPr>
      <w:ptab w:relativeTo="margin" w:alignment="center" w:leader="none"/>
    </w:r>
    <w:r>
      <w:rPr>
        <w:noProof/>
      </w:rPr>
      <w:t>Simon Wächter</w:t>
    </w:r>
    <w:r w:rsidRPr="003037A4">
      <w:rPr>
        <w:noProof/>
      </w:rPr>
      <w:ptab w:relativeTo="margin" w:alignment="right" w:leader="none"/>
    </w:r>
    <w:r>
      <w:rPr>
        <w:noProof/>
      </w:rPr>
      <w:t xml:space="preserve">Seite </w:t>
    </w: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r>
      <w:rPr>
        <w:noProof/>
      </w:rPr>
      <w:t xml:space="preserve"> von </w:t>
    </w:r>
    <w:r>
      <w:rPr>
        <w:noProof/>
      </w:rPr>
      <w:fldChar w:fldCharType="begin"/>
    </w:r>
    <w:r>
      <w:rPr>
        <w:noProof/>
      </w:rPr>
      <w:instrText xml:space="preserve"> NUMPAGES   \* MERGEFORMAT </w:instrText>
    </w:r>
    <w:r>
      <w:rPr>
        <w:noProof/>
      </w:rPr>
      <w:fldChar w:fldCharType="separate"/>
    </w:r>
    <w:r>
      <w:rPr>
        <w:noProof/>
      </w:rPr>
      <w:t>13</w:t>
    </w:r>
    <w:r>
      <w:rPr>
        <w:noProof/>
      </w:rPr>
      <w:fldChar w:fldCharType="end"/>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71D" w:rsidRDefault="0041271D" w:rsidP="006B5E49">
      <w:pPr>
        <w:spacing w:after="0" w:line="240" w:lineRule="auto"/>
      </w:pPr>
      <w:r>
        <w:separator/>
      </w:r>
    </w:p>
  </w:footnote>
  <w:footnote w:type="continuationSeparator" w:id="0">
    <w:p w:rsidR="0041271D" w:rsidRDefault="0041271D" w:rsidP="006B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52A" w:rsidRDefault="00FA152A" w:rsidP="006E35E8">
    <w:pPr>
      <w:pStyle w:val="Header"/>
      <w:tabs>
        <w:tab w:val="clear" w:pos="4536"/>
        <w:tab w:val="clear" w:pos="9072"/>
        <w:tab w:val="left" w:pos="3945"/>
      </w:tabs>
      <w:jc w:val="center"/>
    </w:pPr>
    <w:r>
      <w:t>Prüfungsvorbereitung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678C2"/>
    <w:multiLevelType w:val="hybridMultilevel"/>
    <w:tmpl w:val="0352A46C"/>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start w:val="1"/>
      <w:numFmt w:val="bullet"/>
      <w:lvlText w:val=""/>
      <w:lvlJc w:val="left"/>
      <w:pPr>
        <w:ind w:left="2160" w:hanging="360"/>
      </w:pPr>
      <w:rPr>
        <w:rFonts w:ascii="Wingdings" w:hAnsi="Wingdings" w:hint="default"/>
      </w:rPr>
    </w:lvl>
    <w:lvl w:ilvl="3" w:tplc="00000001">
      <w:start w:val="1"/>
      <w:numFmt w:val="bullet"/>
      <w:lvlText w:val=""/>
      <w:lvlJc w:val="left"/>
      <w:pPr>
        <w:ind w:left="2880" w:hanging="360"/>
      </w:pPr>
      <w:rPr>
        <w:rFonts w:ascii="Symbol" w:hAnsi="Symbol" w:hint="default"/>
      </w:rPr>
    </w:lvl>
    <w:lvl w:ilvl="4" w:tplc="00000003">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 w15:restartNumberingAfterBreak="0">
    <w:nsid w:val="1D200108"/>
    <w:multiLevelType w:val="hybridMultilevel"/>
    <w:tmpl w:val="7F36C412"/>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start w:val="1"/>
      <w:numFmt w:val="bullet"/>
      <w:lvlText w:val=""/>
      <w:lvlJc w:val="left"/>
      <w:pPr>
        <w:ind w:left="2160" w:hanging="360"/>
      </w:pPr>
      <w:rPr>
        <w:rFonts w:ascii="Wingdings" w:hAnsi="Wingdings" w:hint="default"/>
      </w:rPr>
    </w:lvl>
    <w:lvl w:ilvl="3" w:tplc="0000000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1E81F3A"/>
    <w:multiLevelType w:val="hybridMultilevel"/>
    <w:tmpl w:val="60A89AC6"/>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4" w15:restartNumberingAfterBreak="0">
    <w:nsid w:val="4718196A"/>
    <w:multiLevelType w:val="hybridMultilevel"/>
    <w:tmpl w:val="7922B35C"/>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start w:val="1"/>
      <w:numFmt w:val="bullet"/>
      <w:lvlText w:val=""/>
      <w:lvlJc w:val="left"/>
      <w:pPr>
        <w:ind w:left="2160" w:hanging="360"/>
      </w:pPr>
      <w:rPr>
        <w:rFonts w:ascii="Wingdings" w:hAnsi="Wingdings" w:hint="default"/>
      </w:rPr>
    </w:lvl>
    <w:lvl w:ilvl="3" w:tplc="00000001">
      <w:start w:val="1"/>
      <w:numFmt w:val="bullet"/>
      <w:lvlText w:val=""/>
      <w:lvlJc w:val="left"/>
      <w:pPr>
        <w:ind w:left="2880" w:hanging="360"/>
      </w:pPr>
      <w:rPr>
        <w:rFonts w:ascii="Symbol" w:hAnsi="Symbol" w:hint="default"/>
      </w:rPr>
    </w:lvl>
    <w:lvl w:ilvl="4" w:tplc="00000003">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48674EA4"/>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3ED7931"/>
    <w:multiLevelType w:val="hybridMultilevel"/>
    <w:tmpl w:val="31FE3596"/>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start w:val="1"/>
      <w:numFmt w:val="bullet"/>
      <w:lvlText w:val=""/>
      <w:lvlJc w:val="left"/>
      <w:pPr>
        <w:ind w:left="2160" w:hanging="360"/>
      </w:pPr>
      <w:rPr>
        <w:rFonts w:ascii="Wingdings" w:hAnsi="Wingdings" w:hint="default"/>
      </w:rPr>
    </w:lvl>
    <w:lvl w:ilvl="3" w:tplc="0000000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5D2802AF"/>
    <w:multiLevelType w:val="hybridMultilevel"/>
    <w:tmpl w:val="494EA64C"/>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start w:val="1"/>
      <w:numFmt w:val="bullet"/>
      <w:lvlText w:val=""/>
      <w:lvlJc w:val="left"/>
      <w:pPr>
        <w:ind w:left="2160" w:hanging="360"/>
      </w:pPr>
      <w:rPr>
        <w:rFonts w:ascii="Wingdings" w:hAnsi="Wingdings" w:hint="default"/>
      </w:rPr>
    </w:lvl>
    <w:lvl w:ilvl="3" w:tplc="00000001">
      <w:start w:val="1"/>
      <w:numFmt w:val="bullet"/>
      <w:lvlText w:val=""/>
      <w:lvlJc w:val="left"/>
      <w:pPr>
        <w:ind w:left="2880" w:hanging="360"/>
      </w:pPr>
      <w:rPr>
        <w:rFonts w:ascii="Symbol" w:hAnsi="Symbol" w:hint="default"/>
      </w:rPr>
    </w:lvl>
    <w:lvl w:ilvl="4" w:tplc="00000003">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8" w15:restartNumberingAfterBreak="0">
    <w:nsid w:val="601A0ABC"/>
    <w:multiLevelType w:val="hybridMultilevel"/>
    <w:tmpl w:val="E02E0A6E"/>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start w:val="1"/>
      <w:numFmt w:val="bullet"/>
      <w:lvlText w:val=""/>
      <w:lvlJc w:val="left"/>
      <w:pPr>
        <w:ind w:left="2160" w:hanging="360"/>
      </w:pPr>
      <w:rPr>
        <w:rFonts w:ascii="Wingdings" w:hAnsi="Wingdings" w:hint="default"/>
      </w:rPr>
    </w:lvl>
    <w:lvl w:ilvl="3" w:tplc="00000001">
      <w:start w:val="1"/>
      <w:numFmt w:val="bullet"/>
      <w:lvlText w:val=""/>
      <w:lvlJc w:val="left"/>
      <w:pPr>
        <w:ind w:left="2880" w:hanging="360"/>
      </w:pPr>
      <w:rPr>
        <w:rFonts w:ascii="Symbol" w:hAnsi="Symbol" w:hint="default"/>
      </w:rPr>
    </w:lvl>
    <w:lvl w:ilvl="4" w:tplc="00000003">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9" w15:restartNumberingAfterBreak="0">
    <w:nsid w:val="7680609E"/>
    <w:multiLevelType w:val="hybridMultilevel"/>
    <w:tmpl w:val="9912D7B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7"/>
  </w:num>
  <w:num w:numId="6">
    <w:abstractNumId w:val="0"/>
  </w:num>
  <w:num w:numId="7">
    <w:abstractNumId w:val="8"/>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EF2"/>
    <w:rsid w:val="00002561"/>
    <w:rsid w:val="00004430"/>
    <w:rsid w:val="000061BE"/>
    <w:rsid w:val="000077A4"/>
    <w:rsid w:val="0001007A"/>
    <w:rsid w:val="000100FF"/>
    <w:rsid w:val="00011B91"/>
    <w:rsid w:val="00015670"/>
    <w:rsid w:val="00015F7A"/>
    <w:rsid w:val="000167CA"/>
    <w:rsid w:val="00027393"/>
    <w:rsid w:val="000328A4"/>
    <w:rsid w:val="000339EA"/>
    <w:rsid w:val="00033EC6"/>
    <w:rsid w:val="00036049"/>
    <w:rsid w:val="00037134"/>
    <w:rsid w:val="00037E59"/>
    <w:rsid w:val="00040EDA"/>
    <w:rsid w:val="00044A50"/>
    <w:rsid w:val="00057AA2"/>
    <w:rsid w:val="000627B5"/>
    <w:rsid w:val="00066D63"/>
    <w:rsid w:val="00072AC9"/>
    <w:rsid w:val="000730BD"/>
    <w:rsid w:val="00073C79"/>
    <w:rsid w:val="00076693"/>
    <w:rsid w:val="000769F6"/>
    <w:rsid w:val="00081000"/>
    <w:rsid w:val="00083AC8"/>
    <w:rsid w:val="00085097"/>
    <w:rsid w:val="000906D6"/>
    <w:rsid w:val="00091FB5"/>
    <w:rsid w:val="00094B6D"/>
    <w:rsid w:val="00096265"/>
    <w:rsid w:val="0009689D"/>
    <w:rsid w:val="000A0AB4"/>
    <w:rsid w:val="000A251E"/>
    <w:rsid w:val="000B2BF8"/>
    <w:rsid w:val="000C083C"/>
    <w:rsid w:val="000C1E75"/>
    <w:rsid w:val="000C2C32"/>
    <w:rsid w:val="000C7AAD"/>
    <w:rsid w:val="000D1BE6"/>
    <w:rsid w:val="000D5FAB"/>
    <w:rsid w:val="000E014E"/>
    <w:rsid w:val="000E01D5"/>
    <w:rsid w:val="000E0334"/>
    <w:rsid w:val="000E0DEE"/>
    <w:rsid w:val="000E2A1E"/>
    <w:rsid w:val="000E6EC0"/>
    <w:rsid w:val="000F24FC"/>
    <w:rsid w:val="000F3049"/>
    <w:rsid w:val="001006D2"/>
    <w:rsid w:val="0010310B"/>
    <w:rsid w:val="00103909"/>
    <w:rsid w:val="00104D60"/>
    <w:rsid w:val="00105030"/>
    <w:rsid w:val="00107208"/>
    <w:rsid w:val="00113C03"/>
    <w:rsid w:val="00114FE4"/>
    <w:rsid w:val="0012397E"/>
    <w:rsid w:val="0012435D"/>
    <w:rsid w:val="001250D7"/>
    <w:rsid w:val="00131ADE"/>
    <w:rsid w:val="001355B5"/>
    <w:rsid w:val="0013599B"/>
    <w:rsid w:val="001367CC"/>
    <w:rsid w:val="001400EE"/>
    <w:rsid w:val="0014010A"/>
    <w:rsid w:val="0014080D"/>
    <w:rsid w:val="00143673"/>
    <w:rsid w:val="00143E6F"/>
    <w:rsid w:val="00153AB3"/>
    <w:rsid w:val="00160860"/>
    <w:rsid w:val="00161234"/>
    <w:rsid w:val="0016208F"/>
    <w:rsid w:val="001633F4"/>
    <w:rsid w:val="00164748"/>
    <w:rsid w:val="00164DB6"/>
    <w:rsid w:val="00167902"/>
    <w:rsid w:val="0017137A"/>
    <w:rsid w:val="00181E77"/>
    <w:rsid w:val="00185F52"/>
    <w:rsid w:val="00196CD3"/>
    <w:rsid w:val="001A52D5"/>
    <w:rsid w:val="001A6B64"/>
    <w:rsid w:val="001B2FCE"/>
    <w:rsid w:val="001B3332"/>
    <w:rsid w:val="001B3684"/>
    <w:rsid w:val="001B7F0A"/>
    <w:rsid w:val="001C4879"/>
    <w:rsid w:val="001C5F45"/>
    <w:rsid w:val="001C65E9"/>
    <w:rsid w:val="001D1881"/>
    <w:rsid w:val="001E32AD"/>
    <w:rsid w:val="001E7DAF"/>
    <w:rsid w:val="001F2C83"/>
    <w:rsid w:val="001F4237"/>
    <w:rsid w:val="0020066B"/>
    <w:rsid w:val="002008C4"/>
    <w:rsid w:val="00207D83"/>
    <w:rsid w:val="00213752"/>
    <w:rsid w:val="002140A5"/>
    <w:rsid w:val="0021493F"/>
    <w:rsid w:val="00216195"/>
    <w:rsid w:val="00216B56"/>
    <w:rsid w:val="00224B77"/>
    <w:rsid w:val="00230CD8"/>
    <w:rsid w:val="0023289D"/>
    <w:rsid w:val="00233158"/>
    <w:rsid w:val="00241118"/>
    <w:rsid w:val="0024253B"/>
    <w:rsid w:val="002467C2"/>
    <w:rsid w:val="0024763F"/>
    <w:rsid w:val="002509A7"/>
    <w:rsid w:val="002632DA"/>
    <w:rsid w:val="0026725B"/>
    <w:rsid w:val="00267E81"/>
    <w:rsid w:val="00274512"/>
    <w:rsid w:val="00277ADF"/>
    <w:rsid w:val="00284BFC"/>
    <w:rsid w:val="002865EA"/>
    <w:rsid w:val="00291223"/>
    <w:rsid w:val="00291D3A"/>
    <w:rsid w:val="00296DCC"/>
    <w:rsid w:val="002970C0"/>
    <w:rsid w:val="00297179"/>
    <w:rsid w:val="00297477"/>
    <w:rsid w:val="002A5AB8"/>
    <w:rsid w:val="002B2A06"/>
    <w:rsid w:val="002B306A"/>
    <w:rsid w:val="002B38B2"/>
    <w:rsid w:val="002B396B"/>
    <w:rsid w:val="002B68CB"/>
    <w:rsid w:val="002D3E81"/>
    <w:rsid w:val="002E0E7D"/>
    <w:rsid w:val="002E119D"/>
    <w:rsid w:val="002E6412"/>
    <w:rsid w:val="002F6E7E"/>
    <w:rsid w:val="003028B4"/>
    <w:rsid w:val="003037A4"/>
    <w:rsid w:val="00306391"/>
    <w:rsid w:val="00310DF7"/>
    <w:rsid w:val="00311E1E"/>
    <w:rsid w:val="00311FAB"/>
    <w:rsid w:val="00312AE0"/>
    <w:rsid w:val="00321E0A"/>
    <w:rsid w:val="00323C9E"/>
    <w:rsid w:val="00324BCF"/>
    <w:rsid w:val="00331DA8"/>
    <w:rsid w:val="0033460C"/>
    <w:rsid w:val="00334F62"/>
    <w:rsid w:val="00336696"/>
    <w:rsid w:val="003425B4"/>
    <w:rsid w:val="00342602"/>
    <w:rsid w:val="003443EA"/>
    <w:rsid w:val="00344A3D"/>
    <w:rsid w:val="00352F19"/>
    <w:rsid w:val="00357B4C"/>
    <w:rsid w:val="00360E15"/>
    <w:rsid w:val="00363996"/>
    <w:rsid w:val="00364291"/>
    <w:rsid w:val="00371C3A"/>
    <w:rsid w:val="00374AA8"/>
    <w:rsid w:val="003754B8"/>
    <w:rsid w:val="0037774D"/>
    <w:rsid w:val="0038683A"/>
    <w:rsid w:val="003917D7"/>
    <w:rsid w:val="003922B3"/>
    <w:rsid w:val="003926EA"/>
    <w:rsid w:val="00394A3B"/>
    <w:rsid w:val="003977D4"/>
    <w:rsid w:val="003A2E46"/>
    <w:rsid w:val="003A446F"/>
    <w:rsid w:val="003A70B0"/>
    <w:rsid w:val="003B27B1"/>
    <w:rsid w:val="003B5459"/>
    <w:rsid w:val="003B65C2"/>
    <w:rsid w:val="003D33E0"/>
    <w:rsid w:val="003D5735"/>
    <w:rsid w:val="003D73E6"/>
    <w:rsid w:val="003E4548"/>
    <w:rsid w:val="003E53D8"/>
    <w:rsid w:val="003F04C3"/>
    <w:rsid w:val="003F1C5A"/>
    <w:rsid w:val="003F3CD6"/>
    <w:rsid w:val="003F628F"/>
    <w:rsid w:val="0040196E"/>
    <w:rsid w:val="004028CE"/>
    <w:rsid w:val="004046DC"/>
    <w:rsid w:val="00405614"/>
    <w:rsid w:val="004101E5"/>
    <w:rsid w:val="0041271D"/>
    <w:rsid w:val="00412771"/>
    <w:rsid w:val="00416BF1"/>
    <w:rsid w:val="00421998"/>
    <w:rsid w:val="004254A8"/>
    <w:rsid w:val="004300B9"/>
    <w:rsid w:val="00430626"/>
    <w:rsid w:val="004313DC"/>
    <w:rsid w:val="004314E8"/>
    <w:rsid w:val="00435A1A"/>
    <w:rsid w:val="00435CA2"/>
    <w:rsid w:val="0043642A"/>
    <w:rsid w:val="0043720D"/>
    <w:rsid w:val="00442EF2"/>
    <w:rsid w:val="00443BB5"/>
    <w:rsid w:val="004551DE"/>
    <w:rsid w:val="0046062A"/>
    <w:rsid w:val="004629D4"/>
    <w:rsid w:val="00476123"/>
    <w:rsid w:val="004765F9"/>
    <w:rsid w:val="00477141"/>
    <w:rsid w:val="004861A7"/>
    <w:rsid w:val="00491181"/>
    <w:rsid w:val="004A198F"/>
    <w:rsid w:val="004A779C"/>
    <w:rsid w:val="004B3E63"/>
    <w:rsid w:val="004B5461"/>
    <w:rsid w:val="004B5CC1"/>
    <w:rsid w:val="004B776C"/>
    <w:rsid w:val="004C060B"/>
    <w:rsid w:val="004C0A5E"/>
    <w:rsid w:val="004C2A0E"/>
    <w:rsid w:val="004D0A89"/>
    <w:rsid w:val="004D27E8"/>
    <w:rsid w:val="004D2B20"/>
    <w:rsid w:val="004D5CCD"/>
    <w:rsid w:val="004D6E13"/>
    <w:rsid w:val="004E1256"/>
    <w:rsid w:val="004E13EB"/>
    <w:rsid w:val="004E3ECD"/>
    <w:rsid w:val="004E72A1"/>
    <w:rsid w:val="004F106C"/>
    <w:rsid w:val="004F19F9"/>
    <w:rsid w:val="004F2B90"/>
    <w:rsid w:val="004F48BB"/>
    <w:rsid w:val="004F6F61"/>
    <w:rsid w:val="00500B44"/>
    <w:rsid w:val="005052F7"/>
    <w:rsid w:val="00510030"/>
    <w:rsid w:val="0052010C"/>
    <w:rsid w:val="00525E28"/>
    <w:rsid w:val="00533368"/>
    <w:rsid w:val="0053616D"/>
    <w:rsid w:val="005455FB"/>
    <w:rsid w:val="00547A81"/>
    <w:rsid w:val="00547D3E"/>
    <w:rsid w:val="0055077D"/>
    <w:rsid w:val="005551E3"/>
    <w:rsid w:val="00566929"/>
    <w:rsid w:val="00571769"/>
    <w:rsid w:val="00571D1B"/>
    <w:rsid w:val="00573CC7"/>
    <w:rsid w:val="00575179"/>
    <w:rsid w:val="00575488"/>
    <w:rsid w:val="00575F05"/>
    <w:rsid w:val="00577233"/>
    <w:rsid w:val="005777C1"/>
    <w:rsid w:val="00580760"/>
    <w:rsid w:val="00582529"/>
    <w:rsid w:val="00584222"/>
    <w:rsid w:val="005874DA"/>
    <w:rsid w:val="005A08B8"/>
    <w:rsid w:val="005A1DB7"/>
    <w:rsid w:val="005A2BDD"/>
    <w:rsid w:val="005B6605"/>
    <w:rsid w:val="005C063E"/>
    <w:rsid w:val="005C2FA7"/>
    <w:rsid w:val="005C62A4"/>
    <w:rsid w:val="005C6AFA"/>
    <w:rsid w:val="005D0B3C"/>
    <w:rsid w:val="005D30C6"/>
    <w:rsid w:val="005D5128"/>
    <w:rsid w:val="005E1E4C"/>
    <w:rsid w:val="005E3CBD"/>
    <w:rsid w:val="005E788F"/>
    <w:rsid w:val="005F6F51"/>
    <w:rsid w:val="00610EA8"/>
    <w:rsid w:val="00620446"/>
    <w:rsid w:val="00622CB5"/>
    <w:rsid w:val="00626778"/>
    <w:rsid w:val="00631989"/>
    <w:rsid w:val="006360F2"/>
    <w:rsid w:val="0064057B"/>
    <w:rsid w:val="00647756"/>
    <w:rsid w:val="00654D68"/>
    <w:rsid w:val="00656662"/>
    <w:rsid w:val="006576E2"/>
    <w:rsid w:val="00666A92"/>
    <w:rsid w:val="00671BD2"/>
    <w:rsid w:val="0067227E"/>
    <w:rsid w:val="0067380F"/>
    <w:rsid w:val="006747CF"/>
    <w:rsid w:val="00676CC9"/>
    <w:rsid w:val="00691251"/>
    <w:rsid w:val="006921E1"/>
    <w:rsid w:val="00694A16"/>
    <w:rsid w:val="00695C4B"/>
    <w:rsid w:val="00697047"/>
    <w:rsid w:val="006A6BF8"/>
    <w:rsid w:val="006B4B97"/>
    <w:rsid w:val="006B5E49"/>
    <w:rsid w:val="006C2225"/>
    <w:rsid w:val="006C3B81"/>
    <w:rsid w:val="006C42A0"/>
    <w:rsid w:val="006D139F"/>
    <w:rsid w:val="006D62FC"/>
    <w:rsid w:val="006E16BE"/>
    <w:rsid w:val="006E2F0C"/>
    <w:rsid w:val="006E35E8"/>
    <w:rsid w:val="006F65AF"/>
    <w:rsid w:val="007039E7"/>
    <w:rsid w:val="0070469C"/>
    <w:rsid w:val="00706476"/>
    <w:rsid w:val="00713808"/>
    <w:rsid w:val="007144FF"/>
    <w:rsid w:val="00716053"/>
    <w:rsid w:val="00721A24"/>
    <w:rsid w:val="00724B25"/>
    <w:rsid w:val="0073044D"/>
    <w:rsid w:val="00732D2D"/>
    <w:rsid w:val="0073369F"/>
    <w:rsid w:val="00736E85"/>
    <w:rsid w:val="00750C6F"/>
    <w:rsid w:val="0075171D"/>
    <w:rsid w:val="00751B25"/>
    <w:rsid w:val="00755C49"/>
    <w:rsid w:val="007636AD"/>
    <w:rsid w:val="00776538"/>
    <w:rsid w:val="0077670B"/>
    <w:rsid w:val="00776FDF"/>
    <w:rsid w:val="0078512F"/>
    <w:rsid w:val="00792435"/>
    <w:rsid w:val="007A0659"/>
    <w:rsid w:val="007A5CC9"/>
    <w:rsid w:val="007B0CD9"/>
    <w:rsid w:val="007B4FFC"/>
    <w:rsid w:val="007B68D0"/>
    <w:rsid w:val="007C080E"/>
    <w:rsid w:val="007D2EE0"/>
    <w:rsid w:val="007F1B1A"/>
    <w:rsid w:val="007F6688"/>
    <w:rsid w:val="007F7505"/>
    <w:rsid w:val="00801337"/>
    <w:rsid w:val="00802B41"/>
    <w:rsid w:val="00805496"/>
    <w:rsid w:val="00807C2C"/>
    <w:rsid w:val="00811C2F"/>
    <w:rsid w:val="008210C0"/>
    <w:rsid w:val="008241C2"/>
    <w:rsid w:val="0082671B"/>
    <w:rsid w:val="00833092"/>
    <w:rsid w:val="008336D8"/>
    <w:rsid w:val="008360F5"/>
    <w:rsid w:val="0083610A"/>
    <w:rsid w:val="008373F9"/>
    <w:rsid w:val="00840F06"/>
    <w:rsid w:val="00843917"/>
    <w:rsid w:val="00847CA3"/>
    <w:rsid w:val="00851220"/>
    <w:rsid w:val="008662C2"/>
    <w:rsid w:val="008726AE"/>
    <w:rsid w:val="00872A0C"/>
    <w:rsid w:val="00876E14"/>
    <w:rsid w:val="008860B6"/>
    <w:rsid w:val="008938D9"/>
    <w:rsid w:val="00896ED1"/>
    <w:rsid w:val="008A4BAD"/>
    <w:rsid w:val="008A4F06"/>
    <w:rsid w:val="008B4CC0"/>
    <w:rsid w:val="008C1085"/>
    <w:rsid w:val="008D68BE"/>
    <w:rsid w:val="008E40BB"/>
    <w:rsid w:val="008F1989"/>
    <w:rsid w:val="008F2A6D"/>
    <w:rsid w:val="008F4631"/>
    <w:rsid w:val="008F5226"/>
    <w:rsid w:val="00905B25"/>
    <w:rsid w:val="00907156"/>
    <w:rsid w:val="00915B46"/>
    <w:rsid w:val="00922BE8"/>
    <w:rsid w:val="00923291"/>
    <w:rsid w:val="00925D3B"/>
    <w:rsid w:val="00925DB8"/>
    <w:rsid w:val="0092733E"/>
    <w:rsid w:val="0093265D"/>
    <w:rsid w:val="009413CB"/>
    <w:rsid w:val="0094433F"/>
    <w:rsid w:val="009451AD"/>
    <w:rsid w:val="00945330"/>
    <w:rsid w:val="00946705"/>
    <w:rsid w:val="0095096E"/>
    <w:rsid w:val="00955CD2"/>
    <w:rsid w:val="009637E6"/>
    <w:rsid w:val="009658F8"/>
    <w:rsid w:val="00972794"/>
    <w:rsid w:val="00973D65"/>
    <w:rsid w:val="00980FCF"/>
    <w:rsid w:val="00990E7F"/>
    <w:rsid w:val="00991858"/>
    <w:rsid w:val="0099523C"/>
    <w:rsid w:val="00996A0E"/>
    <w:rsid w:val="00997210"/>
    <w:rsid w:val="009A0AA8"/>
    <w:rsid w:val="009A120B"/>
    <w:rsid w:val="009B16F1"/>
    <w:rsid w:val="009B342F"/>
    <w:rsid w:val="009B4783"/>
    <w:rsid w:val="009B5DF3"/>
    <w:rsid w:val="009C030D"/>
    <w:rsid w:val="009C3751"/>
    <w:rsid w:val="009C682C"/>
    <w:rsid w:val="009D172C"/>
    <w:rsid w:val="009E1CFB"/>
    <w:rsid w:val="009E34A2"/>
    <w:rsid w:val="009E3918"/>
    <w:rsid w:val="009E4A8B"/>
    <w:rsid w:val="009E61E3"/>
    <w:rsid w:val="009E767D"/>
    <w:rsid w:val="009F1DDA"/>
    <w:rsid w:val="009F1E6E"/>
    <w:rsid w:val="009F5766"/>
    <w:rsid w:val="009F75A5"/>
    <w:rsid w:val="00A01F54"/>
    <w:rsid w:val="00A10BE2"/>
    <w:rsid w:val="00A113E1"/>
    <w:rsid w:val="00A11784"/>
    <w:rsid w:val="00A14A05"/>
    <w:rsid w:val="00A170A5"/>
    <w:rsid w:val="00A20385"/>
    <w:rsid w:val="00A23244"/>
    <w:rsid w:val="00A235CD"/>
    <w:rsid w:val="00A24AC9"/>
    <w:rsid w:val="00A25CB2"/>
    <w:rsid w:val="00A31005"/>
    <w:rsid w:val="00A3309C"/>
    <w:rsid w:val="00A33222"/>
    <w:rsid w:val="00A337CE"/>
    <w:rsid w:val="00A421FB"/>
    <w:rsid w:val="00A4574E"/>
    <w:rsid w:val="00A46F54"/>
    <w:rsid w:val="00A61B94"/>
    <w:rsid w:val="00A71103"/>
    <w:rsid w:val="00A76D39"/>
    <w:rsid w:val="00A82B74"/>
    <w:rsid w:val="00A91767"/>
    <w:rsid w:val="00A91F25"/>
    <w:rsid w:val="00A95983"/>
    <w:rsid w:val="00AA0193"/>
    <w:rsid w:val="00AB05C0"/>
    <w:rsid w:val="00AB25DC"/>
    <w:rsid w:val="00AB7D52"/>
    <w:rsid w:val="00AC6C98"/>
    <w:rsid w:val="00AD39E8"/>
    <w:rsid w:val="00AD513E"/>
    <w:rsid w:val="00AD533D"/>
    <w:rsid w:val="00AD61D4"/>
    <w:rsid w:val="00AE2108"/>
    <w:rsid w:val="00AE2554"/>
    <w:rsid w:val="00AE3256"/>
    <w:rsid w:val="00AF0FBE"/>
    <w:rsid w:val="00AF523A"/>
    <w:rsid w:val="00AF65CF"/>
    <w:rsid w:val="00AF6C60"/>
    <w:rsid w:val="00AF7A48"/>
    <w:rsid w:val="00B02006"/>
    <w:rsid w:val="00B02774"/>
    <w:rsid w:val="00B05D95"/>
    <w:rsid w:val="00B076A2"/>
    <w:rsid w:val="00B14B11"/>
    <w:rsid w:val="00B24DA3"/>
    <w:rsid w:val="00B25571"/>
    <w:rsid w:val="00B318CD"/>
    <w:rsid w:val="00B32F37"/>
    <w:rsid w:val="00B330AB"/>
    <w:rsid w:val="00B37767"/>
    <w:rsid w:val="00B44CCC"/>
    <w:rsid w:val="00B459BB"/>
    <w:rsid w:val="00B535CF"/>
    <w:rsid w:val="00B53B14"/>
    <w:rsid w:val="00B61C9F"/>
    <w:rsid w:val="00B634E2"/>
    <w:rsid w:val="00B70D48"/>
    <w:rsid w:val="00B7241C"/>
    <w:rsid w:val="00B73336"/>
    <w:rsid w:val="00B7437B"/>
    <w:rsid w:val="00B8753C"/>
    <w:rsid w:val="00B91E63"/>
    <w:rsid w:val="00B91FC2"/>
    <w:rsid w:val="00BA0D61"/>
    <w:rsid w:val="00BA6259"/>
    <w:rsid w:val="00BA678F"/>
    <w:rsid w:val="00BB1AB2"/>
    <w:rsid w:val="00BB2FA7"/>
    <w:rsid w:val="00BB3646"/>
    <w:rsid w:val="00BB6234"/>
    <w:rsid w:val="00BB78F3"/>
    <w:rsid w:val="00BC26C6"/>
    <w:rsid w:val="00BC2FE3"/>
    <w:rsid w:val="00BC693F"/>
    <w:rsid w:val="00BC7B70"/>
    <w:rsid w:val="00BD038D"/>
    <w:rsid w:val="00BD1E6A"/>
    <w:rsid w:val="00BE27C9"/>
    <w:rsid w:val="00BE58E7"/>
    <w:rsid w:val="00BE5933"/>
    <w:rsid w:val="00BE59A5"/>
    <w:rsid w:val="00BE6F4D"/>
    <w:rsid w:val="00BF0C5F"/>
    <w:rsid w:val="00BF2A5F"/>
    <w:rsid w:val="00BF5F43"/>
    <w:rsid w:val="00C0570A"/>
    <w:rsid w:val="00C10A45"/>
    <w:rsid w:val="00C15C19"/>
    <w:rsid w:val="00C22285"/>
    <w:rsid w:val="00C23CB7"/>
    <w:rsid w:val="00C31DEC"/>
    <w:rsid w:val="00C36948"/>
    <w:rsid w:val="00C44B86"/>
    <w:rsid w:val="00C517BE"/>
    <w:rsid w:val="00C569D5"/>
    <w:rsid w:val="00C6413D"/>
    <w:rsid w:val="00C65134"/>
    <w:rsid w:val="00C669FF"/>
    <w:rsid w:val="00C72A87"/>
    <w:rsid w:val="00C8638D"/>
    <w:rsid w:val="00C925FE"/>
    <w:rsid w:val="00C94226"/>
    <w:rsid w:val="00C94ABA"/>
    <w:rsid w:val="00C95BE9"/>
    <w:rsid w:val="00C95FEE"/>
    <w:rsid w:val="00C979D2"/>
    <w:rsid w:val="00CA0642"/>
    <w:rsid w:val="00CA64A6"/>
    <w:rsid w:val="00CA6ADA"/>
    <w:rsid w:val="00CB4060"/>
    <w:rsid w:val="00CB4304"/>
    <w:rsid w:val="00CB55F3"/>
    <w:rsid w:val="00CC0E30"/>
    <w:rsid w:val="00CC1F1F"/>
    <w:rsid w:val="00CD0325"/>
    <w:rsid w:val="00CD20CE"/>
    <w:rsid w:val="00CD2AE6"/>
    <w:rsid w:val="00CD5033"/>
    <w:rsid w:val="00CD53CC"/>
    <w:rsid w:val="00CE0D20"/>
    <w:rsid w:val="00CF5E95"/>
    <w:rsid w:val="00D00F17"/>
    <w:rsid w:val="00D01F45"/>
    <w:rsid w:val="00D22230"/>
    <w:rsid w:val="00D24374"/>
    <w:rsid w:val="00D2497B"/>
    <w:rsid w:val="00D249FC"/>
    <w:rsid w:val="00D27757"/>
    <w:rsid w:val="00D3089E"/>
    <w:rsid w:val="00D31008"/>
    <w:rsid w:val="00D37CAD"/>
    <w:rsid w:val="00D4091E"/>
    <w:rsid w:val="00D44966"/>
    <w:rsid w:val="00D45DD9"/>
    <w:rsid w:val="00D53BA0"/>
    <w:rsid w:val="00D56CE8"/>
    <w:rsid w:val="00D6206D"/>
    <w:rsid w:val="00D6515D"/>
    <w:rsid w:val="00D80DA2"/>
    <w:rsid w:val="00D9614F"/>
    <w:rsid w:val="00DA319E"/>
    <w:rsid w:val="00DA4A71"/>
    <w:rsid w:val="00DA6811"/>
    <w:rsid w:val="00DB775D"/>
    <w:rsid w:val="00DC0EA0"/>
    <w:rsid w:val="00DC6F54"/>
    <w:rsid w:val="00DC781F"/>
    <w:rsid w:val="00DD04C4"/>
    <w:rsid w:val="00DD3EC9"/>
    <w:rsid w:val="00DD6959"/>
    <w:rsid w:val="00DD7282"/>
    <w:rsid w:val="00DE00C7"/>
    <w:rsid w:val="00DE60A2"/>
    <w:rsid w:val="00DF1936"/>
    <w:rsid w:val="00DF6CDB"/>
    <w:rsid w:val="00DF70C4"/>
    <w:rsid w:val="00DF7119"/>
    <w:rsid w:val="00E0115F"/>
    <w:rsid w:val="00E016AD"/>
    <w:rsid w:val="00E13148"/>
    <w:rsid w:val="00E21D89"/>
    <w:rsid w:val="00E22A3C"/>
    <w:rsid w:val="00E27274"/>
    <w:rsid w:val="00E27338"/>
    <w:rsid w:val="00E32E8E"/>
    <w:rsid w:val="00E34410"/>
    <w:rsid w:val="00E376F9"/>
    <w:rsid w:val="00E40878"/>
    <w:rsid w:val="00E41260"/>
    <w:rsid w:val="00E46DBD"/>
    <w:rsid w:val="00E47DD1"/>
    <w:rsid w:val="00E503FD"/>
    <w:rsid w:val="00E52C9A"/>
    <w:rsid w:val="00E571CE"/>
    <w:rsid w:val="00E57967"/>
    <w:rsid w:val="00E62940"/>
    <w:rsid w:val="00E64188"/>
    <w:rsid w:val="00E64DAA"/>
    <w:rsid w:val="00E74B80"/>
    <w:rsid w:val="00E74E81"/>
    <w:rsid w:val="00E857DE"/>
    <w:rsid w:val="00E90583"/>
    <w:rsid w:val="00EA3A73"/>
    <w:rsid w:val="00EA5C75"/>
    <w:rsid w:val="00EA5FBF"/>
    <w:rsid w:val="00EA62EF"/>
    <w:rsid w:val="00EB1DEE"/>
    <w:rsid w:val="00EB2819"/>
    <w:rsid w:val="00EB2D34"/>
    <w:rsid w:val="00EB4D16"/>
    <w:rsid w:val="00EB67D7"/>
    <w:rsid w:val="00EB766F"/>
    <w:rsid w:val="00EC3D7A"/>
    <w:rsid w:val="00EC6FFD"/>
    <w:rsid w:val="00ED2C8D"/>
    <w:rsid w:val="00ED37BE"/>
    <w:rsid w:val="00ED53E0"/>
    <w:rsid w:val="00ED6238"/>
    <w:rsid w:val="00EE2698"/>
    <w:rsid w:val="00EF5D1E"/>
    <w:rsid w:val="00F014B8"/>
    <w:rsid w:val="00F04A2A"/>
    <w:rsid w:val="00F07D96"/>
    <w:rsid w:val="00F15471"/>
    <w:rsid w:val="00F172B4"/>
    <w:rsid w:val="00F24BE2"/>
    <w:rsid w:val="00F24BEC"/>
    <w:rsid w:val="00F31784"/>
    <w:rsid w:val="00F317D4"/>
    <w:rsid w:val="00F3192E"/>
    <w:rsid w:val="00F34BB8"/>
    <w:rsid w:val="00F35E5F"/>
    <w:rsid w:val="00F40999"/>
    <w:rsid w:val="00F42539"/>
    <w:rsid w:val="00F44376"/>
    <w:rsid w:val="00F51C14"/>
    <w:rsid w:val="00F62EAE"/>
    <w:rsid w:val="00F6395A"/>
    <w:rsid w:val="00F710DA"/>
    <w:rsid w:val="00F74D65"/>
    <w:rsid w:val="00F769C4"/>
    <w:rsid w:val="00F774E2"/>
    <w:rsid w:val="00F831AA"/>
    <w:rsid w:val="00F84239"/>
    <w:rsid w:val="00F85FF9"/>
    <w:rsid w:val="00F91C4A"/>
    <w:rsid w:val="00F9253E"/>
    <w:rsid w:val="00F968F7"/>
    <w:rsid w:val="00F969C9"/>
    <w:rsid w:val="00F97605"/>
    <w:rsid w:val="00FA152A"/>
    <w:rsid w:val="00FA3AA1"/>
    <w:rsid w:val="00FA3F70"/>
    <w:rsid w:val="00FA5C8C"/>
    <w:rsid w:val="00FA676B"/>
    <w:rsid w:val="00FC6221"/>
    <w:rsid w:val="00FD14CD"/>
    <w:rsid w:val="00FE37F5"/>
    <w:rsid w:val="00FE42FE"/>
    <w:rsid w:val="00FE61D2"/>
    <w:rsid w:val="00FF41FE"/>
    <w:rsid w:val="00FF5F4E"/>
    <w:rsid w:val="00FF65C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01B27"/>
  <w15:chartTrackingRefBased/>
  <w15:docId w15:val="{5D8F032E-342B-4B5D-9980-A373F69E2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5CF"/>
    <w:pPr>
      <w:jc w:val="both"/>
    </w:pPr>
  </w:style>
  <w:style w:type="paragraph" w:styleId="Heading1">
    <w:name w:val="heading 1"/>
    <w:basedOn w:val="Normal"/>
    <w:next w:val="Normal"/>
    <w:link w:val="Heading1Char"/>
    <w:uiPriority w:val="9"/>
    <w:qFormat/>
    <w:rsid w:val="00DE60A2"/>
    <w:pPr>
      <w:keepNext/>
      <w:keepLines/>
      <w:pageBreakBefore/>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D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DB6"/>
    <w:rPr>
      <w:rFonts w:eastAsiaTheme="minorEastAsia"/>
      <w:lang w:val="en-US"/>
    </w:rPr>
  </w:style>
  <w:style w:type="character" w:customStyle="1" w:styleId="Heading1Char">
    <w:name w:val="Heading 1 Char"/>
    <w:basedOn w:val="DefaultParagraphFont"/>
    <w:link w:val="Heading1"/>
    <w:uiPriority w:val="9"/>
    <w:rsid w:val="00DE60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4748"/>
    <w:pPr>
      <w:numPr>
        <w:numId w:val="0"/>
      </w:numPr>
      <w:outlineLvl w:val="9"/>
    </w:pPr>
    <w:rPr>
      <w:lang w:val="en-US"/>
    </w:rPr>
  </w:style>
  <w:style w:type="paragraph" w:styleId="Title">
    <w:name w:val="Title"/>
    <w:basedOn w:val="Normal"/>
    <w:next w:val="Normal"/>
    <w:link w:val="TitleChar"/>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0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52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52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865EA"/>
    <w:pPr>
      <w:ind w:left="720"/>
      <w:contextualSpacing/>
    </w:pPr>
  </w:style>
  <w:style w:type="character" w:customStyle="1" w:styleId="Heading4Char">
    <w:name w:val="Heading 4 Char"/>
    <w:basedOn w:val="DefaultParagraphFont"/>
    <w:link w:val="Heading4"/>
    <w:uiPriority w:val="9"/>
    <w:rsid w:val="002865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65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65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65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5E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60A2"/>
    <w:pPr>
      <w:tabs>
        <w:tab w:val="left" w:pos="440"/>
        <w:tab w:val="right" w:leader="dot" w:pos="9062"/>
      </w:tabs>
      <w:spacing w:after="100"/>
    </w:pPr>
  </w:style>
  <w:style w:type="paragraph" w:styleId="TOC2">
    <w:name w:val="toc 2"/>
    <w:basedOn w:val="Normal"/>
    <w:next w:val="Normal"/>
    <w:autoRedefine/>
    <w:uiPriority w:val="39"/>
    <w:unhideWhenUsed/>
    <w:rsid w:val="00057AA2"/>
    <w:pPr>
      <w:spacing w:after="100"/>
      <w:ind w:left="220"/>
    </w:pPr>
  </w:style>
  <w:style w:type="paragraph" w:styleId="TOC3">
    <w:name w:val="toc 3"/>
    <w:basedOn w:val="Normal"/>
    <w:next w:val="Normal"/>
    <w:autoRedefine/>
    <w:uiPriority w:val="39"/>
    <w:unhideWhenUsed/>
    <w:rsid w:val="00057AA2"/>
    <w:pPr>
      <w:spacing w:after="100"/>
      <w:ind w:left="440"/>
    </w:pPr>
  </w:style>
  <w:style w:type="character" w:styleId="Hyperlink">
    <w:name w:val="Hyperlink"/>
    <w:basedOn w:val="DefaultParagraphFont"/>
    <w:uiPriority w:val="99"/>
    <w:unhideWhenUsed/>
    <w:rsid w:val="00057AA2"/>
    <w:rPr>
      <w:color w:val="0563C1" w:themeColor="hyperlink"/>
      <w:u w:val="single"/>
    </w:rPr>
  </w:style>
  <w:style w:type="paragraph" w:styleId="Header">
    <w:name w:val="header"/>
    <w:basedOn w:val="Normal"/>
    <w:link w:val="HeaderChar"/>
    <w:uiPriority w:val="99"/>
    <w:unhideWhenUsed/>
    <w:rsid w:val="006B5E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5E49"/>
  </w:style>
  <w:style w:type="paragraph" w:styleId="Footer">
    <w:name w:val="footer"/>
    <w:basedOn w:val="Normal"/>
    <w:link w:val="FooterChar"/>
    <w:uiPriority w:val="99"/>
    <w:unhideWhenUsed/>
    <w:rsid w:val="006B5E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5E49"/>
  </w:style>
  <w:style w:type="table" w:styleId="TableGrid">
    <w:name w:val="Table Grid"/>
    <w:basedOn w:val="TableNormal"/>
    <w:uiPriority w:val="39"/>
    <w:rsid w:val="00324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A4BAD"/>
    <w:rPr>
      <w:sz w:val="16"/>
      <w:szCs w:val="16"/>
    </w:rPr>
  </w:style>
  <w:style w:type="paragraph" w:styleId="CommentText">
    <w:name w:val="annotation text"/>
    <w:basedOn w:val="Normal"/>
    <w:link w:val="CommentTextChar"/>
    <w:uiPriority w:val="99"/>
    <w:semiHidden/>
    <w:unhideWhenUsed/>
    <w:rsid w:val="008A4BAD"/>
    <w:pPr>
      <w:spacing w:line="240" w:lineRule="auto"/>
    </w:pPr>
    <w:rPr>
      <w:sz w:val="20"/>
      <w:szCs w:val="20"/>
    </w:rPr>
  </w:style>
  <w:style w:type="character" w:customStyle="1" w:styleId="CommentTextChar">
    <w:name w:val="Comment Text Char"/>
    <w:basedOn w:val="DefaultParagraphFont"/>
    <w:link w:val="CommentText"/>
    <w:uiPriority w:val="99"/>
    <w:semiHidden/>
    <w:rsid w:val="008A4BAD"/>
    <w:rPr>
      <w:sz w:val="20"/>
      <w:szCs w:val="20"/>
    </w:rPr>
  </w:style>
  <w:style w:type="paragraph" w:styleId="CommentSubject">
    <w:name w:val="annotation subject"/>
    <w:basedOn w:val="CommentText"/>
    <w:next w:val="CommentText"/>
    <w:link w:val="CommentSubjectChar"/>
    <w:uiPriority w:val="99"/>
    <w:semiHidden/>
    <w:unhideWhenUsed/>
    <w:rsid w:val="008A4BAD"/>
    <w:rPr>
      <w:b/>
      <w:bCs/>
    </w:rPr>
  </w:style>
  <w:style w:type="character" w:customStyle="1" w:styleId="CommentSubjectChar">
    <w:name w:val="Comment Subject Char"/>
    <w:basedOn w:val="CommentTextChar"/>
    <w:link w:val="CommentSubject"/>
    <w:uiPriority w:val="99"/>
    <w:semiHidden/>
    <w:rsid w:val="008A4BAD"/>
    <w:rPr>
      <w:b/>
      <w:bCs/>
      <w:sz w:val="20"/>
      <w:szCs w:val="20"/>
    </w:rPr>
  </w:style>
  <w:style w:type="paragraph" w:styleId="BalloonText">
    <w:name w:val="Balloon Text"/>
    <w:basedOn w:val="Normal"/>
    <w:link w:val="BalloonTextChar"/>
    <w:uiPriority w:val="99"/>
    <w:semiHidden/>
    <w:unhideWhenUsed/>
    <w:rsid w:val="008A4B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B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852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E3A54-D36E-4DC5-96AC-1C9A5FBFE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1508</TotalTime>
  <Pages>31</Pages>
  <Words>8784</Words>
  <Characters>50072</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Prüfungsvorbereitung dnet1</vt:lpstr>
    </vt:vector>
  </TitlesOfParts>
  <Company/>
  <LinksUpToDate>false</LinksUpToDate>
  <CharactersWithSpaces>58739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Prüfungsvorbereitung dnet1</dc:title>
  <dc:subject>Modul</dc:subject>
  <dc:creator>swaechter</dc:creator>
  <cp:keywords/>
  <dc:description/>
  <cp:lastModifiedBy>swaechter</cp:lastModifiedBy>
  <cp:revision>506</cp:revision>
  <dcterms:created xsi:type="dcterms:W3CDTF">2017-09-16T16:05:00Z</dcterms:created>
  <dcterms:modified xsi:type="dcterms:W3CDTF">2017-10-22T20:48:00Z</dcterms:modified>
</cp:coreProperties>
</file>