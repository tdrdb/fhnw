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6E6D6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301EF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4301E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Entwicklung mobiler Applikationen (</w:t>
                                </w:r>
                                <w:proofErr w:type="spellStart"/>
                                <w:r>
                                  <w:rPr>
                                    <w:sz w:val="40"/>
                                    <w:szCs w:val="40"/>
                                  </w:rPr>
                                  <w:t>emoba</w:t>
                                </w:r>
                                <w:proofErr w:type="spellEnd"/>
                                <w:r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6E6D6A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301EF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4301E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Entwicklung mobiler Applikationen (</w:t>
                          </w:r>
                          <w:proofErr w:type="spellStart"/>
                          <w:r>
                            <w:rPr>
                              <w:sz w:val="40"/>
                              <w:szCs w:val="40"/>
                            </w:rPr>
                            <w:t>emoba</w:t>
                          </w:r>
                          <w:proofErr w:type="spellEnd"/>
                          <w:r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2-18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B693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2-18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B693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1702E2" w:rsidRDefault="00AF65CF">
          <w:pPr>
            <w:pStyle w:val="TOC1"/>
            <w:rPr>
              <w:rFonts w:eastAsiaTheme="minorEastAsia"/>
              <w:noProof/>
              <w:lang w:val="en-CH" w:eastAsia="en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202056" w:history="1">
            <w:r w:rsidR="001702E2" w:rsidRPr="00C15D97">
              <w:rPr>
                <w:rStyle w:val="Hyperlink"/>
                <w:noProof/>
              </w:rPr>
              <w:t>1</w:t>
            </w:r>
            <w:r w:rsidR="001702E2">
              <w:rPr>
                <w:rFonts w:eastAsiaTheme="minorEastAsia"/>
                <w:noProof/>
                <w:lang w:val="en-CH" w:eastAsia="en-CH"/>
              </w:rPr>
              <w:tab/>
            </w:r>
            <w:r w:rsidR="001702E2" w:rsidRPr="00C15D97">
              <w:rPr>
                <w:rStyle w:val="Hyperlink"/>
                <w:noProof/>
              </w:rPr>
              <w:t>Einleitung</w:t>
            </w:r>
            <w:r w:rsidR="001702E2">
              <w:rPr>
                <w:noProof/>
                <w:webHidden/>
              </w:rPr>
              <w:tab/>
            </w:r>
            <w:r w:rsidR="001702E2">
              <w:rPr>
                <w:noProof/>
                <w:webHidden/>
              </w:rPr>
              <w:fldChar w:fldCharType="begin"/>
            </w:r>
            <w:r w:rsidR="001702E2">
              <w:rPr>
                <w:noProof/>
                <w:webHidden/>
              </w:rPr>
              <w:instrText xml:space="preserve"> PAGEREF _Toc508202056 \h </w:instrText>
            </w:r>
            <w:r w:rsidR="001702E2">
              <w:rPr>
                <w:noProof/>
                <w:webHidden/>
              </w:rPr>
            </w:r>
            <w:r w:rsidR="001702E2">
              <w:rPr>
                <w:noProof/>
                <w:webHidden/>
              </w:rPr>
              <w:fldChar w:fldCharType="separate"/>
            </w:r>
            <w:r w:rsidR="001702E2">
              <w:rPr>
                <w:noProof/>
                <w:webHidden/>
              </w:rPr>
              <w:t>2</w:t>
            </w:r>
            <w:r w:rsidR="001702E2"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57" w:history="1">
            <w:r w:rsidRPr="00C15D97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58" w:history="1">
            <w:r w:rsidRPr="00C15D97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59" w:history="1">
            <w:r w:rsidRPr="00C15D97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508202060" w:history="1">
            <w:r w:rsidRPr="00C15D97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508202061" w:history="1">
            <w:r w:rsidRPr="00C15D97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62" w:history="1">
            <w:r w:rsidRPr="00C15D97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Lernziele Teil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63" w:history="1">
            <w:r w:rsidRPr="00C15D97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Fokus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64" w:history="1">
            <w:r w:rsidRPr="00C15D97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Zeitplan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65" w:history="1">
            <w:r w:rsidRPr="00C15D97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Ziele heute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66" w:history="1">
            <w:r w:rsidRPr="00C15D97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Fallstudie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67" w:history="1">
            <w:r w:rsidRPr="00C15D97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SPHERO Roboter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68" w:history="1">
            <w:r w:rsidRPr="00C15D97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Testat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69" w:history="1">
            <w:r w:rsidRPr="00C15D97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Unterlagen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70" w:history="1">
            <w:r w:rsidRPr="00C15D97">
              <w:rPr>
                <w:rStyle w:val="Hyperlink"/>
                <w:noProof/>
              </w:rPr>
              <w:t>3.5.4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Abgrenzung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71" w:history="1">
            <w:r w:rsidRPr="00C15D97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72" w:history="1">
            <w:r w:rsidRPr="00C15D97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Arbeitsblatt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73" w:history="1">
            <w:r w:rsidRPr="00C15D97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Android Versionen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74" w:history="1">
            <w:r w:rsidRPr="00C15D97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JIT vs. AOT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75" w:history="1">
            <w:r w:rsidRPr="00C15D97">
              <w:rPr>
                <w:rStyle w:val="Hyperlink"/>
                <w:noProof/>
              </w:rPr>
              <w:t>3.10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minSdkVersion vs. targetSdkVersion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76" w:history="1">
            <w:r w:rsidRPr="00C15D97">
              <w:rPr>
                <w:rStyle w:val="Hyperlink"/>
                <w:noProof/>
              </w:rPr>
              <w:t>3.11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Unterstützung verschiedener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77" w:history="1">
            <w:r w:rsidRPr="00C15D97">
              <w:rPr>
                <w:rStyle w:val="Hyperlink"/>
                <w:noProof/>
              </w:rPr>
              <w:t>3.12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Fragmentation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78" w:history="1">
            <w:r w:rsidRPr="00C15D97">
              <w:rPr>
                <w:rStyle w:val="Hyperlink"/>
                <w:noProof/>
              </w:rPr>
              <w:t>3.13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Komponenten einer Android 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79" w:history="1">
            <w:r w:rsidRPr="00C15D97">
              <w:rPr>
                <w:rStyle w:val="Hyperlink"/>
                <w:noProof/>
              </w:rPr>
              <w:t>3.14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80" w:history="1">
            <w:r w:rsidRPr="00C15D97">
              <w:rPr>
                <w:rStyle w:val="Hyperlink"/>
                <w:noProof/>
              </w:rPr>
              <w:t>3.15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Arbeitsblatt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81" w:history="1">
            <w:r w:rsidRPr="00C15D97">
              <w:rPr>
                <w:rStyle w:val="Hyperlink"/>
                <w:noProof/>
                <w:lang w:val="en-US"/>
              </w:rPr>
              <w:t>3.16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  <w:lang w:val="en-US"/>
              </w:rPr>
              <w:t>Application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82" w:history="1">
            <w:r w:rsidRPr="00C15D97">
              <w:rPr>
                <w:rStyle w:val="Hyperlink"/>
                <w:noProof/>
                <w:lang w:val="en-US"/>
              </w:rPr>
              <w:t>3.17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  <w:lang w:val="en-US"/>
              </w:rPr>
              <w:t>Intent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83" w:history="1">
            <w:r w:rsidRPr="00C15D97">
              <w:rPr>
                <w:rStyle w:val="Hyperlink"/>
                <w:noProof/>
                <w:lang w:val="en-US"/>
              </w:rPr>
              <w:t>3.18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  <w:lang w:val="en-US"/>
              </w:rPr>
              <w:t>Start einer 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CH" w:eastAsia="en-CH"/>
            </w:rPr>
          </w:pPr>
          <w:hyperlink w:anchor="_Toc508202084" w:history="1">
            <w:r w:rsidRPr="00C15D97">
              <w:rPr>
                <w:rStyle w:val="Hyperlink"/>
                <w:noProof/>
                <w:lang w:val="en-US"/>
              </w:rPr>
              <w:t>3.19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  <w:lang w:val="en-US"/>
              </w:rPr>
              <w:t>Übung 1 als Hausaufgabe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508202085" w:history="1">
            <w:r w:rsidRPr="00C15D97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02E2" w:rsidRDefault="001702E2">
          <w:pPr>
            <w:pStyle w:val="TOC1"/>
            <w:rPr>
              <w:rFonts w:eastAsiaTheme="minorEastAsia"/>
              <w:noProof/>
              <w:lang w:val="en-CH" w:eastAsia="en-CH"/>
            </w:rPr>
          </w:pPr>
          <w:hyperlink w:anchor="_Toc508202086" w:history="1">
            <w:r w:rsidRPr="00C15D97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val="en-CH" w:eastAsia="en-CH"/>
              </w:rPr>
              <w:tab/>
            </w:r>
            <w:r w:rsidRPr="00C15D97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_Toc508202086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508202056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508202057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proofErr w:type="spellStart"/>
      <w:r w:rsidR="00D12928">
        <w:t>emoba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508202058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D12928" w:rsidRDefault="00D12928" w:rsidP="00D12928">
      <w:pPr>
        <w:pStyle w:val="ListParagraph"/>
        <w:numPr>
          <w:ilvl w:val="0"/>
          <w:numId w:val="2"/>
        </w:numPr>
      </w:pPr>
      <w:r>
        <w:t>Die Studierendenkönnen die Grenzen und technischen Herausforderungen, die durch mobile Geräte und drahtlose Kommunikation gegeben sind, beschreiben.</w:t>
      </w:r>
    </w:p>
    <w:p w:rsidR="00D12928" w:rsidRDefault="00D12928" w:rsidP="00D12928">
      <w:pPr>
        <w:pStyle w:val="ListParagraph"/>
        <w:numPr>
          <w:ilvl w:val="0"/>
          <w:numId w:val="2"/>
        </w:numPr>
      </w:pPr>
      <w:r>
        <w:t>Sie können verschiedene Programmiermodelle und Architekturen für die Entwicklung mobiler Anwendungen beschreiben und anwenden.</w:t>
      </w:r>
    </w:p>
    <w:p w:rsidR="00D12928" w:rsidRDefault="00D12928" w:rsidP="00D12928">
      <w:pPr>
        <w:pStyle w:val="ListParagraph"/>
        <w:numPr>
          <w:ilvl w:val="0"/>
          <w:numId w:val="2"/>
        </w:numPr>
      </w:pPr>
      <w:r>
        <w:t>Sie können die Komponenten und Strukturen eines Frameworks für mobile Softwareentwicklung anwenden.</w:t>
      </w:r>
    </w:p>
    <w:p w:rsidR="00D12928" w:rsidRDefault="00D12928" w:rsidP="00D12928">
      <w:pPr>
        <w:pStyle w:val="ListParagraph"/>
        <w:numPr>
          <w:ilvl w:val="0"/>
          <w:numId w:val="2"/>
        </w:numPr>
      </w:pPr>
      <w:r>
        <w:t>Sie können geeignete Werkzeuge und Frameworks für die Entwicklung mobiler Anwendungen evaluieren und effizient einsetzen und sie kennen deren Einsatzbereich und Grenzen.</w:t>
      </w:r>
    </w:p>
    <w:p w:rsidR="003A70B0" w:rsidRDefault="00D12928" w:rsidP="00D12928">
      <w:pPr>
        <w:pStyle w:val="ListParagraph"/>
        <w:numPr>
          <w:ilvl w:val="0"/>
          <w:numId w:val="2"/>
        </w:numPr>
      </w:pPr>
      <w:r>
        <w:t>Sie können mobile verteilte Anwendungen realisieren.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508202059"/>
      <w:r>
        <w:t>Prüfungen</w:t>
      </w:r>
      <w:bookmarkEnd w:id="12"/>
      <w:bookmarkEnd w:id="13"/>
      <w:bookmarkEnd w:id="14"/>
      <w:bookmarkEnd w:id="15"/>
    </w:p>
    <w:p w:rsidR="003A70B0" w:rsidRDefault="003A70B0" w:rsidP="003A70B0">
      <w:r>
        <w:t>TODO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508202060"/>
      <w:r>
        <w:lastRenderedPageBreak/>
        <w:t>Woche 1</w:t>
      </w:r>
      <w:bookmarkEnd w:id="16"/>
    </w:p>
    <w:p w:rsidR="00973D65" w:rsidRDefault="001B28D5" w:rsidP="00AF65CF">
      <w:r w:rsidRPr="001B28D5">
        <w:t>In Woche 1 fand durch die Abwesenheit des Dozenten noch kein Unterricht statt</w:t>
      </w:r>
      <w:r>
        <w:t>.</w:t>
      </w:r>
    </w:p>
    <w:p w:rsidR="00973D65" w:rsidRDefault="00973D65" w:rsidP="00AF65CF"/>
    <w:p w:rsidR="001B28D5" w:rsidRDefault="001B28D5" w:rsidP="001B28D5">
      <w:pPr>
        <w:pStyle w:val="Heading1"/>
      </w:pPr>
      <w:bookmarkStart w:id="17" w:name="_Toc508202061"/>
      <w:r>
        <w:lastRenderedPageBreak/>
        <w:t>Woche 2</w:t>
      </w:r>
      <w:bookmarkEnd w:id="17"/>
    </w:p>
    <w:p w:rsidR="001B28D5" w:rsidRDefault="00552D45" w:rsidP="00552D45">
      <w:pPr>
        <w:pStyle w:val="Heading2"/>
      </w:pPr>
      <w:bookmarkStart w:id="18" w:name="_Toc508202062"/>
      <w:r>
        <w:t>Lernziele Teil Android</w:t>
      </w:r>
      <w:bookmarkEnd w:id="18"/>
    </w:p>
    <w:p w:rsidR="00552D45" w:rsidRDefault="00D43F21" w:rsidP="00AF65CF">
      <w:r>
        <w:rPr>
          <w:noProof/>
        </w:rPr>
        <w:drawing>
          <wp:inline distT="0" distB="0" distL="0" distR="0" wp14:anchorId="3A194871" wp14:editId="43CA452B">
            <wp:extent cx="5760720" cy="2898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2"/>
      </w:pPr>
      <w:bookmarkStart w:id="19" w:name="_Toc508202063"/>
      <w:r>
        <w:t>Fokus Performance</w:t>
      </w:r>
      <w:bookmarkEnd w:id="19"/>
    </w:p>
    <w:p w:rsidR="00552D45" w:rsidRDefault="00D43F21" w:rsidP="00AF65CF">
      <w:r>
        <w:rPr>
          <w:noProof/>
        </w:rPr>
        <w:drawing>
          <wp:inline distT="0" distB="0" distL="0" distR="0" wp14:anchorId="14FB9242" wp14:editId="4A6B98C8">
            <wp:extent cx="5760720" cy="308483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2"/>
      </w:pPr>
      <w:bookmarkStart w:id="20" w:name="_Toc508202064"/>
      <w:r>
        <w:lastRenderedPageBreak/>
        <w:t>Zeitplan</w:t>
      </w:r>
      <w:bookmarkEnd w:id="20"/>
    </w:p>
    <w:p w:rsidR="00552D45" w:rsidRDefault="00D43F21" w:rsidP="00AF65CF">
      <w:r>
        <w:rPr>
          <w:noProof/>
        </w:rPr>
        <w:drawing>
          <wp:inline distT="0" distB="0" distL="0" distR="0" wp14:anchorId="44328025" wp14:editId="20A9415A">
            <wp:extent cx="5760720" cy="2921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2"/>
      </w:pPr>
      <w:bookmarkStart w:id="21" w:name="_Toc508202065"/>
      <w:r>
        <w:t>Ziele heute</w:t>
      </w:r>
      <w:bookmarkEnd w:id="21"/>
    </w:p>
    <w:p w:rsidR="00552D45" w:rsidRDefault="00652E0B" w:rsidP="00AF65CF">
      <w:r>
        <w:rPr>
          <w:noProof/>
        </w:rPr>
        <w:drawing>
          <wp:inline distT="0" distB="0" distL="0" distR="0" wp14:anchorId="7EAC311C" wp14:editId="0001C640">
            <wp:extent cx="5760720" cy="2590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2"/>
      </w:pPr>
      <w:bookmarkStart w:id="22" w:name="_Toc508202066"/>
      <w:r>
        <w:t>Fallstudie</w:t>
      </w:r>
      <w:bookmarkEnd w:id="22"/>
    </w:p>
    <w:p w:rsidR="00552D45" w:rsidRDefault="00552D45" w:rsidP="00552D45">
      <w:pPr>
        <w:pStyle w:val="Heading3"/>
      </w:pPr>
      <w:bookmarkStart w:id="23" w:name="_Toc508202067"/>
      <w:r>
        <w:t>SPHERO Roboter</w:t>
      </w:r>
      <w:bookmarkEnd w:id="23"/>
    </w:p>
    <w:p w:rsidR="00552D45" w:rsidRDefault="00652E0B" w:rsidP="00AF65CF">
      <w:r>
        <w:rPr>
          <w:noProof/>
        </w:rPr>
        <w:drawing>
          <wp:inline distT="0" distB="0" distL="0" distR="0" wp14:anchorId="35EF1A34" wp14:editId="52FEF968">
            <wp:extent cx="5760720" cy="2217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3"/>
      </w:pPr>
      <w:bookmarkStart w:id="24" w:name="_Toc508202068"/>
      <w:r>
        <w:lastRenderedPageBreak/>
        <w:t>Testat</w:t>
      </w:r>
      <w:bookmarkEnd w:id="24"/>
    </w:p>
    <w:p w:rsidR="00552D45" w:rsidRDefault="00652E0B" w:rsidP="00AF65CF">
      <w:r>
        <w:rPr>
          <w:noProof/>
        </w:rPr>
        <w:drawing>
          <wp:inline distT="0" distB="0" distL="0" distR="0" wp14:anchorId="3D278D9A" wp14:editId="48FFF28B">
            <wp:extent cx="5760720" cy="162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3"/>
      </w:pPr>
      <w:bookmarkStart w:id="25" w:name="_Toc508202069"/>
      <w:r>
        <w:t>Unterlagen</w:t>
      </w:r>
      <w:bookmarkEnd w:id="25"/>
    </w:p>
    <w:p w:rsidR="00552D45" w:rsidRDefault="00652E0B" w:rsidP="00AF65CF">
      <w:r>
        <w:rPr>
          <w:noProof/>
        </w:rPr>
        <w:drawing>
          <wp:inline distT="0" distB="0" distL="0" distR="0" wp14:anchorId="75C64197" wp14:editId="3C26BDE3">
            <wp:extent cx="5760720" cy="777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3"/>
      </w:pPr>
      <w:bookmarkStart w:id="26" w:name="_Toc508202070"/>
      <w:r>
        <w:t>Abgrenzung</w:t>
      </w:r>
      <w:bookmarkEnd w:id="26"/>
    </w:p>
    <w:p w:rsidR="00552D45" w:rsidRDefault="00652E0B" w:rsidP="00AF65CF">
      <w:r>
        <w:rPr>
          <w:noProof/>
        </w:rPr>
        <w:drawing>
          <wp:inline distT="0" distB="0" distL="0" distR="0" wp14:anchorId="430EB219" wp14:editId="5A510342">
            <wp:extent cx="5760720" cy="2228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2"/>
      </w:pPr>
      <w:bookmarkStart w:id="27" w:name="_Toc508202071"/>
      <w:r>
        <w:t>Resources</w:t>
      </w:r>
      <w:bookmarkEnd w:id="27"/>
    </w:p>
    <w:p w:rsidR="00523EEE" w:rsidRDefault="00652E0B" w:rsidP="00AF65CF">
      <w:r>
        <w:rPr>
          <w:noProof/>
        </w:rPr>
        <w:drawing>
          <wp:inline distT="0" distB="0" distL="0" distR="0" wp14:anchorId="72565079" wp14:editId="6906FB25">
            <wp:extent cx="5760720" cy="1897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EE" w:rsidRDefault="00E26F24" w:rsidP="00E26F24">
      <w:pPr>
        <w:pStyle w:val="Heading2"/>
      </w:pPr>
      <w:bookmarkStart w:id="28" w:name="_Toc508202072"/>
      <w:r>
        <w:lastRenderedPageBreak/>
        <w:t>Arbeitsblatt 1</w:t>
      </w:r>
      <w:bookmarkEnd w:id="28"/>
    </w:p>
    <w:p w:rsidR="00E26F24" w:rsidRDefault="00652E0B" w:rsidP="00AF65CF">
      <w:r>
        <w:rPr>
          <w:noProof/>
        </w:rPr>
        <w:drawing>
          <wp:inline distT="0" distB="0" distL="0" distR="0" wp14:anchorId="0C33FFE8" wp14:editId="08484B91">
            <wp:extent cx="5760720" cy="2992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29" w:name="_Toc508202073"/>
      <w:r>
        <w:t>Android Versionen</w:t>
      </w:r>
      <w:bookmarkEnd w:id="29"/>
    </w:p>
    <w:p w:rsidR="00523EEE" w:rsidRDefault="00652E0B" w:rsidP="00AF65CF">
      <w:r>
        <w:rPr>
          <w:noProof/>
        </w:rPr>
        <w:drawing>
          <wp:inline distT="0" distB="0" distL="0" distR="0" wp14:anchorId="7AE42B3D" wp14:editId="76A8AF4B">
            <wp:extent cx="5760720" cy="3261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EE" w:rsidRDefault="00E26F24" w:rsidP="00E26F24">
      <w:pPr>
        <w:pStyle w:val="Heading2"/>
      </w:pPr>
      <w:bookmarkStart w:id="30" w:name="_Toc508202074"/>
      <w:r>
        <w:lastRenderedPageBreak/>
        <w:t>JIT vs. AOT Compiler</w:t>
      </w:r>
      <w:bookmarkEnd w:id="30"/>
    </w:p>
    <w:p w:rsidR="00E26F24" w:rsidRDefault="00652E0B" w:rsidP="00AF65CF">
      <w:r>
        <w:rPr>
          <w:noProof/>
        </w:rPr>
        <w:drawing>
          <wp:inline distT="0" distB="0" distL="0" distR="0" wp14:anchorId="485FD6F6" wp14:editId="0768EB23">
            <wp:extent cx="5760720" cy="2656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1" w:name="_Toc508202075"/>
      <w:proofErr w:type="spellStart"/>
      <w:r>
        <w:t>minSdkVersion</w:t>
      </w:r>
      <w:proofErr w:type="spellEnd"/>
      <w:r>
        <w:t xml:space="preserve"> vs. </w:t>
      </w:r>
      <w:proofErr w:type="spellStart"/>
      <w:r>
        <w:t>targetSdkVersion</w:t>
      </w:r>
      <w:bookmarkEnd w:id="31"/>
      <w:proofErr w:type="spellEnd"/>
    </w:p>
    <w:p w:rsidR="00E26F24" w:rsidRDefault="00652E0B" w:rsidP="00AF65CF">
      <w:r>
        <w:rPr>
          <w:noProof/>
        </w:rPr>
        <w:drawing>
          <wp:inline distT="0" distB="0" distL="0" distR="0" wp14:anchorId="3F5165C3" wp14:editId="5B4336A9">
            <wp:extent cx="5760720" cy="3096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2" w:name="_Toc508202076"/>
      <w:r>
        <w:lastRenderedPageBreak/>
        <w:t>Unterstützung verschiedener APIs</w:t>
      </w:r>
      <w:bookmarkEnd w:id="32"/>
    </w:p>
    <w:p w:rsidR="00E26F24" w:rsidRDefault="00652E0B" w:rsidP="00AF65CF">
      <w:r>
        <w:rPr>
          <w:noProof/>
        </w:rPr>
        <w:drawing>
          <wp:inline distT="0" distB="0" distL="0" distR="0" wp14:anchorId="7FAEE198" wp14:editId="09FC23F6">
            <wp:extent cx="5760720" cy="282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3" w:name="_Toc508202077"/>
      <w:r>
        <w:t>Fragmentation</w:t>
      </w:r>
      <w:bookmarkEnd w:id="33"/>
    </w:p>
    <w:p w:rsidR="00E26F24" w:rsidRDefault="00652E0B" w:rsidP="00AF65CF">
      <w:r>
        <w:rPr>
          <w:noProof/>
        </w:rPr>
        <w:drawing>
          <wp:inline distT="0" distB="0" distL="0" distR="0" wp14:anchorId="0BC8C65E" wp14:editId="4087A2CC">
            <wp:extent cx="5760720" cy="3261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4" w:name="_Toc508202078"/>
      <w:r>
        <w:lastRenderedPageBreak/>
        <w:t>Komponenten einer Android Applikation</w:t>
      </w:r>
      <w:bookmarkEnd w:id="34"/>
    </w:p>
    <w:p w:rsidR="00E26F24" w:rsidRDefault="00652E0B" w:rsidP="00AF65CF">
      <w:r>
        <w:rPr>
          <w:noProof/>
        </w:rPr>
        <w:drawing>
          <wp:inline distT="0" distB="0" distL="0" distR="0" wp14:anchorId="6E713D82" wp14:editId="3D3FD89E">
            <wp:extent cx="5760720" cy="2509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5" w:name="_Toc508202079"/>
      <w:proofErr w:type="spellStart"/>
      <w:r>
        <w:t>Activity</w:t>
      </w:r>
      <w:bookmarkEnd w:id="35"/>
      <w:proofErr w:type="spellEnd"/>
    </w:p>
    <w:p w:rsidR="00E26F24" w:rsidRDefault="00652E0B" w:rsidP="00AF65CF">
      <w:r>
        <w:rPr>
          <w:noProof/>
        </w:rPr>
        <w:drawing>
          <wp:inline distT="0" distB="0" distL="0" distR="0" wp14:anchorId="636097A9" wp14:editId="54488E8F">
            <wp:extent cx="5760720" cy="3117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6" w:name="_Toc508202080"/>
      <w:r>
        <w:t>Arbeitsblatt 2</w:t>
      </w:r>
      <w:bookmarkEnd w:id="36"/>
    </w:p>
    <w:p w:rsidR="00E26F24" w:rsidRDefault="00652E0B" w:rsidP="00AF65CF">
      <w:r>
        <w:rPr>
          <w:noProof/>
        </w:rPr>
        <w:drawing>
          <wp:inline distT="0" distB="0" distL="0" distR="0" wp14:anchorId="24A4C149" wp14:editId="7080C259">
            <wp:extent cx="5760720" cy="6597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Pr="00E26F24" w:rsidRDefault="00E26F24" w:rsidP="00E26F24">
      <w:pPr>
        <w:pStyle w:val="Heading2"/>
        <w:rPr>
          <w:lang w:val="en-US"/>
        </w:rPr>
      </w:pPr>
      <w:bookmarkStart w:id="37" w:name="_Toc508202081"/>
      <w:r w:rsidRPr="00E26F24">
        <w:rPr>
          <w:lang w:val="en-US"/>
        </w:rPr>
        <w:lastRenderedPageBreak/>
        <w:t>Application Workflow</w:t>
      </w:r>
      <w:bookmarkEnd w:id="37"/>
    </w:p>
    <w:p w:rsidR="00E26F24" w:rsidRPr="00E26F24" w:rsidRDefault="00652E0B" w:rsidP="00AF65CF">
      <w:pPr>
        <w:rPr>
          <w:lang w:val="en-US"/>
        </w:rPr>
      </w:pPr>
      <w:r>
        <w:rPr>
          <w:noProof/>
        </w:rPr>
        <w:drawing>
          <wp:inline distT="0" distB="0" distL="0" distR="0" wp14:anchorId="31554360" wp14:editId="52336299">
            <wp:extent cx="5760720" cy="2935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Pr="00E26F24" w:rsidRDefault="00E26F24" w:rsidP="00E26F24">
      <w:pPr>
        <w:pStyle w:val="Heading2"/>
        <w:rPr>
          <w:lang w:val="en-US"/>
        </w:rPr>
      </w:pPr>
      <w:bookmarkStart w:id="38" w:name="_Toc508202082"/>
      <w:r w:rsidRPr="00E26F24">
        <w:rPr>
          <w:lang w:val="en-US"/>
        </w:rPr>
        <w:t>Intent</w:t>
      </w:r>
      <w:bookmarkEnd w:id="38"/>
    </w:p>
    <w:p w:rsidR="00523EEE" w:rsidRPr="00E26F24" w:rsidRDefault="0065592E" w:rsidP="00AF65CF">
      <w:pPr>
        <w:rPr>
          <w:lang w:val="en-US"/>
        </w:rPr>
      </w:pPr>
      <w:r>
        <w:rPr>
          <w:noProof/>
        </w:rPr>
        <w:drawing>
          <wp:inline distT="0" distB="0" distL="0" distR="0" wp14:anchorId="261C37E2" wp14:editId="6D221067">
            <wp:extent cx="5760720" cy="2790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EE" w:rsidRPr="00E26F24" w:rsidRDefault="00E26F24" w:rsidP="00E26F24">
      <w:pPr>
        <w:pStyle w:val="Heading2"/>
        <w:rPr>
          <w:lang w:val="en-US"/>
        </w:rPr>
      </w:pPr>
      <w:bookmarkStart w:id="39" w:name="_Toc508202083"/>
      <w:r w:rsidRPr="00E26F24">
        <w:rPr>
          <w:lang w:val="en-US"/>
        </w:rPr>
        <w:lastRenderedPageBreak/>
        <w:t xml:space="preserve">Start </w:t>
      </w:r>
      <w:proofErr w:type="spellStart"/>
      <w:r w:rsidRPr="00E26F24">
        <w:rPr>
          <w:lang w:val="en-US"/>
        </w:rPr>
        <w:t>einer</w:t>
      </w:r>
      <w:proofErr w:type="spellEnd"/>
      <w:r w:rsidRPr="00E26F24">
        <w:rPr>
          <w:lang w:val="en-US"/>
        </w:rPr>
        <w:t xml:space="preserve"> </w:t>
      </w:r>
      <w:proofErr w:type="spellStart"/>
      <w:r w:rsidRPr="00E26F24">
        <w:rPr>
          <w:lang w:val="en-US"/>
        </w:rPr>
        <w:t>Applikation</w:t>
      </w:r>
      <w:bookmarkEnd w:id="39"/>
      <w:proofErr w:type="spellEnd"/>
    </w:p>
    <w:p w:rsidR="00E26F24" w:rsidRDefault="0065592E" w:rsidP="00AF65CF">
      <w:pPr>
        <w:rPr>
          <w:lang w:val="en-US"/>
        </w:rPr>
      </w:pPr>
      <w:r>
        <w:rPr>
          <w:noProof/>
        </w:rPr>
        <w:drawing>
          <wp:inline distT="0" distB="0" distL="0" distR="0" wp14:anchorId="6AFC3C4E" wp14:editId="67F14857">
            <wp:extent cx="5760720" cy="2949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  <w:rPr>
          <w:lang w:val="en-US"/>
        </w:rPr>
      </w:pPr>
      <w:bookmarkStart w:id="40" w:name="_Toc508202084"/>
      <w:proofErr w:type="spellStart"/>
      <w:r>
        <w:rPr>
          <w:lang w:val="en-US"/>
        </w:rPr>
        <w:t>Übung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als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Hausaufgabe</w:t>
      </w:r>
      <w:bookmarkEnd w:id="40"/>
      <w:proofErr w:type="spellEnd"/>
    </w:p>
    <w:p w:rsidR="00E26F24" w:rsidRDefault="0065592E" w:rsidP="00AF65CF">
      <w:pPr>
        <w:rPr>
          <w:lang w:val="en-US"/>
        </w:rPr>
      </w:pPr>
      <w:r>
        <w:rPr>
          <w:noProof/>
        </w:rPr>
        <w:drawing>
          <wp:inline distT="0" distB="0" distL="0" distR="0" wp14:anchorId="4AA27A6A" wp14:editId="6C6BB63B">
            <wp:extent cx="5760720" cy="1269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Pr="00E26F24" w:rsidRDefault="00E26F24" w:rsidP="00AF65CF">
      <w:pPr>
        <w:rPr>
          <w:lang w:val="en-US"/>
        </w:rPr>
      </w:pPr>
    </w:p>
    <w:p w:rsidR="00523EEE" w:rsidRDefault="00523EEE" w:rsidP="00523EEE">
      <w:pPr>
        <w:pStyle w:val="Heading1"/>
      </w:pPr>
      <w:bookmarkStart w:id="41" w:name="_Toc508202085"/>
      <w:r>
        <w:lastRenderedPageBreak/>
        <w:t>Woche 3</w:t>
      </w:r>
      <w:bookmarkEnd w:id="41"/>
    </w:p>
    <w:p w:rsidR="00523EEE" w:rsidRDefault="00E4333D" w:rsidP="00AF65CF">
      <w:r>
        <w:t>In Woche 3 fand situationsbedingt kein Unterricht stat. Stattdessen soll die Übung 1 gelöst werden.</w:t>
      </w:r>
    </w:p>
    <w:p w:rsidR="00E4333D" w:rsidRDefault="00E4333D" w:rsidP="00AF65CF"/>
    <w:p w:rsidR="00E4333D" w:rsidRDefault="00E4333D" w:rsidP="00E4333D">
      <w:pPr>
        <w:pStyle w:val="Heading1"/>
      </w:pPr>
      <w:bookmarkStart w:id="42" w:name="_Toc508202086"/>
      <w:r>
        <w:lastRenderedPageBreak/>
        <w:t>Woche 4</w:t>
      </w:r>
      <w:bookmarkEnd w:id="42"/>
    </w:p>
    <w:p w:rsidR="00E4333D" w:rsidRPr="00AF65CF" w:rsidRDefault="00E4333D" w:rsidP="00AF65CF"/>
    <w:sectPr w:rsidR="00E4333D" w:rsidRPr="00AF65CF" w:rsidSect="00164DB6">
      <w:headerReference w:type="default" r:id="rId31"/>
      <w:footerReference w:type="default" r:id="rId3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6D6A" w:rsidRDefault="006E6D6A" w:rsidP="006B5E49">
      <w:pPr>
        <w:spacing w:after="0" w:line="240" w:lineRule="auto"/>
      </w:pPr>
      <w:r>
        <w:separator/>
      </w:r>
    </w:p>
  </w:endnote>
  <w:endnote w:type="continuationSeparator" w:id="0">
    <w:p w:rsidR="006E6D6A" w:rsidRDefault="006E6D6A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9F284C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1702E2">
      <w:rPr>
        <w:noProof/>
      </w:rPr>
      <w:t>1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1702E2">
      <w:rPr>
        <w:noProof/>
      </w:rPr>
      <w:t>14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6D6A" w:rsidRDefault="006E6D6A" w:rsidP="006B5E49">
      <w:pPr>
        <w:spacing w:after="0" w:line="240" w:lineRule="auto"/>
      </w:pPr>
      <w:r>
        <w:separator/>
      </w:r>
    </w:p>
  </w:footnote>
  <w:footnote w:type="continuationSeparator" w:id="0">
    <w:p w:rsidR="006E6D6A" w:rsidRDefault="006E6D6A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5E8" w:rsidRDefault="004301EF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1EF"/>
    <w:rsid w:val="0001007A"/>
    <w:rsid w:val="00057AA2"/>
    <w:rsid w:val="000A251E"/>
    <w:rsid w:val="000A27D7"/>
    <w:rsid w:val="000E01D5"/>
    <w:rsid w:val="000E0DEE"/>
    <w:rsid w:val="00105030"/>
    <w:rsid w:val="0012397E"/>
    <w:rsid w:val="00160860"/>
    <w:rsid w:val="00164748"/>
    <w:rsid w:val="00164DB6"/>
    <w:rsid w:val="001702E2"/>
    <w:rsid w:val="001A0960"/>
    <w:rsid w:val="001A52D5"/>
    <w:rsid w:val="001A6B64"/>
    <w:rsid w:val="001B28D5"/>
    <w:rsid w:val="001E32AD"/>
    <w:rsid w:val="001E7871"/>
    <w:rsid w:val="0026725B"/>
    <w:rsid w:val="002865EA"/>
    <w:rsid w:val="003037A4"/>
    <w:rsid w:val="0033460C"/>
    <w:rsid w:val="00342602"/>
    <w:rsid w:val="0038683A"/>
    <w:rsid w:val="003917D7"/>
    <w:rsid w:val="003A70B0"/>
    <w:rsid w:val="003B27B1"/>
    <w:rsid w:val="003D5735"/>
    <w:rsid w:val="003E53D8"/>
    <w:rsid w:val="004254A8"/>
    <w:rsid w:val="004301EF"/>
    <w:rsid w:val="004B5461"/>
    <w:rsid w:val="004B776C"/>
    <w:rsid w:val="00510030"/>
    <w:rsid w:val="00523EEE"/>
    <w:rsid w:val="00552D45"/>
    <w:rsid w:val="0059209C"/>
    <w:rsid w:val="005B6F85"/>
    <w:rsid w:val="005C62A4"/>
    <w:rsid w:val="00652E0B"/>
    <w:rsid w:val="0065592E"/>
    <w:rsid w:val="0067227E"/>
    <w:rsid w:val="00695C4B"/>
    <w:rsid w:val="006A6BF8"/>
    <w:rsid w:val="006B5E49"/>
    <w:rsid w:val="006D62FC"/>
    <w:rsid w:val="006E2F0C"/>
    <w:rsid w:val="006E35E8"/>
    <w:rsid w:val="006E6D6A"/>
    <w:rsid w:val="007B0CD9"/>
    <w:rsid w:val="007B68D0"/>
    <w:rsid w:val="008C1085"/>
    <w:rsid w:val="008D68BE"/>
    <w:rsid w:val="00923291"/>
    <w:rsid w:val="0095096E"/>
    <w:rsid w:val="009637E6"/>
    <w:rsid w:val="00973D65"/>
    <w:rsid w:val="00990E7F"/>
    <w:rsid w:val="009B342F"/>
    <w:rsid w:val="009F284C"/>
    <w:rsid w:val="00A1222B"/>
    <w:rsid w:val="00AF65CF"/>
    <w:rsid w:val="00AF7A48"/>
    <w:rsid w:val="00B25571"/>
    <w:rsid w:val="00B62B8D"/>
    <w:rsid w:val="00B70D48"/>
    <w:rsid w:val="00B7241C"/>
    <w:rsid w:val="00BB78F3"/>
    <w:rsid w:val="00BC693F"/>
    <w:rsid w:val="00BC7B70"/>
    <w:rsid w:val="00BF0C5F"/>
    <w:rsid w:val="00C36948"/>
    <w:rsid w:val="00C569D5"/>
    <w:rsid w:val="00C6413D"/>
    <w:rsid w:val="00CC1F1F"/>
    <w:rsid w:val="00D12928"/>
    <w:rsid w:val="00D43F21"/>
    <w:rsid w:val="00DD04C4"/>
    <w:rsid w:val="00DD6959"/>
    <w:rsid w:val="00DE60A2"/>
    <w:rsid w:val="00DF1936"/>
    <w:rsid w:val="00E26F24"/>
    <w:rsid w:val="00E376F9"/>
    <w:rsid w:val="00E4333D"/>
    <w:rsid w:val="00E52C9A"/>
    <w:rsid w:val="00E571CE"/>
    <w:rsid w:val="00EB766F"/>
    <w:rsid w:val="00F34BB8"/>
    <w:rsid w:val="00F40999"/>
    <w:rsid w:val="00F44376"/>
    <w:rsid w:val="00F969C9"/>
    <w:rsid w:val="00FB693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F6DBEA7"/>
  <w15:chartTrackingRefBased/>
  <w15:docId w15:val="{94ECDA74-0E0E-46D0-A6F6-7EE6E4CA7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A36916-C5C3-450F-97D0-9F8557725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</TotalTime>
  <Pages>15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13</cp:revision>
  <dcterms:created xsi:type="dcterms:W3CDTF">2018-02-18T18:56:00Z</dcterms:created>
  <dcterms:modified xsi:type="dcterms:W3CDTF">2018-03-07T15:05:00Z</dcterms:modified>
</cp:coreProperties>
</file>